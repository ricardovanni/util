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77B9A" w14:textId="77777777" w:rsidR="00D02C87" w:rsidRPr="007111E4" w:rsidRDefault="00D02C87" w:rsidP="00D02C87">
      <w:pPr>
        <w:rPr>
          <w:rStyle w:val="nfaseSutil"/>
        </w:rPr>
      </w:pPr>
    </w:p>
    <w:p w14:paraId="73CD9B0F" w14:textId="77777777" w:rsidR="00D02C87" w:rsidRDefault="00D02C87" w:rsidP="00D02C87"/>
    <w:p w14:paraId="31C27FAB" w14:textId="77777777" w:rsidR="00FA7A64" w:rsidRDefault="00FA7A64" w:rsidP="00D02C87"/>
    <w:p w14:paraId="0DA88849" w14:textId="77777777" w:rsidR="00D02C87" w:rsidRDefault="00D02C87" w:rsidP="00D02C87"/>
    <w:p w14:paraId="1580FEBC" w14:textId="77777777" w:rsidR="00D66B97" w:rsidRDefault="00D66B97" w:rsidP="00D02C87"/>
    <w:p w14:paraId="10B93E34" w14:textId="77777777" w:rsidR="00D66B97" w:rsidRDefault="00D66B97" w:rsidP="00D02C87"/>
    <w:p w14:paraId="2D940471" w14:textId="77777777" w:rsidR="00D66B97" w:rsidRDefault="00D66B97" w:rsidP="00D02C87"/>
    <w:p w14:paraId="227B3BB1" w14:textId="77777777" w:rsidR="00D66B97" w:rsidRDefault="00D66B97" w:rsidP="00D02C87"/>
    <w:p w14:paraId="6CADCA91" w14:textId="77777777" w:rsidR="00D02C87" w:rsidRDefault="00D02C87" w:rsidP="00D02C87"/>
    <w:p w14:paraId="624111A3" w14:textId="77777777" w:rsidR="00D02C87" w:rsidRDefault="00D02C87" w:rsidP="00D02C87"/>
    <w:p w14:paraId="754E88E2" w14:textId="77777777" w:rsidR="00D02C87" w:rsidRDefault="00D02C87" w:rsidP="00D02C87"/>
    <w:p w14:paraId="60E62ACE" w14:textId="77777777" w:rsidR="00D66B97" w:rsidRDefault="00D66B97" w:rsidP="00D02C87"/>
    <w:p w14:paraId="7904FF78" w14:textId="77777777" w:rsidR="00D66B97" w:rsidRDefault="00D66B97" w:rsidP="00D02C87"/>
    <w:p w14:paraId="4FC9883E" w14:textId="77777777" w:rsidR="00D66B97" w:rsidRDefault="00D66B97" w:rsidP="00D02C87"/>
    <w:p w14:paraId="017C90DD" w14:textId="77777777" w:rsidR="00D66B97" w:rsidRDefault="00D66B97" w:rsidP="00D02C87"/>
    <w:p w14:paraId="22CE15B3" w14:textId="77777777" w:rsidR="00D66B97" w:rsidRDefault="00D66B97" w:rsidP="00D02C87"/>
    <w:p w14:paraId="57233C55" w14:textId="77777777" w:rsidR="00D66B97" w:rsidRDefault="00D66B97" w:rsidP="00D02C87"/>
    <w:p w14:paraId="7DCE7915" w14:textId="77777777" w:rsidR="00D66B97" w:rsidRDefault="00D66B97" w:rsidP="00D02C87"/>
    <w:p w14:paraId="750807DF" w14:textId="77777777" w:rsidR="00D66B97" w:rsidRDefault="00D66B97" w:rsidP="00D02C87"/>
    <w:p w14:paraId="5022EFEB" w14:textId="77777777" w:rsidR="00D66B97" w:rsidRDefault="00D66B97" w:rsidP="00D02C87"/>
    <w:p w14:paraId="675AF897" w14:textId="77777777" w:rsidR="00D02C87" w:rsidRDefault="00D02C87" w:rsidP="00D02C87"/>
    <w:p w14:paraId="27FF9A1D" w14:textId="77777777" w:rsidR="00371B5E" w:rsidRPr="00EA5B50" w:rsidRDefault="00D02C87" w:rsidP="00D66B97">
      <w:pPr>
        <w:pStyle w:val="TtulodoDocumento"/>
        <w:tabs>
          <w:tab w:val="left" w:pos="10065"/>
        </w:tabs>
        <w:ind w:right="567"/>
        <w:jc w:val="right"/>
        <w:rPr>
          <w:rFonts w:ascii="Arial" w:hAnsi="Arial" w:cs="Arial"/>
          <w:sz w:val="40"/>
          <w:szCs w:val="40"/>
        </w:rPr>
      </w:pPr>
      <w:bookmarkStart w:id="0" w:name="_Toc522606659"/>
      <w:r w:rsidRPr="00EA5B50">
        <w:rPr>
          <w:rFonts w:ascii="Arial" w:hAnsi="Arial" w:cs="Arial"/>
          <w:sz w:val="40"/>
          <w:szCs w:val="40"/>
        </w:rPr>
        <w:t xml:space="preserve">Especificação de Necessidades </w:t>
      </w:r>
      <w:r w:rsidR="00EA5B50" w:rsidRPr="00EA5B50">
        <w:rPr>
          <w:rFonts w:ascii="Arial" w:hAnsi="Arial" w:cs="Arial"/>
          <w:sz w:val="40"/>
          <w:szCs w:val="40"/>
        </w:rPr>
        <w:t>–</w:t>
      </w:r>
      <w:r w:rsidRPr="00EA5B50">
        <w:rPr>
          <w:rFonts w:ascii="Arial" w:hAnsi="Arial" w:cs="Arial"/>
          <w:sz w:val="40"/>
          <w:szCs w:val="40"/>
        </w:rPr>
        <w:t xml:space="preserve"> </w:t>
      </w:r>
      <w:r w:rsidR="007C06CC">
        <w:rPr>
          <w:rFonts w:ascii="Arial" w:hAnsi="Arial" w:cs="Arial"/>
          <w:sz w:val="40"/>
          <w:szCs w:val="40"/>
        </w:rPr>
        <w:t>EN</w:t>
      </w:r>
      <w:bookmarkEnd w:id="0"/>
    </w:p>
    <w:p w14:paraId="13C81B89" w14:textId="77777777" w:rsidR="00EA5B50" w:rsidRPr="00EA5B50" w:rsidRDefault="00EA5B50" w:rsidP="00D66B97">
      <w:pPr>
        <w:pStyle w:val="Ttulo"/>
        <w:ind w:right="567"/>
        <w:jc w:val="right"/>
        <w:rPr>
          <w:rFonts w:ascii="Arial" w:hAnsi="Arial" w:cs="Arial"/>
          <w:sz w:val="28"/>
          <w:szCs w:val="28"/>
        </w:rPr>
      </w:pPr>
      <w:bookmarkStart w:id="1" w:name="_Toc522606660"/>
      <w:r w:rsidRPr="00EA5B50">
        <w:rPr>
          <w:rFonts w:ascii="Arial" w:hAnsi="Arial" w:cs="Arial"/>
          <w:sz w:val="28"/>
          <w:szCs w:val="28"/>
        </w:rPr>
        <w:t xml:space="preserve">Versão </w:t>
      </w:r>
      <w:r w:rsidRPr="00EA5B50">
        <w:rPr>
          <w:rFonts w:ascii="Arial" w:hAnsi="Arial" w:cs="Arial"/>
          <w:i/>
          <w:color w:val="0000FF"/>
          <w:sz w:val="28"/>
          <w:szCs w:val="28"/>
        </w:rPr>
        <w:t>[1.0]</w:t>
      </w:r>
      <w:bookmarkEnd w:id="1"/>
    </w:p>
    <w:p w14:paraId="7ED517CE" w14:textId="77777777" w:rsidR="00D02C87" w:rsidRDefault="00D02C87" w:rsidP="00D02C87"/>
    <w:p w14:paraId="4FFF2D26" w14:textId="77777777" w:rsidR="00D02C87" w:rsidRDefault="00D02C87" w:rsidP="00D02C87"/>
    <w:p w14:paraId="0B73F9A1" w14:textId="77777777" w:rsidR="00D02C87" w:rsidRDefault="00D02C87" w:rsidP="00D02C87"/>
    <w:p w14:paraId="7B3C3B66" w14:textId="77777777" w:rsidR="00D02C87" w:rsidRDefault="00D02C87" w:rsidP="00D02C87"/>
    <w:p w14:paraId="50BFB4CF" w14:textId="77777777" w:rsidR="00D02C87" w:rsidRDefault="00D02C87" w:rsidP="00D02C87"/>
    <w:p w14:paraId="658853AC" w14:textId="77777777" w:rsidR="00D02C87" w:rsidRDefault="00D02C87" w:rsidP="00D02C87"/>
    <w:p w14:paraId="39FECB98" w14:textId="77777777" w:rsidR="00D02C87" w:rsidRDefault="00D02C87" w:rsidP="00D02C87"/>
    <w:p w14:paraId="7ED56573" w14:textId="77777777" w:rsidR="00D66B97" w:rsidRDefault="00D66B97" w:rsidP="00D02C87"/>
    <w:p w14:paraId="5BA1E7CF" w14:textId="77777777" w:rsidR="00D66B97" w:rsidRDefault="00D66B97" w:rsidP="00D02C87"/>
    <w:p w14:paraId="6D46D3ED" w14:textId="77777777" w:rsidR="00D66B97" w:rsidRDefault="00D66B97" w:rsidP="00D02C87"/>
    <w:p w14:paraId="513D223C" w14:textId="77777777" w:rsidR="00D66B97" w:rsidRDefault="00D66B97" w:rsidP="00D02C87"/>
    <w:p w14:paraId="31572A72" w14:textId="77777777" w:rsidR="00D66B97" w:rsidRDefault="00D66B97" w:rsidP="00D02C87"/>
    <w:p w14:paraId="7804184D" w14:textId="77777777" w:rsidR="00D66B97" w:rsidRDefault="00D66B97" w:rsidP="00D02C87"/>
    <w:p w14:paraId="5025275A" w14:textId="77777777" w:rsidR="00D66B97" w:rsidRPr="00D02C87" w:rsidRDefault="00D66B97" w:rsidP="00D02C87"/>
    <w:p w14:paraId="3C637865" w14:textId="77777777" w:rsidR="00D02C87" w:rsidRDefault="00D02C87">
      <w:pPr>
        <w:pStyle w:val="Ttulo3"/>
      </w:pPr>
    </w:p>
    <w:p w14:paraId="4F0E8638" w14:textId="77777777" w:rsidR="00343901" w:rsidRDefault="00343901" w:rsidP="00343901"/>
    <w:p w14:paraId="7B3FEFC7" w14:textId="77777777" w:rsidR="00343901" w:rsidRDefault="00343901" w:rsidP="00343901"/>
    <w:p w14:paraId="5EDE9289" w14:textId="77777777" w:rsidR="00343901" w:rsidRDefault="00343901" w:rsidP="00343901"/>
    <w:p w14:paraId="1BA88BAE" w14:textId="77777777" w:rsidR="00343901" w:rsidRDefault="00343901" w:rsidP="00343901"/>
    <w:p w14:paraId="2C0359FE" w14:textId="77777777" w:rsidR="00343901" w:rsidRDefault="00343901" w:rsidP="00343901"/>
    <w:p w14:paraId="17A03F91" w14:textId="77777777" w:rsidR="00343901" w:rsidRDefault="00343901" w:rsidP="00343901"/>
    <w:p w14:paraId="79B34C6E" w14:textId="77777777" w:rsidR="007C06CC" w:rsidRDefault="007C06CC" w:rsidP="00343901"/>
    <w:p w14:paraId="6E87FEFC" w14:textId="77777777" w:rsidR="007C06CC" w:rsidRDefault="007C06CC" w:rsidP="00343901"/>
    <w:p w14:paraId="724E0075" w14:textId="77777777" w:rsidR="007C06CC" w:rsidRDefault="007C06CC" w:rsidP="00343901"/>
    <w:p w14:paraId="35746C89" w14:textId="77777777" w:rsidR="00343901" w:rsidRDefault="00343901" w:rsidP="00343901"/>
    <w:p w14:paraId="4E748A20" w14:textId="77777777" w:rsidR="00343901" w:rsidRPr="00343901" w:rsidRDefault="00343901" w:rsidP="00343901"/>
    <w:p w14:paraId="67E3DCF7" w14:textId="77777777" w:rsidR="00D02C87" w:rsidRPr="007C06CC" w:rsidRDefault="00D02C87" w:rsidP="00343901">
      <w:pPr>
        <w:pStyle w:val="Ttulo8"/>
        <w:jc w:val="center"/>
        <w:rPr>
          <w:rFonts w:cs="Arial"/>
          <w:sz w:val="32"/>
        </w:rPr>
      </w:pPr>
      <w:r w:rsidRPr="007C06CC">
        <w:rPr>
          <w:rFonts w:ascii="Arial" w:hAnsi="Arial" w:cs="Arial"/>
          <w:b/>
          <w:i w:val="0"/>
          <w:sz w:val="36"/>
          <w:szCs w:val="28"/>
        </w:rPr>
        <w:t>Histórico do Documento</w:t>
      </w:r>
    </w:p>
    <w:p w14:paraId="2BA0ECCA" w14:textId="77777777" w:rsidR="009046F1" w:rsidRDefault="009046F1" w:rsidP="009046F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8"/>
        <w:gridCol w:w="1418"/>
        <w:gridCol w:w="1134"/>
        <w:gridCol w:w="2835"/>
        <w:gridCol w:w="2484"/>
      </w:tblGrid>
      <w:tr w:rsidR="009046F1" w:rsidRPr="005A002E" w14:paraId="77CCF3E0" w14:textId="77777777" w:rsidTr="00E96CC1">
        <w:trPr>
          <w:jc w:val="center"/>
        </w:trPr>
        <w:tc>
          <w:tcPr>
            <w:tcW w:w="1838" w:type="dxa"/>
          </w:tcPr>
          <w:p w14:paraId="57A8BAED" w14:textId="77777777" w:rsidR="009046F1" w:rsidRPr="007C06CC" w:rsidRDefault="009046F1" w:rsidP="002B56C8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Data</w:t>
            </w:r>
          </w:p>
        </w:tc>
        <w:tc>
          <w:tcPr>
            <w:tcW w:w="1418" w:type="dxa"/>
          </w:tcPr>
          <w:p w14:paraId="7F18031D" w14:textId="77777777" w:rsidR="009046F1" w:rsidRPr="007C06CC" w:rsidRDefault="009046F1" w:rsidP="003D0B63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N</w:t>
            </w:r>
            <w:r w:rsidRPr="007C06CC">
              <w:rPr>
                <w:rFonts w:cs="Arial"/>
                <w:b/>
                <w:szCs w:val="18"/>
                <w:u w:val="single"/>
                <w:vertAlign w:val="superscript"/>
              </w:rPr>
              <w:t>o</w:t>
            </w:r>
            <w:r w:rsidRPr="007C06CC">
              <w:rPr>
                <w:rFonts w:cs="Arial"/>
                <w:b/>
                <w:szCs w:val="18"/>
              </w:rPr>
              <w:t xml:space="preserve"> </w:t>
            </w:r>
            <w:r w:rsidR="003D0B63">
              <w:rPr>
                <w:rFonts w:cs="Arial"/>
                <w:b/>
                <w:szCs w:val="18"/>
              </w:rPr>
              <w:t>Projeto</w:t>
            </w:r>
          </w:p>
        </w:tc>
        <w:tc>
          <w:tcPr>
            <w:tcW w:w="1134" w:type="dxa"/>
          </w:tcPr>
          <w:p w14:paraId="573C7AC0" w14:textId="77777777" w:rsidR="009046F1" w:rsidRPr="007C06CC" w:rsidRDefault="009046F1" w:rsidP="002B56C8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Versão</w:t>
            </w:r>
          </w:p>
        </w:tc>
        <w:tc>
          <w:tcPr>
            <w:tcW w:w="2835" w:type="dxa"/>
          </w:tcPr>
          <w:p w14:paraId="463E0479" w14:textId="77777777" w:rsidR="009046F1" w:rsidRPr="007C06CC" w:rsidRDefault="009046F1" w:rsidP="002B56C8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Descrição</w:t>
            </w:r>
          </w:p>
        </w:tc>
        <w:tc>
          <w:tcPr>
            <w:tcW w:w="2484" w:type="dxa"/>
          </w:tcPr>
          <w:p w14:paraId="543E5EF0" w14:textId="77777777" w:rsidR="009046F1" w:rsidRPr="007C06CC" w:rsidRDefault="009046F1" w:rsidP="002B56C8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Responsável</w:t>
            </w:r>
          </w:p>
        </w:tc>
      </w:tr>
      <w:tr w:rsidR="00647E4F" w:rsidRPr="005A002E" w14:paraId="20C85172" w14:textId="77777777" w:rsidTr="00E96CC1">
        <w:trPr>
          <w:jc w:val="center"/>
        </w:trPr>
        <w:tc>
          <w:tcPr>
            <w:tcW w:w="1838" w:type="dxa"/>
            <w:vAlign w:val="center"/>
          </w:tcPr>
          <w:p w14:paraId="0CB4DEA6" w14:textId="77777777" w:rsidR="00647E4F" w:rsidRPr="0088093C" w:rsidRDefault="00E96CC1" w:rsidP="0088093C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17/08/2018</w:t>
            </w:r>
          </w:p>
        </w:tc>
        <w:tc>
          <w:tcPr>
            <w:tcW w:w="1418" w:type="dxa"/>
            <w:vAlign w:val="center"/>
          </w:tcPr>
          <w:p w14:paraId="11CE4CF7" w14:textId="77777777" w:rsidR="00647E4F" w:rsidRPr="00B35EA0" w:rsidRDefault="00647E4F" w:rsidP="0088093C">
            <w:pPr>
              <w:rPr>
                <w:bCs/>
                <w:i/>
                <w:iCs/>
                <w:color w:val="FF0000"/>
              </w:rPr>
            </w:pPr>
          </w:p>
        </w:tc>
        <w:tc>
          <w:tcPr>
            <w:tcW w:w="1134" w:type="dxa"/>
            <w:vAlign w:val="center"/>
          </w:tcPr>
          <w:p w14:paraId="326B5E39" w14:textId="77777777" w:rsidR="00647E4F" w:rsidRPr="007E2BF9" w:rsidRDefault="00E96CC1" w:rsidP="0088093C">
            <w:pPr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>V1</w:t>
            </w:r>
          </w:p>
        </w:tc>
        <w:tc>
          <w:tcPr>
            <w:tcW w:w="2835" w:type="dxa"/>
          </w:tcPr>
          <w:p w14:paraId="5C0A76EA" w14:textId="77777777" w:rsidR="00647E4F" w:rsidRPr="00EA5B50" w:rsidRDefault="00E96CC1" w:rsidP="0088093C">
            <w:pPr>
              <w:rPr>
                <w:color w:val="0000FF"/>
              </w:rPr>
            </w:pPr>
            <w:r>
              <w:rPr>
                <w:color w:val="0000FF"/>
              </w:rPr>
              <w:t>Criação</w:t>
            </w:r>
          </w:p>
        </w:tc>
        <w:tc>
          <w:tcPr>
            <w:tcW w:w="2484" w:type="dxa"/>
          </w:tcPr>
          <w:p w14:paraId="1880D06B" w14:textId="77777777" w:rsidR="00647E4F" w:rsidRPr="005A002E" w:rsidRDefault="00E96CC1" w:rsidP="0088093C">
            <w:r>
              <w:t>Carlos Eduardo Carvalho</w:t>
            </w:r>
          </w:p>
        </w:tc>
      </w:tr>
      <w:tr w:rsidR="00647E4F" w:rsidRPr="005A002E" w14:paraId="652DB74F" w14:textId="77777777" w:rsidTr="00E96CC1">
        <w:trPr>
          <w:jc w:val="center"/>
        </w:trPr>
        <w:tc>
          <w:tcPr>
            <w:tcW w:w="1838" w:type="dxa"/>
            <w:vAlign w:val="center"/>
          </w:tcPr>
          <w:p w14:paraId="3FE93B36" w14:textId="77777777" w:rsidR="00647E4F" w:rsidRPr="0088093C" w:rsidRDefault="00647E4F" w:rsidP="0088093C">
            <w:pPr>
              <w:rPr>
                <w:i/>
                <w:color w:val="0000FF"/>
              </w:rPr>
            </w:pPr>
          </w:p>
        </w:tc>
        <w:tc>
          <w:tcPr>
            <w:tcW w:w="1418" w:type="dxa"/>
            <w:vAlign w:val="center"/>
          </w:tcPr>
          <w:p w14:paraId="71915451" w14:textId="77777777" w:rsidR="00647E4F" w:rsidRPr="00B35EA0" w:rsidRDefault="00647E4F" w:rsidP="0088093C">
            <w:pPr>
              <w:rPr>
                <w:bCs/>
                <w:i/>
                <w:iCs/>
                <w:color w:val="FF0000"/>
              </w:rPr>
            </w:pPr>
          </w:p>
        </w:tc>
        <w:tc>
          <w:tcPr>
            <w:tcW w:w="1134" w:type="dxa"/>
            <w:vAlign w:val="center"/>
          </w:tcPr>
          <w:p w14:paraId="6F5C8F20" w14:textId="77777777" w:rsidR="00647E4F" w:rsidRPr="007E2BF9" w:rsidRDefault="00647E4F" w:rsidP="0088093C">
            <w:pPr>
              <w:rPr>
                <w:b/>
                <w:i/>
                <w:color w:val="0000FF"/>
              </w:rPr>
            </w:pPr>
          </w:p>
        </w:tc>
        <w:tc>
          <w:tcPr>
            <w:tcW w:w="2835" w:type="dxa"/>
          </w:tcPr>
          <w:p w14:paraId="4CEBA773" w14:textId="77777777" w:rsidR="00647E4F" w:rsidRPr="00EA5B50" w:rsidRDefault="00647E4F" w:rsidP="0088093C">
            <w:pPr>
              <w:rPr>
                <w:color w:val="0000FF"/>
              </w:rPr>
            </w:pPr>
          </w:p>
        </w:tc>
        <w:tc>
          <w:tcPr>
            <w:tcW w:w="2484" w:type="dxa"/>
          </w:tcPr>
          <w:p w14:paraId="0783C51E" w14:textId="77777777" w:rsidR="00647E4F" w:rsidRPr="005A002E" w:rsidRDefault="00647E4F" w:rsidP="0088093C"/>
        </w:tc>
      </w:tr>
      <w:tr w:rsidR="00647E4F" w:rsidRPr="005A002E" w14:paraId="54DC43C1" w14:textId="77777777" w:rsidTr="00E96CC1">
        <w:trPr>
          <w:jc w:val="center"/>
        </w:trPr>
        <w:tc>
          <w:tcPr>
            <w:tcW w:w="1838" w:type="dxa"/>
            <w:vAlign w:val="center"/>
          </w:tcPr>
          <w:p w14:paraId="25DE405F" w14:textId="77777777" w:rsidR="00647E4F" w:rsidRPr="0088093C" w:rsidRDefault="00647E4F" w:rsidP="0088093C">
            <w:pPr>
              <w:rPr>
                <w:i/>
                <w:color w:val="0000FF"/>
              </w:rPr>
            </w:pPr>
          </w:p>
        </w:tc>
        <w:tc>
          <w:tcPr>
            <w:tcW w:w="1418" w:type="dxa"/>
            <w:vAlign w:val="center"/>
          </w:tcPr>
          <w:p w14:paraId="5A583ADA" w14:textId="77777777" w:rsidR="00647E4F" w:rsidRPr="00B35EA0" w:rsidRDefault="00647E4F" w:rsidP="0088093C">
            <w:pPr>
              <w:rPr>
                <w:bCs/>
                <w:i/>
                <w:iCs/>
                <w:color w:val="FF0000"/>
              </w:rPr>
            </w:pPr>
          </w:p>
        </w:tc>
        <w:tc>
          <w:tcPr>
            <w:tcW w:w="1134" w:type="dxa"/>
            <w:vAlign w:val="center"/>
          </w:tcPr>
          <w:p w14:paraId="05D69BD5" w14:textId="77777777" w:rsidR="00647E4F" w:rsidRPr="007E2BF9" w:rsidRDefault="00647E4F" w:rsidP="0088093C">
            <w:pPr>
              <w:rPr>
                <w:b/>
                <w:i/>
                <w:color w:val="0000FF"/>
              </w:rPr>
            </w:pPr>
          </w:p>
        </w:tc>
        <w:tc>
          <w:tcPr>
            <w:tcW w:w="2835" w:type="dxa"/>
          </w:tcPr>
          <w:p w14:paraId="1524FDAB" w14:textId="77777777" w:rsidR="00647E4F" w:rsidRPr="00EA5B50" w:rsidRDefault="00647E4F" w:rsidP="0088093C">
            <w:pPr>
              <w:rPr>
                <w:color w:val="0000FF"/>
              </w:rPr>
            </w:pPr>
          </w:p>
        </w:tc>
        <w:tc>
          <w:tcPr>
            <w:tcW w:w="2484" w:type="dxa"/>
          </w:tcPr>
          <w:p w14:paraId="472440F1" w14:textId="77777777" w:rsidR="00647E4F" w:rsidRPr="005A002E" w:rsidRDefault="00647E4F" w:rsidP="0088093C"/>
        </w:tc>
      </w:tr>
    </w:tbl>
    <w:p w14:paraId="212013AA" w14:textId="77777777" w:rsidR="0088093C" w:rsidRDefault="0088093C" w:rsidP="009046F1"/>
    <w:p w14:paraId="669F1E59" w14:textId="77777777" w:rsidR="0088093C" w:rsidRDefault="0088093C">
      <w:r>
        <w:br w:type="page"/>
      </w:r>
    </w:p>
    <w:p w14:paraId="015C2204" w14:textId="77777777" w:rsidR="0088093C" w:rsidRDefault="0088093C" w:rsidP="009046F1"/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</w:rPr>
        <w:id w:val="-2050750645"/>
        <w:docPartObj>
          <w:docPartGallery w:val="Table of Contents"/>
          <w:docPartUnique/>
        </w:docPartObj>
      </w:sdtPr>
      <w:sdtContent>
        <w:p w14:paraId="46919339" w14:textId="77777777" w:rsidR="00330A3C" w:rsidRDefault="00330A3C">
          <w:pPr>
            <w:pStyle w:val="CabealhodoSumrio"/>
          </w:pPr>
          <w:r>
            <w:t>Sumário</w:t>
          </w:r>
        </w:p>
        <w:p w14:paraId="7CA5C49A" w14:textId="522E4F06" w:rsidR="00F54F3C" w:rsidRDefault="00330A3C">
          <w:pPr>
            <w:pStyle w:val="Sumrio1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606659" w:history="1">
            <w:r w:rsidR="00F54F3C" w:rsidRPr="00476C1A">
              <w:rPr>
                <w:rStyle w:val="Hyperlink"/>
                <w:rFonts w:cs="Arial"/>
                <w:noProof/>
              </w:rPr>
              <w:t>Especificação de Necessidades – EN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_Toc522606659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7E743EC7" w14:textId="464A0FA8" w:rsidR="00F54F3C" w:rsidRDefault="009A3EDF">
          <w:pPr>
            <w:pStyle w:val="Sumrio1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0" w:history="1">
            <w:r w:rsidR="00F54F3C" w:rsidRPr="00476C1A">
              <w:rPr>
                <w:rStyle w:val="Hyperlink"/>
                <w:rFonts w:cs="Arial"/>
                <w:noProof/>
              </w:rPr>
              <w:t xml:space="preserve">Versão </w:t>
            </w:r>
            <w:r w:rsidR="00F54F3C" w:rsidRPr="00476C1A">
              <w:rPr>
                <w:rStyle w:val="Hyperlink"/>
                <w:rFonts w:cs="Arial"/>
                <w:i/>
                <w:noProof/>
              </w:rPr>
              <w:t>[1.0]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_Toc522606660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4C995BCB" w14:textId="7E779EB0" w:rsidR="00F54F3C" w:rsidRDefault="009A3EDF">
          <w:pPr>
            <w:pStyle w:val="Sumrio3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1" w:history="1">
            <w:r w:rsidR="00F54F3C" w:rsidRPr="00476C1A">
              <w:rPr>
                <w:rStyle w:val="Hyperlink"/>
                <w:rFonts w:cs="Arial"/>
                <w:noProof/>
              </w:rPr>
              <w:t>1.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Número do Projeto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_Toc522606661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5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32634C32" w14:textId="2E553071" w:rsidR="00F54F3C" w:rsidRDefault="009A3EDF">
          <w:pPr>
            <w:pStyle w:val="Sumrio3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2" w:history="1">
            <w:r w:rsidR="00F54F3C" w:rsidRPr="00476C1A">
              <w:rPr>
                <w:rStyle w:val="Hyperlink"/>
                <w:rFonts w:cs="Arial"/>
                <w:noProof/>
              </w:rPr>
              <w:t>2.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Nome do Projeto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_Toc522606662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5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266EDEA7" w14:textId="31E8F30D" w:rsidR="00F54F3C" w:rsidRDefault="009A3EDF">
          <w:pPr>
            <w:pStyle w:val="Sumrio3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3" w:history="1">
            <w:r w:rsidR="00F54F3C" w:rsidRPr="00476C1A">
              <w:rPr>
                <w:rStyle w:val="Hyperlink"/>
                <w:rFonts w:cs="Arial"/>
                <w:noProof/>
              </w:rPr>
              <w:t>3.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Cenário Atual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_Toc522606663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5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066060E6" w14:textId="2166E966" w:rsidR="00F54F3C" w:rsidRDefault="009A3EDF">
          <w:pPr>
            <w:pStyle w:val="Sumrio3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4" w:history="1">
            <w:r w:rsidR="00F54F3C" w:rsidRPr="00476C1A">
              <w:rPr>
                <w:rStyle w:val="Hyperlink"/>
                <w:rFonts w:cs="Arial"/>
                <w:noProof/>
              </w:rPr>
              <w:t>4.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Objetivo do Projeto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_Toc522606664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5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3A71FBD2" w14:textId="0FC1353D" w:rsidR="00F54F3C" w:rsidRDefault="009A3EDF">
          <w:pPr>
            <w:pStyle w:val="Sumrio3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5" w:history="1">
            <w:r w:rsidR="00F54F3C" w:rsidRPr="00476C1A">
              <w:rPr>
                <w:rStyle w:val="Hyperlink"/>
                <w:rFonts w:cs="Arial"/>
                <w:noProof/>
              </w:rPr>
              <w:t>5.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Problemas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_Toc522606665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7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41D67DD5" w14:textId="4F719A5D" w:rsidR="00F54F3C" w:rsidRDefault="009A3EDF">
          <w:pPr>
            <w:pStyle w:val="Sumrio3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6" w:history="1">
            <w:r w:rsidR="00F54F3C" w:rsidRPr="00476C1A">
              <w:rPr>
                <w:rStyle w:val="Hyperlink"/>
                <w:rFonts w:cs="Arial"/>
                <w:noProof/>
              </w:rPr>
              <w:t>6.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Efeitos do Problema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_Toc522606666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7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5CA62659" w14:textId="7C424AFC" w:rsidR="00F54F3C" w:rsidRDefault="009A3EDF">
          <w:pPr>
            <w:pStyle w:val="Sumrio3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7" w:history="1">
            <w:r w:rsidR="00F54F3C" w:rsidRPr="00476C1A">
              <w:rPr>
                <w:rStyle w:val="Hyperlink"/>
                <w:rFonts w:cs="Arial"/>
                <w:noProof/>
              </w:rPr>
              <w:t>7.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Requisitos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_Toc522606667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7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6D1A1998" w14:textId="48C10844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8" w:history="1">
            <w:r w:rsidR="00F54F3C" w:rsidRPr="00476C1A">
              <w:rPr>
                <w:rStyle w:val="Hyperlink"/>
                <w:rFonts w:cs="Arial"/>
                <w:noProof/>
              </w:rPr>
              <w:t>7.1.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Requisitos Funcionais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_Toc522606668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7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1D54C053" w14:textId="76232798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69" w:history="1">
            <w:r w:rsidR="00F54F3C" w:rsidRPr="00476C1A">
              <w:rPr>
                <w:rStyle w:val="Hyperlink"/>
                <w:noProof/>
              </w:rPr>
              <w:t>7.1.1.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REQ1: Solicitar aceite digital para correntistas no BVP Next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_Toc522606669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7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5762FD67" w14:textId="4EA79785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0" w:history="1">
            <w:r w:rsidR="00F54F3C" w:rsidRPr="00476C1A">
              <w:rPr>
                <w:rStyle w:val="Hyperlink"/>
                <w:rFonts w:cs="Arial"/>
                <w:noProof/>
              </w:rPr>
              <w:t>7.1.2.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REQ2: Serviço para gravar a proposta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_Toc522606670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19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0BA03CAD" w14:textId="7A83CB83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1" w:history="1">
            <w:r w:rsidR="00F54F3C" w:rsidRPr="00476C1A">
              <w:rPr>
                <w:rStyle w:val="Hyperlink"/>
                <w:noProof/>
              </w:rPr>
              <w:t>7.1.3.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noProof/>
              </w:rPr>
              <w:t>REQ3: Serviço para consultar as Propostas pendentes de aceite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_Toc522606671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23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1D446DAD" w14:textId="3D15E075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2" w:history="1">
            <w:r w:rsidR="00F54F3C" w:rsidRPr="00476C1A">
              <w:rPr>
                <w:rStyle w:val="Hyperlink"/>
                <w:noProof/>
              </w:rPr>
              <w:t>7.1.4.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noProof/>
              </w:rPr>
              <w:t>REQ4: Serviço para gravar o aceite digital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_Toc522606672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26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65303B7F" w14:textId="586C06CF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3" w:history="1">
            <w:r w:rsidR="00F54F3C" w:rsidRPr="00476C1A">
              <w:rPr>
                <w:rStyle w:val="Hyperlink"/>
                <w:noProof/>
              </w:rPr>
              <w:t>7.1.5.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REQ5: Aceite digital via APP Bradesco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_Toc522606673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28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06675314" w14:textId="4FE2C8C2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4" w:history="1">
            <w:r w:rsidR="00F54F3C" w:rsidRPr="00476C1A">
              <w:rPr>
                <w:rStyle w:val="Hyperlink"/>
                <w:noProof/>
              </w:rPr>
              <w:t>7.1.6.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REQ6: Aceite digital via Internet Banking (IB)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_Toc522606674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39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44EAD4DF" w14:textId="44342533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5" w:history="1">
            <w:r w:rsidR="00F54F3C" w:rsidRPr="00476C1A">
              <w:rPr>
                <w:rStyle w:val="Hyperlink"/>
                <w:noProof/>
              </w:rPr>
              <w:t>7.1.7.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REQ7: Relatório de propostas com aceite digital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_Toc522606675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49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7FF54819" w14:textId="6068019A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6" w:history="1">
            <w:r w:rsidR="00F54F3C" w:rsidRPr="00476C1A">
              <w:rPr>
                <w:rStyle w:val="Hyperlink"/>
                <w:noProof/>
              </w:rPr>
              <w:t>7.1.8.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REQ8: Expurgo das propostas pendentes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_Toc522606676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51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7FDBE628" w14:textId="76EC8610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7" w:history="1">
            <w:r w:rsidR="00F54F3C" w:rsidRPr="00476C1A">
              <w:rPr>
                <w:rStyle w:val="Hyperlink"/>
                <w:noProof/>
              </w:rPr>
              <w:t>7.1.9.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REQ9: Gerar Log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_Toc522606677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53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32198F22" w14:textId="3AFC442F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8" w:history="1">
            <w:r w:rsidR="00F54F3C" w:rsidRPr="00476C1A">
              <w:rPr>
                <w:rStyle w:val="Hyperlink"/>
                <w:noProof/>
              </w:rPr>
              <w:t>7.1.10.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REQ10: Serviço para enviar o aceite digital</w:t>
            </w:r>
            <w:r w:rsidR="00F54F3C" w:rsidRPr="00476C1A">
              <w:rPr>
                <w:rStyle w:val="Hyperlink"/>
                <w:noProof/>
              </w:rPr>
              <w:t xml:space="preserve"> vindo dos canais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_Toc522606678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54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1994D5E8" w14:textId="26FBEAF8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79" w:history="1">
            <w:r w:rsidR="00F54F3C" w:rsidRPr="00476C1A">
              <w:rPr>
                <w:rStyle w:val="Hyperlink"/>
                <w:noProof/>
              </w:rPr>
              <w:t>7.1.11.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REQ11: Serviço para consultar propostas de aceite digital</w:t>
            </w:r>
            <w:r w:rsidR="00F54F3C" w:rsidRPr="00476C1A">
              <w:rPr>
                <w:rStyle w:val="Hyperlink"/>
                <w:noProof/>
              </w:rPr>
              <w:t xml:space="preserve"> vindo dos canais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_Toc522606679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57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7DDEF4DA" w14:textId="00DB3E37" w:rsidR="00F54F3C" w:rsidRDefault="009A3EDF">
          <w:pPr>
            <w:pStyle w:val="Sumrio3"/>
            <w:tabs>
              <w:tab w:val="left" w:pos="132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0" w:history="1">
            <w:r w:rsidR="00F54F3C" w:rsidRPr="00476C1A">
              <w:rPr>
                <w:rStyle w:val="Hyperlink"/>
                <w:rFonts w:cs="Arial"/>
                <w:noProof/>
              </w:rPr>
              <w:t>7.1.12.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REQ12: Banco de dados para as propostas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_Toc522606680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58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6D644BA6" w14:textId="767BF8CE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1" w:history="1">
            <w:r w:rsidR="00F54F3C" w:rsidRPr="00476C1A">
              <w:rPr>
                <w:rStyle w:val="Hyperlink"/>
                <w:rFonts w:cs="Arial"/>
                <w:noProof/>
              </w:rPr>
              <w:t>7.2.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Requisito Não Funcional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_Toc522606681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60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3BB71445" w14:textId="656AF64E" w:rsidR="00F54F3C" w:rsidRDefault="009A3EDF">
          <w:pPr>
            <w:pStyle w:val="Sumrio3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2" w:history="1">
            <w:r w:rsidR="00F54F3C" w:rsidRPr="00476C1A">
              <w:rPr>
                <w:rStyle w:val="Hyperlink"/>
                <w:rFonts w:cs="Arial"/>
                <w:noProof/>
              </w:rPr>
              <w:t>8.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Contingência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_Toc522606682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60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7991635E" w14:textId="079F313F" w:rsidR="00F54F3C" w:rsidRDefault="009A3EDF">
          <w:pPr>
            <w:pStyle w:val="Sumrio3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3" w:history="1">
            <w:r w:rsidR="00F54F3C" w:rsidRPr="00476C1A">
              <w:rPr>
                <w:rStyle w:val="Hyperlink"/>
                <w:rFonts w:cs="Arial"/>
                <w:noProof/>
              </w:rPr>
              <w:t>9.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Restrições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_Toc522606683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599E1837" w14:textId="6D426F2E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4" w:history="1">
            <w:r w:rsidR="00F54F3C" w:rsidRPr="00476C1A">
              <w:rPr>
                <w:rStyle w:val="Hyperlink"/>
                <w:rFonts w:cs="Arial"/>
                <w:noProof/>
              </w:rPr>
              <w:t>10.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Avaliação de Impacto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_Toc522606684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2113D49E" w14:textId="45AE762B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5" w:history="1">
            <w:r w:rsidR="00F54F3C" w:rsidRPr="00476C1A">
              <w:rPr>
                <w:rStyle w:val="Hyperlink"/>
                <w:rFonts w:cs="Arial"/>
                <w:noProof/>
              </w:rPr>
              <w:t>11.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Custo/Benefício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_Toc522606685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10D074B0" w14:textId="4110FAC8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6" w:history="1">
            <w:r w:rsidR="00F54F3C" w:rsidRPr="00476C1A">
              <w:rPr>
                <w:rStyle w:val="Hyperlink"/>
                <w:rFonts w:cs="Arial"/>
                <w:noProof/>
              </w:rPr>
              <w:t>12.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Classificação da Informação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_Toc522606686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28193BC3" w14:textId="75F9CC1D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7" w:history="1">
            <w:r w:rsidR="00F54F3C" w:rsidRPr="00476C1A">
              <w:rPr>
                <w:rStyle w:val="Hyperlink"/>
                <w:rFonts w:cs="Arial"/>
                <w:noProof/>
              </w:rPr>
              <w:t>13.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Tempo de Retenção da Informação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_Toc522606687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6B1667AD" w14:textId="5A029A3B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8" w:history="1">
            <w:r w:rsidR="00F54F3C" w:rsidRPr="00476C1A">
              <w:rPr>
                <w:rStyle w:val="Hyperlink"/>
                <w:rFonts w:cs="Arial"/>
                <w:noProof/>
              </w:rPr>
              <w:t>14.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Tempo de Recuperação da Informação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_Toc522606688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55944EC2" w14:textId="353F4BB2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89" w:history="1">
            <w:r w:rsidR="00F54F3C" w:rsidRPr="00476C1A">
              <w:rPr>
                <w:rStyle w:val="Hyperlink"/>
                <w:rFonts w:cs="Arial"/>
                <w:noProof/>
              </w:rPr>
              <w:t>15.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Ponto de Recuperação da Informação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_Toc522606689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359E4C82" w14:textId="3032D081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90" w:history="1">
            <w:r w:rsidR="00F54F3C" w:rsidRPr="00476C1A">
              <w:rPr>
                <w:rStyle w:val="Hyperlink"/>
                <w:rFonts w:cs="Arial"/>
                <w:noProof/>
              </w:rPr>
              <w:t>16.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Registro de Eventos (Log) de Auditoria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_Toc522606690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14E9DD83" w14:textId="7FCB46D5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91" w:history="1">
            <w:r w:rsidR="00F54F3C" w:rsidRPr="00476C1A">
              <w:rPr>
                <w:rStyle w:val="Hyperlink"/>
                <w:rFonts w:cs="Arial"/>
                <w:noProof/>
              </w:rPr>
              <w:t>17.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Datas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_Toc522606691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6AE3AC99" w14:textId="1C068373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92" w:history="1">
            <w:r w:rsidR="00F54F3C" w:rsidRPr="00476C1A">
              <w:rPr>
                <w:rStyle w:val="Hyperlink"/>
                <w:rFonts w:cs="Arial"/>
                <w:noProof/>
              </w:rPr>
              <w:t>17.1.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Limite para Implantação da Solução*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_Toc522606692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3B616AC2" w14:textId="6D0CB390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93" w:history="1">
            <w:r w:rsidR="00F54F3C" w:rsidRPr="00476C1A">
              <w:rPr>
                <w:rStyle w:val="Hyperlink"/>
                <w:rFonts w:cs="Arial"/>
                <w:noProof/>
              </w:rPr>
              <w:t>18.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Solicitante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_Toc522606693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23497403" w14:textId="303B4340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94" w:history="1">
            <w:r w:rsidR="00F54F3C" w:rsidRPr="00476C1A">
              <w:rPr>
                <w:rStyle w:val="Hyperlink"/>
                <w:rFonts w:cs="Arial"/>
                <w:noProof/>
              </w:rPr>
              <w:t>19.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Cliente (Gestor do Produto / Serviço)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_Toc522606694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61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53F46145" w14:textId="6D579822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95" w:history="1">
            <w:r w:rsidR="00F54F3C" w:rsidRPr="00476C1A">
              <w:rPr>
                <w:rStyle w:val="Hyperlink"/>
                <w:rFonts w:cs="Arial"/>
                <w:noProof/>
              </w:rPr>
              <w:t>20.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Sistemas Envolvidos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_Toc522606695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62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61446729" w14:textId="767CBD7D" w:rsidR="00F54F3C" w:rsidRDefault="009A3EDF">
          <w:pPr>
            <w:pStyle w:val="Sumrio3"/>
            <w:tabs>
              <w:tab w:val="left" w:pos="1100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2606696" w:history="1">
            <w:r w:rsidR="00F54F3C" w:rsidRPr="00476C1A">
              <w:rPr>
                <w:rStyle w:val="Hyperlink"/>
                <w:rFonts w:cs="Arial"/>
                <w:noProof/>
              </w:rPr>
              <w:t>21.</w:t>
            </w:r>
            <w:r w:rsidR="00F54F3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4F3C" w:rsidRPr="00476C1A">
              <w:rPr>
                <w:rStyle w:val="Hyperlink"/>
                <w:rFonts w:cs="Arial"/>
                <w:noProof/>
              </w:rPr>
              <w:t>Responsável / Elaborador</w:t>
            </w:r>
            <w:r w:rsidR="00F54F3C">
              <w:rPr>
                <w:noProof/>
                <w:webHidden/>
              </w:rPr>
              <w:tab/>
            </w:r>
            <w:r w:rsidR="00F54F3C">
              <w:rPr>
                <w:noProof/>
                <w:webHidden/>
              </w:rPr>
              <w:fldChar w:fldCharType="begin"/>
            </w:r>
            <w:r w:rsidR="00F54F3C">
              <w:rPr>
                <w:noProof/>
                <w:webHidden/>
              </w:rPr>
              <w:instrText xml:space="preserve"> PAGEREF _Toc522606696 \h </w:instrText>
            </w:r>
            <w:r w:rsidR="00F54F3C">
              <w:rPr>
                <w:noProof/>
                <w:webHidden/>
              </w:rPr>
            </w:r>
            <w:r w:rsidR="00F54F3C">
              <w:rPr>
                <w:noProof/>
                <w:webHidden/>
              </w:rPr>
              <w:fldChar w:fldCharType="separate"/>
            </w:r>
            <w:r w:rsidR="00F54F3C">
              <w:rPr>
                <w:noProof/>
                <w:webHidden/>
              </w:rPr>
              <w:t>62</w:t>
            </w:r>
            <w:r w:rsidR="00F54F3C">
              <w:rPr>
                <w:noProof/>
                <w:webHidden/>
              </w:rPr>
              <w:fldChar w:fldCharType="end"/>
            </w:r>
          </w:hyperlink>
        </w:p>
        <w:p w14:paraId="33E6DCB8" w14:textId="19A8D2A5" w:rsidR="00330A3C" w:rsidRDefault="00330A3C">
          <w:r>
            <w:rPr>
              <w:b/>
              <w:bCs/>
            </w:rPr>
            <w:fldChar w:fldCharType="end"/>
          </w:r>
        </w:p>
      </w:sdtContent>
    </w:sdt>
    <w:p w14:paraId="3AAE5623" w14:textId="77777777" w:rsidR="00AE0525" w:rsidRPr="009003DA" w:rsidRDefault="0088093C" w:rsidP="009003DA">
      <w:pPr>
        <w:jc w:val="center"/>
        <w:rPr>
          <w:b/>
          <w:i/>
          <w:szCs w:val="28"/>
        </w:rPr>
      </w:pPr>
      <w:r>
        <w:br w:type="page"/>
      </w:r>
      <w:r w:rsidR="00AE0525" w:rsidRPr="009003DA">
        <w:rPr>
          <w:b/>
          <w:i/>
          <w:sz w:val="28"/>
          <w:szCs w:val="28"/>
        </w:rPr>
        <w:lastRenderedPageBreak/>
        <w:t>Especificação de Necessidades</w:t>
      </w:r>
    </w:p>
    <w:p w14:paraId="4D2B47A5" w14:textId="77777777" w:rsidR="004B3306" w:rsidRDefault="004B3306" w:rsidP="004A2B9D">
      <w:pPr>
        <w:jc w:val="both"/>
        <w:rPr>
          <w:b/>
          <w:sz w:val="18"/>
        </w:rPr>
      </w:pPr>
    </w:p>
    <w:p w14:paraId="106850FF" w14:textId="77777777" w:rsidR="00CC18DD" w:rsidRPr="00457C97" w:rsidRDefault="00CC18DD" w:rsidP="00194A79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bookmarkStart w:id="2" w:name="_Toc522606661"/>
      <w:r w:rsidRPr="00457C97">
        <w:rPr>
          <w:rFonts w:cs="Arial"/>
          <w:i w:val="0"/>
          <w:sz w:val="20"/>
        </w:rPr>
        <w:t xml:space="preserve">Número </w:t>
      </w:r>
      <w:r w:rsidRPr="00EE720A">
        <w:rPr>
          <w:rFonts w:cs="Arial"/>
          <w:i w:val="0"/>
          <w:sz w:val="20"/>
        </w:rPr>
        <w:t>do Projeto</w:t>
      </w:r>
      <w:bookmarkEnd w:id="2"/>
    </w:p>
    <w:p w14:paraId="0CF80821" w14:textId="77777777" w:rsidR="00CC18DD" w:rsidRPr="00CE2B5F" w:rsidRDefault="00CC18DD" w:rsidP="00CC18DD">
      <w:pPr>
        <w:jc w:val="both"/>
        <w:rPr>
          <w:rFonts w:cs="Arial"/>
        </w:rPr>
      </w:pPr>
      <w:r w:rsidRPr="00CE2B5F">
        <w:rPr>
          <w:rFonts w:cs="Arial"/>
          <w:i/>
          <w:sz w:val="18"/>
          <w:szCs w:val="18"/>
        </w:rPr>
        <w:br/>
      </w:r>
      <w:r w:rsidR="00CE2B5F" w:rsidRPr="00CE2B5F">
        <w:rPr>
          <w:rFonts w:cs="Arial"/>
          <w:i/>
          <w:sz w:val="18"/>
          <w:szCs w:val="18"/>
        </w:rPr>
        <w:t>N/A</w:t>
      </w:r>
    </w:p>
    <w:p w14:paraId="225C8406" w14:textId="77777777" w:rsidR="00CC18DD" w:rsidRDefault="00CC18DD" w:rsidP="004A2B9D">
      <w:pPr>
        <w:jc w:val="both"/>
        <w:rPr>
          <w:b/>
          <w:sz w:val="18"/>
        </w:rPr>
      </w:pPr>
    </w:p>
    <w:p w14:paraId="5241B032" w14:textId="77777777" w:rsidR="00CC18DD" w:rsidRPr="004D07A7" w:rsidRDefault="00CC18DD" w:rsidP="00194A79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bookmarkStart w:id="3" w:name="_Toc522606662"/>
      <w:r w:rsidRPr="004D07A7">
        <w:rPr>
          <w:rFonts w:cs="Arial"/>
          <w:i w:val="0"/>
          <w:sz w:val="20"/>
        </w:rPr>
        <w:t>Nome do Projeto</w:t>
      </w:r>
      <w:bookmarkEnd w:id="3"/>
    </w:p>
    <w:p w14:paraId="3D115C16" w14:textId="77777777" w:rsidR="00CC18DD" w:rsidRDefault="00CC18DD" w:rsidP="004A2B9D">
      <w:pPr>
        <w:jc w:val="both"/>
        <w:rPr>
          <w:rFonts w:cs="Arial"/>
          <w:i/>
          <w:color w:val="0000FF"/>
          <w:sz w:val="18"/>
          <w:szCs w:val="18"/>
        </w:rPr>
      </w:pPr>
    </w:p>
    <w:p w14:paraId="5E067D60" w14:textId="77777777" w:rsidR="00BA22DC" w:rsidRPr="00BA22DC" w:rsidRDefault="00BA22DC" w:rsidP="009670A1">
      <w:pPr>
        <w:tabs>
          <w:tab w:val="num" w:pos="240"/>
        </w:tabs>
        <w:autoSpaceDE w:val="0"/>
        <w:autoSpaceDN w:val="0"/>
        <w:adjustRightInd w:val="0"/>
        <w:spacing w:before="120"/>
        <w:rPr>
          <w:rFonts w:cs="Arial"/>
          <w:i/>
        </w:rPr>
      </w:pPr>
      <w:r w:rsidRPr="00CE2B5F">
        <w:rPr>
          <w:rFonts w:cs="Arial"/>
          <w:i/>
        </w:rPr>
        <w:t>Aceite Digital Vida</w:t>
      </w:r>
    </w:p>
    <w:p w14:paraId="3A04AD5B" w14:textId="77777777" w:rsidR="00AF67E3" w:rsidRDefault="00AF67E3" w:rsidP="004A2B9D">
      <w:pPr>
        <w:jc w:val="both"/>
        <w:rPr>
          <w:b/>
          <w:sz w:val="18"/>
        </w:rPr>
      </w:pPr>
    </w:p>
    <w:p w14:paraId="607B61F6" w14:textId="77777777" w:rsidR="00CC18DD" w:rsidRPr="00457A53" w:rsidRDefault="00CC18DD" w:rsidP="00194A79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bookmarkStart w:id="4" w:name="_Toc378336545"/>
      <w:bookmarkStart w:id="5" w:name="_Toc522606663"/>
      <w:r w:rsidRPr="00457A53">
        <w:rPr>
          <w:rFonts w:cs="Arial"/>
          <w:i w:val="0"/>
          <w:sz w:val="20"/>
        </w:rPr>
        <w:t>Cenário Atual</w:t>
      </w:r>
      <w:bookmarkEnd w:id="4"/>
      <w:bookmarkEnd w:id="5"/>
    </w:p>
    <w:p w14:paraId="7869F567" w14:textId="77777777" w:rsidR="00263D5D" w:rsidRPr="00263D5D" w:rsidRDefault="00263D5D" w:rsidP="00263D5D">
      <w:pPr>
        <w:spacing w:before="100" w:beforeAutospacing="1" w:after="100" w:afterAutospacing="1"/>
        <w:jc w:val="both"/>
        <w:rPr>
          <w:rFonts w:cs="Arial"/>
          <w:i/>
          <w:sz w:val="18"/>
          <w:szCs w:val="18"/>
        </w:rPr>
      </w:pPr>
      <w:r w:rsidRPr="00263D5D">
        <w:rPr>
          <w:rFonts w:cs="Arial"/>
          <w:i/>
          <w:sz w:val="18"/>
          <w:szCs w:val="18"/>
        </w:rPr>
        <w:t xml:space="preserve">Atualmente, as propostas de contratação de seguro de Vida comercializada pelos corretores, são digitadas através da ferramenta BVP NEXT, onde é possível digitar propostas </w:t>
      </w:r>
      <w:proofErr w:type="spellStart"/>
      <w:r w:rsidRPr="00263D5D">
        <w:rPr>
          <w:rFonts w:cs="Arial"/>
          <w:i/>
          <w:sz w:val="18"/>
          <w:szCs w:val="18"/>
        </w:rPr>
        <w:t>pré-impressas</w:t>
      </w:r>
      <w:proofErr w:type="spellEnd"/>
      <w:r w:rsidRPr="00263D5D">
        <w:rPr>
          <w:rFonts w:cs="Arial"/>
          <w:i/>
          <w:sz w:val="18"/>
          <w:szCs w:val="18"/>
        </w:rPr>
        <w:t xml:space="preserve"> (gráfica) e propostas digitais, e ambas após a finalização da digitação são enviadas automaticamente para o sistema Acompanhamento de Propostas.</w:t>
      </w:r>
    </w:p>
    <w:p w14:paraId="13F864DC" w14:textId="77777777" w:rsidR="00916771" w:rsidRDefault="00916771" w:rsidP="00916771">
      <w:pPr>
        <w:spacing w:before="100" w:beforeAutospacing="1" w:after="100" w:afterAutospacing="1"/>
        <w:jc w:val="both"/>
        <w:rPr>
          <w:rFonts w:cs="Arial"/>
          <w:i/>
          <w:sz w:val="18"/>
          <w:szCs w:val="18"/>
        </w:rPr>
      </w:pPr>
      <w:r>
        <w:rPr>
          <w:rFonts w:cs="Arial"/>
          <w:i/>
          <w:sz w:val="18"/>
          <w:szCs w:val="18"/>
        </w:rPr>
        <w:t xml:space="preserve">Existe um processo manual na centralizadora, de conferência do documento físicos assinados e as informações que foram digitalizadas no BVP Next, após essa conferência é liberado a comissão para o corretor e continua o fluxo da proposta. </w:t>
      </w:r>
    </w:p>
    <w:p w14:paraId="3B4209E3" w14:textId="77777777" w:rsidR="00916771" w:rsidRPr="008434C9" w:rsidRDefault="00916771" w:rsidP="00916771">
      <w:pPr>
        <w:spacing w:before="100" w:beforeAutospacing="1" w:after="100" w:afterAutospacing="1"/>
        <w:jc w:val="both"/>
        <w:rPr>
          <w:rFonts w:cs="Arial"/>
          <w:i/>
          <w:sz w:val="18"/>
          <w:szCs w:val="18"/>
        </w:rPr>
      </w:pPr>
      <w:r>
        <w:rPr>
          <w:rFonts w:cs="Arial"/>
          <w:i/>
          <w:sz w:val="18"/>
          <w:szCs w:val="18"/>
        </w:rPr>
        <w:t xml:space="preserve">Esse processo envolve uma grande quantidade de documentos físicos e envio desses documentos entre corretor, segurado e a Bradesco Seguros, tornando o processo bastante custoso, tanto em tempo quanto no valor dessas impressões e movimentações dos documentos.  </w:t>
      </w:r>
    </w:p>
    <w:p w14:paraId="6F822B9E" w14:textId="77777777" w:rsidR="00916771" w:rsidRDefault="00916771" w:rsidP="00CC18DD">
      <w:pPr>
        <w:spacing w:before="100" w:beforeAutospacing="1" w:after="100" w:afterAutospacing="1"/>
        <w:rPr>
          <w:rFonts w:cs="Arial"/>
          <w:i/>
          <w:color w:val="0000FF"/>
          <w:sz w:val="18"/>
          <w:szCs w:val="18"/>
        </w:rPr>
      </w:pPr>
    </w:p>
    <w:p w14:paraId="6FD04AA6" w14:textId="77777777" w:rsidR="00093E96" w:rsidRPr="004D041E" w:rsidRDefault="00093E96" w:rsidP="00194A79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bookmarkStart w:id="6" w:name="_Toc430938157"/>
      <w:bookmarkStart w:id="7" w:name="_Toc522606664"/>
      <w:r w:rsidRPr="004D041E">
        <w:rPr>
          <w:rFonts w:cs="Arial"/>
          <w:i w:val="0"/>
          <w:sz w:val="20"/>
        </w:rPr>
        <w:t>Objetivo do Projeto</w:t>
      </w:r>
      <w:bookmarkEnd w:id="6"/>
      <w:bookmarkEnd w:id="7"/>
    </w:p>
    <w:p w14:paraId="24CCC50E" w14:textId="77777777" w:rsidR="00263D5D" w:rsidRPr="00263D5D" w:rsidRDefault="00263D5D" w:rsidP="00263D5D">
      <w:pPr>
        <w:spacing w:before="100" w:beforeAutospacing="1" w:after="100" w:afterAutospacing="1"/>
        <w:jc w:val="both"/>
        <w:rPr>
          <w:i/>
          <w:sz w:val="18"/>
          <w:szCs w:val="18"/>
        </w:rPr>
      </w:pPr>
      <w:r w:rsidRPr="00263D5D">
        <w:rPr>
          <w:i/>
          <w:sz w:val="18"/>
          <w:szCs w:val="18"/>
        </w:rPr>
        <w:t>Realizar o aceite digital das propostas do segmento vida, nos canais IB (Internet Banking) e APP Bradesco como ocorre hoje para o segmento de previdência, não sendo mais necessário o envio da proposta física e a conferência manual pela centralizadora. Essa funcionalidade será disponível para proponentes que queiram débito em conta corrente ou débito em conta poupança e sejam correntistas Bradesco.</w:t>
      </w:r>
    </w:p>
    <w:p w14:paraId="5EB08293" w14:textId="77777777" w:rsidR="00263D5D" w:rsidRPr="00263D5D" w:rsidRDefault="00263D5D" w:rsidP="00263D5D">
      <w:pPr>
        <w:spacing w:before="100" w:beforeAutospacing="1" w:after="100" w:afterAutospacing="1"/>
        <w:jc w:val="both"/>
        <w:rPr>
          <w:i/>
          <w:sz w:val="18"/>
          <w:szCs w:val="18"/>
        </w:rPr>
      </w:pPr>
      <w:r w:rsidRPr="00263D5D">
        <w:rPr>
          <w:i/>
          <w:sz w:val="18"/>
          <w:szCs w:val="18"/>
        </w:rPr>
        <w:t>Quando realizar o aceite digital será realizado débito na conta corrente ou poupança da primeira parcela e somente depois será enviada a proposta.</w:t>
      </w:r>
    </w:p>
    <w:p w14:paraId="348E2F19" w14:textId="77777777" w:rsidR="00916771" w:rsidRDefault="00916771" w:rsidP="00916771">
      <w:pPr>
        <w:spacing w:before="100" w:beforeAutospacing="1" w:after="100" w:afterAutospacing="1"/>
        <w:rPr>
          <w:i/>
          <w:sz w:val="18"/>
          <w:szCs w:val="18"/>
        </w:rPr>
      </w:pPr>
      <w:r>
        <w:rPr>
          <w:i/>
          <w:sz w:val="18"/>
          <w:szCs w:val="18"/>
        </w:rPr>
        <w:t>.</w:t>
      </w:r>
    </w:p>
    <w:p w14:paraId="4DB1A8EC" w14:textId="77777777" w:rsidR="00792BBB" w:rsidRDefault="00792BBB">
      <w:pPr>
        <w:rPr>
          <w:i/>
          <w:color w:val="0000FF"/>
          <w:sz w:val="18"/>
          <w:szCs w:val="18"/>
        </w:rPr>
      </w:pPr>
      <w:r>
        <w:rPr>
          <w:i/>
          <w:color w:val="0000FF"/>
          <w:sz w:val="18"/>
          <w:szCs w:val="18"/>
        </w:rPr>
        <w:br w:type="page"/>
      </w:r>
    </w:p>
    <w:p w14:paraId="33AA5395" w14:textId="77777777" w:rsidR="00792BBB" w:rsidRDefault="00792BBB" w:rsidP="009670A1">
      <w:pPr>
        <w:spacing w:before="100" w:beforeAutospacing="1" w:after="100" w:afterAutospacing="1"/>
        <w:rPr>
          <w:i/>
          <w:color w:val="0000FF"/>
          <w:sz w:val="18"/>
          <w:szCs w:val="18"/>
        </w:rPr>
        <w:sectPr w:rsidR="00792BBB" w:rsidSect="00F00FBC">
          <w:headerReference w:type="default" r:id="rId8"/>
          <w:footerReference w:type="default" r:id="rId9"/>
          <w:pgSz w:w="11907" w:h="16840" w:code="9"/>
          <w:pgMar w:top="856" w:right="567" w:bottom="805" w:left="567" w:header="1134" w:footer="567" w:gutter="0"/>
          <w:cols w:space="720"/>
          <w:docGrid w:linePitch="272"/>
        </w:sectPr>
      </w:pPr>
    </w:p>
    <w:p w14:paraId="2855398C" w14:textId="77777777" w:rsidR="00792BBB" w:rsidRDefault="00D155A8" w:rsidP="004E06FE">
      <w:pPr>
        <w:jc w:val="both"/>
        <w:rPr>
          <w:noProof/>
        </w:rPr>
      </w:pPr>
      <w:r>
        <w:rPr>
          <w:noProof/>
        </w:rPr>
        <w:lastRenderedPageBreak/>
        <w:t>Fluxo: Aceite Digital Vida</w:t>
      </w:r>
    </w:p>
    <w:p w14:paraId="688D6F19" w14:textId="77777777" w:rsidR="003C2DAB" w:rsidRDefault="00970FA8" w:rsidP="004E06FE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A869BF8" wp14:editId="591A39E8">
            <wp:extent cx="9638665" cy="378079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3866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F79D" w14:textId="77777777" w:rsidR="00563361" w:rsidRDefault="00563361" w:rsidP="004E06FE">
      <w:pPr>
        <w:jc w:val="both"/>
        <w:rPr>
          <w:i/>
          <w:color w:val="0000FF"/>
          <w:sz w:val="18"/>
          <w:szCs w:val="18"/>
        </w:rPr>
        <w:sectPr w:rsidR="00563361" w:rsidSect="00792BBB">
          <w:pgSz w:w="16840" w:h="11907" w:orient="landscape" w:code="9"/>
          <w:pgMar w:top="567" w:right="856" w:bottom="567" w:left="805" w:header="1134" w:footer="567" w:gutter="0"/>
          <w:cols w:space="720"/>
          <w:docGrid w:linePitch="272"/>
        </w:sectPr>
      </w:pPr>
    </w:p>
    <w:p w14:paraId="3B86FA3B" w14:textId="77777777" w:rsidR="004E06FE" w:rsidRDefault="004E06FE" w:rsidP="004E06FE">
      <w:pPr>
        <w:jc w:val="both"/>
        <w:rPr>
          <w:i/>
          <w:color w:val="0000FF"/>
          <w:sz w:val="18"/>
          <w:szCs w:val="18"/>
        </w:rPr>
      </w:pPr>
    </w:p>
    <w:p w14:paraId="443A8C1D" w14:textId="77777777" w:rsidR="005423CD" w:rsidRPr="004D041E" w:rsidRDefault="005423CD" w:rsidP="00194A79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bookmarkStart w:id="8" w:name="_Toc522606665"/>
      <w:bookmarkStart w:id="9" w:name="_Toc497725750"/>
      <w:r>
        <w:rPr>
          <w:rFonts w:cs="Arial"/>
          <w:i w:val="0"/>
          <w:sz w:val="20"/>
        </w:rPr>
        <w:t>Problemas</w:t>
      </w:r>
      <w:bookmarkEnd w:id="8"/>
    </w:p>
    <w:p w14:paraId="151E16D8" w14:textId="77777777" w:rsidR="005423CD" w:rsidRDefault="005423CD" w:rsidP="005423CD">
      <w:pPr>
        <w:pStyle w:val="Corpodetexto2"/>
        <w:ind w:left="993" w:hanging="993"/>
        <w:rPr>
          <w:b w:val="0"/>
          <w:i/>
          <w:color w:val="0000FF"/>
          <w:sz w:val="18"/>
          <w:szCs w:val="18"/>
        </w:rPr>
      </w:pPr>
    </w:p>
    <w:p w14:paraId="3E5F1BEF" w14:textId="77777777" w:rsidR="00F83017" w:rsidRDefault="00F83017" w:rsidP="005423CD">
      <w:pPr>
        <w:rPr>
          <w:rFonts w:cs="Arial"/>
          <w:i/>
          <w:color w:val="0000FF"/>
          <w:sz w:val="18"/>
          <w:szCs w:val="18"/>
        </w:rPr>
      </w:pPr>
    </w:p>
    <w:p w14:paraId="61BF73E4" w14:textId="77777777" w:rsidR="00F83017" w:rsidRPr="00F83017" w:rsidRDefault="00F83017" w:rsidP="00194A79">
      <w:pPr>
        <w:pStyle w:val="PargrafodaLista"/>
        <w:numPr>
          <w:ilvl w:val="0"/>
          <w:numId w:val="3"/>
        </w:numPr>
        <w:rPr>
          <w:rFonts w:cs="Arial"/>
          <w:i/>
          <w:sz w:val="18"/>
          <w:szCs w:val="18"/>
        </w:rPr>
      </w:pPr>
      <w:r w:rsidRPr="00F83017">
        <w:rPr>
          <w:rFonts w:cs="Arial"/>
          <w:i/>
          <w:sz w:val="18"/>
          <w:szCs w:val="18"/>
        </w:rPr>
        <w:t>A enorme quantidade de documentos impressos</w:t>
      </w:r>
      <w:r w:rsidR="00202EAC">
        <w:rPr>
          <w:rFonts w:cs="Arial"/>
          <w:i/>
          <w:sz w:val="18"/>
          <w:szCs w:val="18"/>
        </w:rPr>
        <w:t xml:space="preserve"> e sendo transitados entre corretor, segurado e seguradora</w:t>
      </w:r>
      <w:r w:rsidRPr="00F83017">
        <w:rPr>
          <w:rFonts w:cs="Arial"/>
          <w:i/>
          <w:sz w:val="18"/>
          <w:szCs w:val="18"/>
        </w:rPr>
        <w:t>;</w:t>
      </w:r>
    </w:p>
    <w:p w14:paraId="08CDEA64" w14:textId="77777777" w:rsidR="00F83017" w:rsidRDefault="00F83017" w:rsidP="00194A79">
      <w:pPr>
        <w:pStyle w:val="PargrafodaLista"/>
        <w:numPr>
          <w:ilvl w:val="0"/>
          <w:numId w:val="3"/>
        </w:numPr>
        <w:rPr>
          <w:rFonts w:cs="Arial"/>
          <w:i/>
          <w:sz w:val="18"/>
          <w:szCs w:val="18"/>
        </w:rPr>
      </w:pPr>
      <w:r w:rsidRPr="00F83017">
        <w:rPr>
          <w:rFonts w:cs="Arial"/>
          <w:i/>
          <w:sz w:val="18"/>
          <w:szCs w:val="18"/>
        </w:rPr>
        <w:t>Tempo elevado para receber a proposta assinada e liberar comissão ao corretor;</w:t>
      </w:r>
    </w:p>
    <w:p w14:paraId="5EA5BBC5" w14:textId="77777777" w:rsidR="00F83017" w:rsidRPr="00F83017" w:rsidRDefault="00F83017" w:rsidP="00194A79">
      <w:pPr>
        <w:pStyle w:val="PargrafodaLista"/>
        <w:numPr>
          <w:ilvl w:val="0"/>
          <w:numId w:val="3"/>
        </w:numPr>
        <w:rPr>
          <w:rFonts w:cs="Arial"/>
          <w:i/>
          <w:sz w:val="18"/>
          <w:szCs w:val="18"/>
        </w:rPr>
      </w:pPr>
      <w:r>
        <w:rPr>
          <w:rFonts w:cs="Arial"/>
          <w:i/>
          <w:sz w:val="18"/>
          <w:szCs w:val="18"/>
        </w:rPr>
        <w:t xml:space="preserve">Processo manual da centralizadora de conferência </w:t>
      </w:r>
      <w:r w:rsidR="00202EAC">
        <w:rPr>
          <w:rFonts w:cs="Arial"/>
          <w:i/>
          <w:sz w:val="18"/>
          <w:szCs w:val="18"/>
        </w:rPr>
        <w:t>dos dados dos segurados;</w:t>
      </w:r>
    </w:p>
    <w:p w14:paraId="17214C4F" w14:textId="77777777" w:rsidR="00F83017" w:rsidRPr="00FE5D18" w:rsidRDefault="00F83017" w:rsidP="005423CD">
      <w:pPr>
        <w:rPr>
          <w:rFonts w:cs="Arial"/>
          <w:i/>
          <w:color w:val="0000FF"/>
          <w:sz w:val="18"/>
          <w:szCs w:val="18"/>
        </w:rPr>
      </w:pPr>
    </w:p>
    <w:p w14:paraId="73794112" w14:textId="77777777" w:rsidR="005423CD" w:rsidRPr="004D041E" w:rsidRDefault="005423CD" w:rsidP="00194A79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bookmarkStart w:id="10" w:name="_Toc522606666"/>
      <w:r>
        <w:rPr>
          <w:rFonts w:cs="Arial"/>
          <w:i w:val="0"/>
          <w:sz w:val="20"/>
        </w:rPr>
        <w:t>Efeitos do Problema</w:t>
      </w:r>
      <w:bookmarkEnd w:id="10"/>
    </w:p>
    <w:p w14:paraId="0DC24F98" w14:textId="77777777" w:rsidR="005423CD" w:rsidRDefault="005423CD" w:rsidP="005423CD">
      <w:pPr>
        <w:pStyle w:val="Corpodetexto2"/>
        <w:ind w:left="993" w:hanging="993"/>
        <w:rPr>
          <w:b w:val="0"/>
          <w:i/>
          <w:color w:val="0000FF"/>
          <w:sz w:val="18"/>
          <w:szCs w:val="18"/>
        </w:rPr>
      </w:pPr>
    </w:p>
    <w:p w14:paraId="72743E07" w14:textId="77777777" w:rsidR="005423CD" w:rsidRDefault="005423CD" w:rsidP="005423CD">
      <w:pPr>
        <w:jc w:val="both"/>
        <w:rPr>
          <w:i/>
          <w:color w:val="0000FF"/>
          <w:sz w:val="18"/>
          <w:szCs w:val="18"/>
        </w:rPr>
      </w:pPr>
    </w:p>
    <w:p w14:paraId="707C7B24" w14:textId="77777777" w:rsidR="00202EAC" w:rsidRDefault="00202EAC" w:rsidP="005423CD">
      <w:pPr>
        <w:jc w:val="both"/>
        <w:rPr>
          <w:sz w:val="18"/>
        </w:rPr>
      </w:pPr>
    </w:p>
    <w:p w14:paraId="728D03CB" w14:textId="77777777" w:rsidR="00202EAC" w:rsidRPr="00202EAC" w:rsidRDefault="00202EAC" w:rsidP="00194A79">
      <w:pPr>
        <w:pStyle w:val="PargrafodaLista"/>
        <w:numPr>
          <w:ilvl w:val="0"/>
          <w:numId w:val="4"/>
        </w:numPr>
        <w:jc w:val="both"/>
        <w:rPr>
          <w:sz w:val="18"/>
        </w:rPr>
      </w:pPr>
      <w:r w:rsidRPr="00202EAC">
        <w:rPr>
          <w:sz w:val="18"/>
        </w:rPr>
        <w:t>O valor gasto com impressão e envio dos documentos;</w:t>
      </w:r>
    </w:p>
    <w:p w14:paraId="26D77C5B" w14:textId="77777777" w:rsidR="00202EAC" w:rsidRDefault="00202EAC" w:rsidP="00194A79">
      <w:pPr>
        <w:pStyle w:val="PargrafodaLista"/>
        <w:numPr>
          <w:ilvl w:val="0"/>
          <w:numId w:val="4"/>
        </w:numPr>
        <w:jc w:val="both"/>
        <w:rPr>
          <w:sz w:val="18"/>
        </w:rPr>
      </w:pPr>
      <w:r>
        <w:rPr>
          <w:sz w:val="18"/>
        </w:rPr>
        <w:t>Demora para o corretor receber a comissão;</w:t>
      </w:r>
    </w:p>
    <w:p w14:paraId="33CA8168" w14:textId="77777777" w:rsidR="00202EAC" w:rsidRPr="00202EAC" w:rsidRDefault="00202EAC" w:rsidP="00194A79">
      <w:pPr>
        <w:pStyle w:val="PargrafodaLista"/>
        <w:numPr>
          <w:ilvl w:val="0"/>
          <w:numId w:val="4"/>
        </w:numPr>
        <w:jc w:val="both"/>
        <w:rPr>
          <w:sz w:val="18"/>
        </w:rPr>
      </w:pPr>
      <w:r>
        <w:rPr>
          <w:sz w:val="18"/>
        </w:rPr>
        <w:t>Processo manual sem agregar valor para o negócio;</w:t>
      </w:r>
    </w:p>
    <w:p w14:paraId="7AD33E28" w14:textId="77777777" w:rsidR="00202EAC" w:rsidRPr="008871D8" w:rsidRDefault="00202EAC" w:rsidP="005423CD">
      <w:pPr>
        <w:jc w:val="both"/>
        <w:rPr>
          <w:sz w:val="18"/>
        </w:rPr>
      </w:pPr>
    </w:p>
    <w:p w14:paraId="15047A65" w14:textId="77777777" w:rsidR="004E17ED" w:rsidRDefault="00575796" w:rsidP="00194A79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rFonts w:cs="Arial"/>
          <w:i w:val="0"/>
          <w:sz w:val="20"/>
        </w:rPr>
      </w:pPr>
      <w:bookmarkStart w:id="11" w:name="_Toc522606667"/>
      <w:r>
        <w:rPr>
          <w:rFonts w:cs="Arial"/>
          <w:i w:val="0"/>
          <w:sz w:val="20"/>
        </w:rPr>
        <w:t>Requisito</w:t>
      </w:r>
      <w:bookmarkEnd w:id="9"/>
      <w:r w:rsidR="004E17ED">
        <w:rPr>
          <w:rFonts w:cs="Arial"/>
          <w:i w:val="0"/>
          <w:sz w:val="20"/>
        </w:rPr>
        <w:t>s</w:t>
      </w:r>
      <w:bookmarkEnd w:id="11"/>
    </w:p>
    <w:p w14:paraId="67D843E3" w14:textId="77777777" w:rsidR="00E463CC" w:rsidRDefault="00E463CC" w:rsidP="004E17ED">
      <w:pPr>
        <w:pStyle w:val="PargrafodaLista"/>
        <w:ind w:left="360"/>
      </w:pPr>
    </w:p>
    <w:p w14:paraId="6EB15B71" w14:textId="77777777" w:rsidR="00D057B6" w:rsidRPr="00E463CC" w:rsidRDefault="00D057B6" w:rsidP="004E17ED">
      <w:pPr>
        <w:pStyle w:val="PargrafodaLista"/>
        <w:ind w:left="360"/>
      </w:pPr>
    </w:p>
    <w:p w14:paraId="250DE12F" w14:textId="77777777" w:rsidR="004E17ED" w:rsidRPr="004E17ED" w:rsidRDefault="004E17ED" w:rsidP="00194A79">
      <w:pPr>
        <w:pStyle w:val="Ttulo3"/>
        <w:numPr>
          <w:ilvl w:val="1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rFonts w:cs="Arial"/>
          <w:i w:val="0"/>
          <w:sz w:val="20"/>
        </w:rPr>
      </w:pPr>
      <w:bookmarkStart w:id="12" w:name="_Toc522606668"/>
      <w:r w:rsidRPr="004E17ED">
        <w:rPr>
          <w:rFonts w:cs="Arial"/>
          <w:i w:val="0"/>
          <w:sz w:val="20"/>
        </w:rPr>
        <w:t>Requisitos Funcionais</w:t>
      </w:r>
      <w:bookmarkEnd w:id="12"/>
    </w:p>
    <w:p w14:paraId="2084878A" w14:textId="77777777" w:rsidR="004E17ED" w:rsidRPr="004E17ED" w:rsidRDefault="004E17ED" w:rsidP="004E17ED"/>
    <w:p w14:paraId="17508D35" w14:textId="77777777" w:rsidR="00647E4F" w:rsidRPr="00330A3C" w:rsidRDefault="00D05E1A" w:rsidP="00194A79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3" w:name="_Toc522606669"/>
      <w:r w:rsidR="00647E4F" w:rsidRPr="00D05E1A">
        <w:rPr>
          <w:rFonts w:cs="Arial"/>
          <w:i w:val="0"/>
          <w:sz w:val="20"/>
        </w:rPr>
        <w:t>REQ</w:t>
      </w:r>
      <w:r w:rsidR="00E16938" w:rsidRPr="00D05E1A">
        <w:rPr>
          <w:rFonts w:cs="Arial"/>
          <w:i w:val="0"/>
          <w:sz w:val="20"/>
        </w:rPr>
        <w:t>1:</w:t>
      </w:r>
      <w:r w:rsidR="00647E4F" w:rsidRPr="00D05E1A">
        <w:rPr>
          <w:rFonts w:cs="Arial"/>
          <w:i w:val="0"/>
          <w:sz w:val="20"/>
        </w:rPr>
        <w:t xml:space="preserve"> </w:t>
      </w:r>
      <w:r w:rsidR="00F54642">
        <w:rPr>
          <w:rFonts w:cs="Arial"/>
          <w:i w:val="0"/>
          <w:sz w:val="20"/>
        </w:rPr>
        <w:t>S</w:t>
      </w:r>
      <w:r w:rsidR="004571A5">
        <w:rPr>
          <w:rFonts w:cs="Arial"/>
          <w:i w:val="0"/>
          <w:sz w:val="20"/>
        </w:rPr>
        <w:t>olicitar aceite digital</w:t>
      </w:r>
      <w:r w:rsidR="00CD260D">
        <w:rPr>
          <w:rFonts w:cs="Arial"/>
          <w:i w:val="0"/>
          <w:sz w:val="20"/>
        </w:rPr>
        <w:t xml:space="preserve"> </w:t>
      </w:r>
      <w:r w:rsidR="00F54642">
        <w:rPr>
          <w:rFonts w:cs="Arial"/>
          <w:i w:val="0"/>
          <w:sz w:val="20"/>
        </w:rPr>
        <w:t>para correntistas</w:t>
      </w:r>
      <w:r w:rsidR="00933288">
        <w:rPr>
          <w:rFonts w:cs="Arial"/>
          <w:i w:val="0"/>
          <w:sz w:val="20"/>
        </w:rPr>
        <w:t xml:space="preserve"> no BVP Next</w:t>
      </w:r>
      <w:bookmarkEnd w:id="13"/>
    </w:p>
    <w:p w14:paraId="0845D617" w14:textId="77777777" w:rsidR="00E16938" w:rsidRPr="007B42BC" w:rsidRDefault="00E16938" w:rsidP="00575796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FC1012" w:rsidRPr="003B7C01" w14:paraId="497DB3A5" w14:textId="77777777" w:rsidTr="007C1906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7A32EDCB" w14:textId="77777777" w:rsidR="00FC1012" w:rsidRPr="00A7454C" w:rsidRDefault="00FC1012" w:rsidP="003925E1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0ED982DB" w14:textId="77777777" w:rsidR="00FC1012" w:rsidRPr="00F54642" w:rsidRDefault="00CD260D" w:rsidP="003925E1">
            <w:pPr>
              <w:ind w:right="812"/>
              <w:rPr>
                <w:lang w:val="en-US" w:eastAsia="en-GB"/>
              </w:rPr>
            </w:pPr>
            <w:proofErr w:type="spellStart"/>
            <w:r w:rsidRPr="00F54642">
              <w:rPr>
                <w:lang w:val="en-US" w:eastAsia="en-GB"/>
              </w:rPr>
              <w:t>Corretor</w:t>
            </w:r>
            <w:proofErr w:type="spellEnd"/>
            <w:r w:rsidR="00FB5F73" w:rsidRPr="00F54642">
              <w:rPr>
                <w:lang w:val="en-US" w:eastAsia="en-GB"/>
              </w:rPr>
              <w:t>; BVP Next</w:t>
            </w:r>
            <w:r w:rsidR="00F54642" w:rsidRPr="00F54642">
              <w:rPr>
                <w:lang w:val="en-US" w:eastAsia="en-GB"/>
              </w:rPr>
              <w:t xml:space="preserve">; </w:t>
            </w:r>
            <w:proofErr w:type="spellStart"/>
            <w:r w:rsidR="00F54642" w:rsidRPr="00F54642">
              <w:rPr>
                <w:lang w:val="en-US" w:eastAsia="en-GB"/>
              </w:rPr>
              <w:t>Serviço</w:t>
            </w:r>
            <w:proofErr w:type="spellEnd"/>
            <w:r w:rsidR="00F54642" w:rsidRPr="00F54642">
              <w:rPr>
                <w:lang w:val="en-US" w:eastAsia="en-GB"/>
              </w:rPr>
              <w:t xml:space="preserve"> Back-end</w:t>
            </w:r>
          </w:p>
        </w:tc>
      </w:tr>
      <w:tr w:rsidR="00647E4F" w:rsidRPr="00F62943" w14:paraId="6DFC6007" w14:textId="77777777" w:rsidTr="007C1906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7661A199" w14:textId="77777777" w:rsidR="00647E4F" w:rsidRPr="00A7454C" w:rsidRDefault="00647E4F" w:rsidP="003925E1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1A815090" w14:textId="77777777" w:rsidR="00647E4F" w:rsidRPr="00F62943" w:rsidRDefault="00185F25" w:rsidP="003925E1">
            <w:pPr>
              <w:rPr>
                <w:rFonts w:cs="Arial"/>
              </w:rPr>
            </w:pPr>
            <w:r>
              <w:rPr>
                <w:rFonts w:cs="Arial"/>
              </w:rPr>
              <w:t xml:space="preserve">Corretor </w:t>
            </w:r>
            <w:r w:rsidR="004571A5">
              <w:rPr>
                <w:rFonts w:cs="Arial"/>
              </w:rPr>
              <w:t xml:space="preserve">digitaliza a proposta no BVP </w:t>
            </w:r>
            <w:r w:rsidR="00F54642">
              <w:rPr>
                <w:rFonts w:cs="Arial"/>
              </w:rPr>
              <w:t>N</w:t>
            </w:r>
            <w:r w:rsidR="004571A5">
              <w:rPr>
                <w:rFonts w:cs="Arial"/>
              </w:rPr>
              <w:t xml:space="preserve">ext e </w:t>
            </w:r>
            <w:r w:rsidR="00F54642">
              <w:rPr>
                <w:rFonts w:cs="Arial"/>
              </w:rPr>
              <w:t>informa se será</w:t>
            </w:r>
            <w:r w:rsidR="004571A5">
              <w:rPr>
                <w:rFonts w:cs="Arial"/>
              </w:rPr>
              <w:t xml:space="preserve"> aceite digital</w:t>
            </w:r>
          </w:p>
        </w:tc>
      </w:tr>
      <w:tr w:rsidR="00647E4F" w:rsidRPr="00F62943" w14:paraId="5EF938D9" w14:textId="77777777" w:rsidTr="007C1906">
        <w:tc>
          <w:tcPr>
            <w:tcW w:w="1985" w:type="dxa"/>
            <w:shd w:val="pct10" w:color="auto" w:fill="FFFFFF"/>
          </w:tcPr>
          <w:p w14:paraId="05FCE3D5" w14:textId="77777777" w:rsidR="00647E4F" w:rsidRPr="00A7454C" w:rsidRDefault="00647E4F" w:rsidP="003925E1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51BD1C73" w14:textId="77777777" w:rsidR="00647E4F" w:rsidRPr="00EB1D34" w:rsidRDefault="00E97835" w:rsidP="003925E1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 xml:space="preserve">Ter </w:t>
            </w:r>
            <w:r w:rsidR="004571A5">
              <w:rPr>
                <w:szCs w:val="24"/>
                <w:lang w:eastAsia="en-GB"/>
              </w:rPr>
              <w:t xml:space="preserve">digitalizado a proposta e </w:t>
            </w:r>
            <w:r>
              <w:rPr>
                <w:szCs w:val="24"/>
                <w:lang w:eastAsia="en-GB"/>
              </w:rPr>
              <w:t>validad</w:t>
            </w:r>
            <w:r w:rsidR="004571A5">
              <w:rPr>
                <w:szCs w:val="24"/>
                <w:lang w:eastAsia="en-GB"/>
              </w:rPr>
              <w:t>a</w:t>
            </w:r>
            <w:r>
              <w:rPr>
                <w:szCs w:val="24"/>
                <w:lang w:eastAsia="en-GB"/>
              </w:rPr>
              <w:t xml:space="preserve"> no BVP Next</w:t>
            </w:r>
          </w:p>
        </w:tc>
      </w:tr>
      <w:tr w:rsidR="00647E4F" w:rsidRPr="00F62943" w14:paraId="67A84BF6" w14:textId="77777777" w:rsidTr="007C1906">
        <w:tc>
          <w:tcPr>
            <w:tcW w:w="1985" w:type="dxa"/>
            <w:shd w:val="pct10" w:color="auto" w:fill="FFFFFF"/>
          </w:tcPr>
          <w:p w14:paraId="1A06CB34" w14:textId="77777777" w:rsidR="00647E4F" w:rsidRPr="00F62943" w:rsidRDefault="00647E4F" w:rsidP="003925E1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11AE52B9" w14:textId="77777777" w:rsidR="00647E4F" w:rsidRPr="00F62943" w:rsidRDefault="004571A5" w:rsidP="003925E1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Disponibilizar as propostas que devem sofrer o aceite digital.</w:t>
            </w:r>
          </w:p>
        </w:tc>
      </w:tr>
    </w:tbl>
    <w:p w14:paraId="3E770485" w14:textId="77777777" w:rsidR="00D8247C" w:rsidRDefault="00D8247C" w:rsidP="00D8247C">
      <w:bookmarkStart w:id="14" w:name="_Toc508374740"/>
    </w:p>
    <w:p w14:paraId="76F52839" w14:textId="77777777" w:rsidR="0096290F" w:rsidRDefault="0096290F" w:rsidP="00D8247C"/>
    <w:p w14:paraId="3614FE9B" w14:textId="77777777" w:rsidR="00BD1544" w:rsidRPr="00EB261F" w:rsidRDefault="00E42B11" w:rsidP="00D8247C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C06D93" w:rsidRPr="003671DB" w14:paraId="4754C724" w14:textId="77777777" w:rsidTr="004571A5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5E78495D" w14:textId="77777777" w:rsidR="00C06D93" w:rsidRPr="00C06D93" w:rsidRDefault="00C06D93" w:rsidP="00C06D93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47A35272" w14:textId="77777777" w:rsidR="00C06D93" w:rsidRPr="00C06D93" w:rsidRDefault="00C06D93" w:rsidP="00C06D93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5F9EBB33" w14:textId="77777777" w:rsidR="00C06D93" w:rsidRPr="00C06D93" w:rsidRDefault="00C06D93" w:rsidP="00C06D93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678080EC" w14:textId="77777777" w:rsidR="00C06D93" w:rsidRPr="00C06D93" w:rsidRDefault="00C06D93" w:rsidP="00C06D93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47DEBF11" w14:textId="77777777" w:rsidR="00C06D93" w:rsidRPr="00C06D93" w:rsidRDefault="00C06D93" w:rsidP="00C06D93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C06D93" w:rsidRPr="003671DB" w14:paraId="207B25C7" w14:textId="77777777" w:rsidTr="004571A5">
        <w:tc>
          <w:tcPr>
            <w:tcW w:w="959" w:type="dxa"/>
            <w:shd w:val="clear" w:color="auto" w:fill="auto"/>
            <w:vAlign w:val="center"/>
          </w:tcPr>
          <w:p w14:paraId="1A68935C" w14:textId="77777777" w:rsidR="00C06D93" w:rsidRPr="003671DB" w:rsidRDefault="00CD260D" w:rsidP="00C06D93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bookmarkStart w:id="15" w:name="step01"/>
            <w:bookmarkEnd w:id="15"/>
            <w:r>
              <w:rPr>
                <w:rFonts w:cs="Arial"/>
                <w:smallCaps/>
              </w:rPr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38E9FDC0" w14:textId="77777777" w:rsidR="00C06D93" w:rsidRPr="00C06D93" w:rsidRDefault="00CD260D" w:rsidP="003353A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03B8739D" w14:textId="77777777" w:rsidR="00C06D93" w:rsidRPr="00A41F4A" w:rsidRDefault="00447805" w:rsidP="00C06D93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A</w:t>
            </w:r>
            <w:r w:rsidR="0005440F">
              <w:rPr>
                <w:rFonts w:cs="Arial"/>
              </w:rPr>
              <w:t>cessa o BVP Next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637FEBD" w14:textId="77777777" w:rsidR="00C06D93" w:rsidRPr="003671DB" w:rsidRDefault="00C06D93" w:rsidP="00CD260D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D34750C" w14:textId="77777777" w:rsidR="00C06D93" w:rsidRPr="003671DB" w:rsidRDefault="00C06D93" w:rsidP="00C06D93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05440F" w:rsidRPr="003671DB" w14:paraId="46A8095E" w14:textId="77777777" w:rsidTr="004571A5">
        <w:tc>
          <w:tcPr>
            <w:tcW w:w="959" w:type="dxa"/>
            <w:shd w:val="clear" w:color="auto" w:fill="auto"/>
            <w:vAlign w:val="center"/>
          </w:tcPr>
          <w:p w14:paraId="2F6503A8" w14:textId="77777777" w:rsidR="0005440F" w:rsidRDefault="00AA6306" w:rsidP="00C06D93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14A1EFE" w14:textId="77777777" w:rsidR="0005440F" w:rsidRDefault="0005440F" w:rsidP="003353A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2393E3BF" w14:textId="77777777" w:rsidR="0005440F" w:rsidRDefault="0005440F" w:rsidP="00C06D93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Acessa no Menu: Proposta | Individual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B94D852" w14:textId="77777777" w:rsidR="0005440F" w:rsidRPr="003671DB" w:rsidRDefault="0005440F" w:rsidP="00CD260D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83BBC00" w14:textId="77777777" w:rsidR="0005440F" w:rsidRPr="003671DB" w:rsidRDefault="0005440F" w:rsidP="00C06D93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05440F" w:rsidRPr="003671DB" w14:paraId="7AE60F7E" w14:textId="77777777" w:rsidTr="004571A5">
        <w:tc>
          <w:tcPr>
            <w:tcW w:w="959" w:type="dxa"/>
            <w:shd w:val="clear" w:color="auto" w:fill="auto"/>
            <w:vAlign w:val="center"/>
          </w:tcPr>
          <w:p w14:paraId="377C2BEC" w14:textId="77777777" w:rsidR="0005440F" w:rsidRDefault="00AA6306" w:rsidP="00C06D93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31ADCF3B" w14:textId="77777777" w:rsidR="0005440F" w:rsidRDefault="0005440F" w:rsidP="003353A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73F3E3BF" w14:textId="77777777" w:rsidR="0005440F" w:rsidRDefault="0005440F" w:rsidP="00C06D93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Realiza uma digitação on-line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E750401" w14:textId="77777777" w:rsidR="0005440F" w:rsidRPr="003671DB" w:rsidRDefault="0005440F" w:rsidP="00CD260D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A2790AD" w14:textId="77777777" w:rsidR="0005440F" w:rsidRPr="003671DB" w:rsidRDefault="0005440F" w:rsidP="00C06D93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05440F" w:rsidRPr="003671DB" w14:paraId="0DA3DF59" w14:textId="77777777" w:rsidTr="004571A5">
        <w:tc>
          <w:tcPr>
            <w:tcW w:w="959" w:type="dxa"/>
            <w:shd w:val="clear" w:color="auto" w:fill="auto"/>
            <w:vAlign w:val="center"/>
          </w:tcPr>
          <w:p w14:paraId="66ED3C06" w14:textId="77777777" w:rsidR="0005440F" w:rsidRDefault="00AA6306" w:rsidP="00C06D93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04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362497B5" w14:textId="77777777" w:rsidR="0005440F" w:rsidRDefault="0005440F" w:rsidP="003353A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34DCD950" w14:textId="77777777" w:rsidR="0005440F" w:rsidRDefault="0005440F" w:rsidP="00C06D93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Preenche as abas e clica em “Avançar”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789B4BF" w14:textId="77777777" w:rsidR="0005440F" w:rsidRPr="003671DB" w:rsidRDefault="0005440F" w:rsidP="00CD260D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8E7BF55" w14:textId="77777777" w:rsidR="0005440F" w:rsidRPr="003671DB" w:rsidRDefault="0005440F" w:rsidP="00C06D93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05440F" w:rsidRPr="003671DB" w14:paraId="5BCBB4FE" w14:textId="77777777" w:rsidTr="004571A5">
        <w:tc>
          <w:tcPr>
            <w:tcW w:w="959" w:type="dxa"/>
            <w:shd w:val="clear" w:color="auto" w:fill="auto"/>
            <w:vAlign w:val="center"/>
          </w:tcPr>
          <w:p w14:paraId="62BC0709" w14:textId="77777777" w:rsidR="0005440F" w:rsidRDefault="00AA6306" w:rsidP="00C06D93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05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6266DCD4" w14:textId="77777777" w:rsidR="0005440F" w:rsidRDefault="0005440F" w:rsidP="003353A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1F3294D3" w14:textId="77777777" w:rsidR="0005440F" w:rsidRDefault="0005440F" w:rsidP="00C06D93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Na aba “Valores do Seguro” se incluir o debito em conta e o banco o Bradesco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2841407" w14:textId="77777777" w:rsidR="0005440F" w:rsidRPr="003671DB" w:rsidRDefault="009A3EDF" w:rsidP="00AA6306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CA01_–_Segurado" w:history="1">
              <w:r w:rsidR="004D2260" w:rsidRPr="00555263">
                <w:rPr>
                  <w:rStyle w:val="Hyperlink"/>
                  <w:rFonts w:cs="Arial"/>
                  <w:smallCaps/>
                </w:rPr>
                <w:t>CA01</w:t>
              </w:r>
            </w:hyperlink>
          </w:p>
        </w:tc>
        <w:tc>
          <w:tcPr>
            <w:tcW w:w="2489" w:type="dxa"/>
            <w:shd w:val="clear" w:color="auto" w:fill="auto"/>
            <w:vAlign w:val="center"/>
          </w:tcPr>
          <w:p w14:paraId="50014548" w14:textId="77777777" w:rsidR="0005440F" w:rsidRPr="003671DB" w:rsidRDefault="009A3EDF" w:rsidP="00C06D93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RN01_–_Forma" w:history="1">
              <w:r w:rsidR="007C43C9" w:rsidRPr="00555263">
                <w:rPr>
                  <w:rStyle w:val="Hyperlink"/>
                  <w:rFonts w:cs="Arial"/>
                  <w:smallCaps/>
                </w:rPr>
                <w:t>RN01</w:t>
              </w:r>
            </w:hyperlink>
            <w:r w:rsidR="007C43C9">
              <w:rPr>
                <w:rFonts w:cs="Arial"/>
                <w:smallCaps/>
              </w:rPr>
              <w:t xml:space="preserve">; </w:t>
            </w:r>
            <w:hyperlink w:anchor="_RN02_–_Selecionar" w:history="1">
              <w:r w:rsidR="007C43C9" w:rsidRPr="00555263">
                <w:rPr>
                  <w:rStyle w:val="Hyperlink"/>
                  <w:rFonts w:cs="Arial"/>
                  <w:smallCaps/>
                </w:rPr>
                <w:t>RN02</w:t>
              </w:r>
            </w:hyperlink>
          </w:p>
        </w:tc>
      </w:tr>
      <w:tr w:rsidR="00A765E4" w:rsidRPr="003671DB" w14:paraId="6241E525" w14:textId="77777777" w:rsidTr="004571A5">
        <w:tc>
          <w:tcPr>
            <w:tcW w:w="959" w:type="dxa"/>
            <w:shd w:val="clear" w:color="auto" w:fill="auto"/>
            <w:vAlign w:val="center"/>
          </w:tcPr>
          <w:p w14:paraId="30EB6C4F" w14:textId="77777777" w:rsidR="00A765E4" w:rsidRDefault="00A765E4" w:rsidP="00C06D93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06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2A6EC16" w14:textId="77777777" w:rsidR="00A765E4" w:rsidRDefault="00A765E4" w:rsidP="003353A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BVP Next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68BBFC94" w14:textId="77777777" w:rsidR="00A765E4" w:rsidRDefault="00A765E4" w:rsidP="00400F81">
            <w:r>
              <w:t>Ocultar as informações de “PRODUTO COM PAGAMENTO ANTECIPADO”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ED5ABE2" w14:textId="77777777" w:rsidR="00A765E4" w:rsidRPr="003671DB" w:rsidRDefault="00A765E4" w:rsidP="00EF7F1A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62FC914" w14:textId="77777777" w:rsidR="00A765E4" w:rsidRDefault="00A765E4" w:rsidP="00C06D93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C06D93" w:rsidRPr="003671DB" w14:paraId="625D3766" w14:textId="77777777" w:rsidTr="004571A5">
        <w:tc>
          <w:tcPr>
            <w:tcW w:w="959" w:type="dxa"/>
            <w:shd w:val="clear" w:color="auto" w:fill="auto"/>
            <w:vAlign w:val="center"/>
          </w:tcPr>
          <w:p w14:paraId="1500B754" w14:textId="77777777" w:rsidR="00C06D93" w:rsidRPr="003671DB" w:rsidRDefault="005816A5" w:rsidP="00C06D93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</w:t>
            </w:r>
            <w:r w:rsidR="00A765E4">
              <w:rPr>
                <w:rFonts w:cs="Arial"/>
                <w:smallCaps/>
              </w:rPr>
              <w:t>7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785C0CB" w14:textId="77777777" w:rsidR="00C06D93" w:rsidRPr="00A41F4A" w:rsidRDefault="005816A5" w:rsidP="003353A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BVP Next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41421D30" w14:textId="77777777" w:rsidR="00C06D93" w:rsidRPr="00A41F4A" w:rsidRDefault="0005440F" w:rsidP="00400F81">
            <w:r>
              <w:t xml:space="preserve">O </w:t>
            </w:r>
            <w:proofErr w:type="spellStart"/>
            <w:r>
              <w:t>checkbox</w:t>
            </w:r>
            <w:proofErr w:type="spellEnd"/>
            <w:r>
              <w:t xml:space="preserve"> do “Aceite Digital” será </w:t>
            </w:r>
            <w:r w:rsidR="00601D92">
              <w:t>selecionando e tornará obrigatório informar o celular e o e-mail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066946E" w14:textId="77777777" w:rsidR="00C06D93" w:rsidRPr="003671DB" w:rsidRDefault="00C06D93" w:rsidP="00EF7F1A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A58F935" w14:textId="77777777" w:rsidR="00C06D93" w:rsidRPr="003671DB" w:rsidRDefault="009A3EDF" w:rsidP="00C06D93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M03_1" w:history="1">
              <w:r w:rsidR="007A7D3A" w:rsidRPr="00555263">
                <w:rPr>
                  <w:rStyle w:val="Hyperlink"/>
                  <w:rFonts w:cs="Arial"/>
                  <w:smallCaps/>
                </w:rPr>
                <w:t>M03</w:t>
              </w:r>
            </w:hyperlink>
          </w:p>
        </w:tc>
      </w:tr>
      <w:tr w:rsidR="00C06D93" w:rsidRPr="003671DB" w14:paraId="3212B8AC" w14:textId="77777777" w:rsidTr="004571A5">
        <w:tc>
          <w:tcPr>
            <w:tcW w:w="959" w:type="dxa"/>
            <w:shd w:val="clear" w:color="auto" w:fill="auto"/>
            <w:vAlign w:val="center"/>
          </w:tcPr>
          <w:p w14:paraId="2D233965" w14:textId="77777777" w:rsidR="00C06D93" w:rsidRPr="003671DB" w:rsidRDefault="00933288" w:rsidP="00C06D93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</w:t>
            </w:r>
            <w:r w:rsidR="00A765E4">
              <w:rPr>
                <w:rFonts w:cs="Arial"/>
                <w:smallCaps/>
              </w:rPr>
              <w:t>8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3B5D9C67" w14:textId="77777777" w:rsidR="00C06D93" w:rsidRPr="00C06D93" w:rsidRDefault="005816A5" w:rsidP="003353A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1145E48D" w14:textId="77777777" w:rsidR="00C06D93" w:rsidRPr="00A41F4A" w:rsidRDefault="005816A5" w:rsidP="00400F81">
            <w:r>
              <w:t>Preenche os valores da aba “Valores do Seguro” e clica no botão “Avançar”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15DB37D" w14:textId="77777777" w:rsidR="00C06D93" w:rsidRPr="003671DB" w:rsidRDefault="009A3EDF" w:rsidP="00C06D93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CA02_–_Segurado" w:history="1">
              <w:r w:rsidR="004D2260" w:rsidRPr="00555263">
                <w:rPr>
                  <w:rStyle w:val="Hyperlink"/>
                  <w:rFonts w:cs="Arial"/>
                  <w:smallCaps/>
                </w:rPr>
                <w:t>CA02</w:t>
              </w:r>
            </w:hyperlink>
          </w:p>
        </w:tc>
        <w:tc>
          <w:tcPr>
            <w:tcW w:w="2489" w:type="dxa"/>
            <w:shd w:val="clear" w:color="auto" w:fill="auto"/>
            <w:vAlign w:val="center"/>
          </w:tcPr>
          <w:p w14:paraId="42BB9A14" w14:textId="77777777" w:rsidR="00C06D93" w:rsidRPr="003671DB" w:rsidRDefault="00C06D93" w:rsidP="00C06D93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893B78" w:rsidRPr="009670A1" w14:paraId="17C807C2" w14:textId="77777777" w:rsidTr="004571A5">
        <w:tc>
          <w:tcPr>
            <w:tcW w:w="959" w:type="dxa"/>
            <w:shd w:val="clear" w:color="auto" w:fill="auto"/>
            <w:vAlign w:val="center"/>
          </w:tcPr>
          <w:p w14:paraId="13437C4C" w14:textId="77777777" w:rsidR="00893B78" w:rsidRPr="003671DB" w:rsidRDefault="00933288" w:rsidP="00893B78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lastRenderedPageBreak/>
              <w:t>0</w:t>
            </w:r>
            <w:r w:rsidR="00A765E4">
              <w:rPr>
                <w:rFonts w:cs="Arial"/>
                <w:smallCaps/>
              </w:rPr>
              <w:t>9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1F0432F9" w14:textId="77777777" w:rsidR="00893B78" w:rsidRDefault="005816A5" w:rsidP="00893B78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BVP Next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7F24393E" w14:textId="77777777" w:rsidR="00893B78" w:rsidRDefault="005816A5" w:rsidP="00893B78">
            <w:r>
              <w:t>Valida</w:t>
            </w:r>
            <w:r w:rsidR="00601D92">
              <w:t>r</w:t>
            </w:r>
            <w:r>
              <w:t xml:space="preserve"> </w:t>
            </w:r>
            <w:r w:rsidR="00601D92">
              <w:t>o</w:t>
            </w:r>
            <w:r>
              <w:t xml:space="preserve"> preenchido e-mail e celular para correntista</w:t>
            </w:r>
            <w:r w:rsidR="00933288">
              <w:t xml:space="preserve"> pessoa física</w:t>
            </w:r>
            <w:r>
              <w:t xml:space="preserve"> e se está marcado o </w:t>
            </w:r>
            <w:proofErr w:type="spellStart"/>
            <w:r>
              <w:t>checkbox</w:t>
            </w:r>
            <w:proofErr w:type="spellEnd"/>
            <w:r>
              <w:t xml:space="preserve"> aceite digital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BB507F8" w14:textId="77777777" w:rsidR="00893B78" w:rsidRPr="003671DB" w:rsidRDefault="00893B78" w:rsidP="00893B78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5AFF8617" w14:textId="77777777" w:rsidR="00893B78" w:rsidRPr="00CD260D" w:rsidRDefault="009A3EDF" w:rsidP="00893B78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RN01_–_Forma" w:history="1">
              <w:r w:rsidR="007C43C9" w:rsidRPr="00555263">
                <w:rPr>
                  <w:rStyle w:val="Hyperlink"/>
                </w:rPr>
                <w:t>RN03</w:t>
              </w:r>
            </w:hyperlink>
          </w:p>
        </w:tc>
      </w:tr>
      <w:tr w:rsidR="00893B78" w:rsidRPr="009670A1" w14:paraId="59E7533B" w14:textId="77777777" w:rsidTr="004571A5">
        <w:tc>
          <w:tcPr>
            <w:tcW w:w="959" w:type="dxa"/>
            <w:shd w:val="clear" w:color="auto" w:fill="auto"/>
            <w:vAlign w:val="center"/>
          </w:tcPr>
          <w:p w14:paraId="6FDE6A6D" w14:textId="77777777" w:rsidR="00893B78" w:rsidRDefault="00A765E4" w:rsidP="00893B78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10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42A5C658" w14:textId="77777777" w:rsidR="00893B78" w:rsidRDefault="00F54642" w:rsidP="00893B78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6CB6E36D" w14:textId="77777777" w:rsidR="00893B78" w:rsidRDefault="00F54642" w:rsidP="00893B78">
            <w:r>
              <w:t>Informar e-mail e celular e clicar em no botão “Avançar”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3FB50C" w14:textId="77777777" w:rsidR="00893B78" w:rsidRPr="003671DB" w:rsidRDefault="00893B78" w:rsidP="00893B78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0A116F4B" w14:textId="77777777" w:rsidR="00893B78" w:rsidRPr="00CD260D" w:rsidRDefault="009A3EDF" w:rsidP="00893B78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M01_2" w:history="1">
              <w:r w:rsidR="007C43C9" w:rsidRPr="00555263">
                <w:rPr>
                  <w:rStyle w:val="Hyperlink"/>
                  <w:rFonts w:cs="Arial"/>
                  <w:smallCaps/>
                </w:rPr>
                <w:t>M01</w:t>
              </w:r>
            </w:hyperlink>
            <w:r w:rsidR="007C43C9">
              <w:rPr>
                <w:rFonts w:cs="Arial"/>
                <w:smallCaps/>
              </w:rPr>
              <w:t xml:space="preserve">; </w:t>
            </w:r>
            <w:hyperlink w:anchor="_M02_2" w:history="1">
              <w:r w:rsidR="007C43C9" w:rsidRPr="00555263">
                <w:rPr>
                  <w:rStyle w:val="Hyperlink"/>
                  <w:rFonts w:cs="Arial"/>
                  <w:smallCaps/>
                </w:rPr>
                <w:t>M02</w:t>
              </w:r>
            </w:hyperlink>
          </w:p>
        </w:tc>
      </w:tr>
      <w:tr w:rsidR="00893B78" w:rsidRPr="009670A1" w14:paraId="699C9F0B" w14:textId="77777777" w:rsidTr="004571A5">
        <w:tc>
          <w:tcPr>
            <w:tcW w:w="959" w:type="dxa"/>
            <w:shd w:val="clear" w:color="auto" w:fill="auto"/>
            <w:vAlign w:val="center"/>
          </w:tcPr>
          <w:p w14:paraId="1A70E71C" w14:textId="77777777" w:rsidR="00893B78" w:rsidRDefault="00AA6306" w:rsidP="00893B78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</w:t>
            </w:r>
            <w:r w:rsidR="00A765E4">
              <w:rPr>
                <w:rFonts w:cs="Arial"/>
                <w:smallCaps/>
              </w:rPr>
              <w:t>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85EED7E" w14:textId="77777777" w:rsidR="00893B78" w:rsidRDefault="00F54642" w:rsidP="00893B78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6CC9F02F" w14:textId="77777777" w:rsidR="00893B78" w:rsidRDefault="00F54642" w:rsidP="00893B78">
            <w:r>
              <w:t>Após avançar todas em todas as abas clicar no botão “Finalizar”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A102D31" w14:textId="77777777" w:rsidR="00893B78" w:rsidRPr="003671DB" w:rsidRDefault="00893B78" w:rsidP="00893B78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79A27CDA" w14:textId="77777777" w:rsidR="00893B78" w:rsidRPr="00CD260D" w:rsidRDefault="009A3EDF" w:rsidP="00893B78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RN06_–_Descartar" w:history="1">
              <w:r w:rsidR="0031757A" w:rsidRPr="00555263">
                <w:rPr>
                  <w:rStyle w:val="Hyperlink"/>
                  <w:rFonts w:cs="Arial"/>
                  <w:smallCaps/>
                </w:rPr>
                <w:t>RN06</w:t>
              </w:r>
            </w:hyperlink>
          </w:p>
        </w:tc>
      </w:tr>
      <w:tr w:rsidR="00F54642" w:rsidRPr="009670A1" w14:paraId="14A6AB3A" w14:textId="77777777" w:rsidTr="00F54642">
        <w:tc>
          <w:tcPr>
            <w:tcW w:w="959" w:type="dxa"/>
            <w:shd w:val="clear" w:color="auto" w:fill="auto"/>
            <w:vAlign w:val="center"/>
          </w:tcPr>
          <w:p w14:paraId="388E5FE8" w14:textId="77777777" w:rsidR="00F54642" w:rsidRDefault="00AA6306" w:rsidP="00F54642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</w:t>
            </w:r>
            <w:r w:rsidR="00A765E4">
              <w:rPr>
                <w:rFonts w:cs="Arial"/>
                <w:smallCaps/>
              </w:rPr>
              <w:t>2</w:t>
            </w:r>
          </w:p>
        </w:tc>
        <w:tc>
          <w:tcPr>
            <w:tcW w:w="1163" w:type="dxa"/>
            <w:shd w:val="clear" w:color="auto" w:fill="auto"/>
          </w:tcPr>
          <w:p w14:paraId="49022B3C" w14:textId="77777777" w:rsidR="00F54642" w:rsidRPr="002849C9" w:rsidRDefault="00F54642" w:rsidP="00F54642">
            <w:r w:rsidRPr="002849C9">
              <w:t>BVP Next</w:t>
            </w:r>
          </w:p>
        </w:tc>
        <w:tc>
          <w:tcPr>
            <w:tcW w:w="4689" w:type="dxa"/>
            <w:shd w:val="clear" w:color="auto" w:fill="auto"/>
          </w:tcPr>
          <w:p w14:paraId="73418279" w14:textId="77777777" w:rsidR="00C04BA0" w:rsidRDefault="00C04BA0" w:rsidP="00F54642">
            <w:r>
              <w:t xml:space="preserve">Include o </w:t>
            </w:r>
            <w:hyperlink w:anchor="_REQ2:_Serviço_para" w:history="1">
              <w:r w:rsidRPr="00C04BA0">
                <w:rPr>
                  <w:rStyle w:val="Hyperlink"/>
                </w:rPr>
                <w:t>REQ2: Serviço para gravar a proposta</w:t>
              </w:r>
            </w:hyperlink>
          </w:p>
          <w:p w14:paraId="33374874" w14:textId="77777777" w:rsidR="00F54642" w:rsidRDefault="001D10DB" w:rsidP="00F54642">
            <w:r>
              <w:t>para gravar proposta e envia os parâmetros necessários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AE36494" w14:textId="77777777" w:rsidR="00F54642" w:rsidRPr="003671DB" w:rsidRDefault="00F54642" w:rsidP="00F5464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09664D2" w14:textId="77777777" w:rsidR="00F54642" w:rsidRPr="00CD260D" w:rsidRDefault="009A3EDF" w:rsidP="00F5464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RN04_–_Gravar" w:history="1">
              <w:r w:rsidR="001D10DB" w:rsidRPr="00555263">
                <w:rPr>
                  <w:rStyle w:val="Hyperlink"/>
                  <w:rFonts w:cs="Arial"/>
                  <w:smallCaps/>
                </w:rPr>
                <w:t>RN04</w:t>
              </w:r>
            </w:hyperlink>
          </w:p>
        </w:tc>
      </w:tr>
      <w:tr w:rsidR="003C1C8D" w:rsidRPr="009670A1" w14:paraId="63BC1BF8" w14:textId="77777777" w:rsidTr="00F54642">
        <w:tc>
          <w:tcPr>
            <w:tcW w:w="959" w:type="dxa"/>
            <w:shd w:val="clear" w:color="auto" w:fill="auto"/>
            <w:vAlign w:val="center"/>
          </w:tcPr>
          <w:p w14:paraId="590388DD" w14:textId="77777777" w:rsidR="003C1C8D" w:rsidRDefault="003C1C8D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13</w:t>
            </w:r>
          </w:p>
        </w:tc>
        <w:tc>
          <w:tcPr>
            <w:tcW w:w="1163" w:type="dxa"/>
            <w:shd w:val="clear" w:color="auto" w:fill="auto"/>
          </w:tcPr>
          <w:p w14:paraId="77A67A59" w14:textId="77777777" w:rsidR="003C1C8D" w:rsidRPr="00E558F3" w:rsidRDefault="003C1C8D" w:rsidP="003C1C8D">
            <w:r>
              <w:t>BVP Next</w:t>
            </w:r>
          </w:p>
        </w:tc>
        <w:tc>
          <w:tcPr>
            <w:tcW w:w="4689" w:type="dxa"/>
            <w:shd w:val="clear" w:color="auto" w:fill="auto"/>
          </w:tcPr>
          <w:p w14:paraId="48B09008" w14:textId="442DE941" w:rsidR="003C1C8D" w:rsidRDefault="003C1C8D" w:rsidP="003C1C8D">
            <w:r>
              <w:t>Envia um e-mail informando que existe uma proposta para aceite e o roteiro para aceite digital</w:t>
            </w:r>
            <w:r w:rsidR="00281F51">
              <w:t xml:space="preserve"> – </w:t>
            </w:r>
            <w:hyperlink w:anchor="_Email1" w:history="1">
              <w:r w:rsidR="00281F51" w:rsidRPr="003B7032">
                <w:rPr>
                  <w:rStyle w:val="Hyperlink"/>
                </w:rPr>
                <w:t>Email1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38926BBB" w14:textId="77777777" w:rsidR="003C1C8D" w:rsidRPr="003671DB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643BC331" w14:textId="77777777" w:rsidR="003C1C8D" w:rsidRPr="00CD260D" w:rsidRDefault="003C1C8D" w:rsidP="003C1C8D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</w:tr>
      <w:tr w:rsidR="003C1C8D" w:rsidRPr="009670A1" w14:paraId="6852C81C" w14:textId="77777777" w:rsidTr="00F54642">
        <w:tc>
          <w:tcPr>
            <w:tcW w:w="959" w:type="dxa"/>
            <w:shd w:val="clear" w:color="auto" w:fill="auto"/>
            <w:vAlign w:val="center"/>
          </w:tcPr>
          <w:p w14:paraId="4289EBE2" w14:textId="77777777" w:rsidR="003C1C8D" w:rsidRDefault="003C1C8D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14</w:t>
            </w:r>
          </w:p>
        </w:tc>
        <w:tc>
          <w:tcPr>
            <w:tcW w:w="1163" w:type="dxa"/>
            <w:shd w:val="clear" w:color="auto" w:fill="auto"/>
          </w:tcPr>
          <w:p w14:paraId="402B216E" w14:textId="77777777" w:rsidR="003C1C8D" w:rsidRDefault="003C1C8D" w:rsidP="003C1C8D">
            <w:r>
              <w:t>BVP Next</w:t>
            </w:r>
          </w:p>
        </w:tc>
        <w:tc>
          <w:tcPr>
            <w:tcW w:w="4689" w:type="dxa"/>
            <w:shd w:val="clear" w:color="auto" w:fill="auto"/>
          </w:tcPr>
          <w:p w14:paraId="51AE5B1E" w14:textId="4AC78DB2" w:rsidR="003C1C8D" w:rsidRDefault="003C1C8D" w:rsidP="003C1C8D">
            <w:r>
              <w:t>Envia um SMS informando que existe uma proposta para aceite e o roteiro para aceite digital</w:t>
            </w:r>
            <w:r w:rsidR="00CE72B9">
              <w:t xml:space="preserve"> – </w:t>
            </w:r>
            <w:hyperlink w:anchor="_SMS1" w:history="1">
              <w:r w:rsidR="00CE72B9" w:rsidRPr="00CE72B9">
                <w:rPr>
                  <w:rStyle w:val="Hyperlink"/>
                </w:rPr>
                <w:t>SMS1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28EA65CB" w14:textId="77777777" w:rsidR="003C1C8D" w:rsidRPr="003671DB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34FD2B2" w14:textId="77777777" w:rsidR="003C1C8D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3C1C8D" w:rsidRPr="009670A1" w14:paraId="6B43238B" w14:textId="77777777" w:rsidTr="00F54642">
        <w:tc>
          <w:tcPr>
            <w:tcW w:w="959" w:type="dxa"/>
            <w:shd w:val="clear" w:color="auto" w:fill="auto"/>
            <w:vAlign w:val="center"/>
          </w:tcPr>
          <w:p w14:paraId="4AD3C505" w14:textId="77777777" w:rsidR="003C1C8D" w:rsidRDefault="00866462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15</w:t>
            </w:r>
          </w:p>
        </w:tc>
        <w:tc>
          <w:tcPr>
            <w:tcW w:w="1163" w:type="dxa"/>
            <w:shd w:val="clear" w:color="auto" w:fill="auto"/>
          </w:tcPr>
          <w:p w14:paraId="393A2B68" w14:textId="77777777" w:rsidR="003C1C8D" w:rsidRDefault="003C1C8D" w:rsidP="003C1C8D">
            <w:r>
              <w:t>BVP Next</w:t>
            </w:r>
          </w:p>
        </w:tc>
        <w:tc>
          <w:tcPr>
            <w:tcW w:w="4689" w:type="dxa"/>
            <w:shd w:val="clear" w:color="auto" w:fill="auto"/>
          </w:tcPr>
          <w:p w14:paraId="079FFF6A" w14:textId="77777777" w:rsidR="003C1C8D" w:rsidRPr="00F75651" w:rsidRDefault="003C1C8D" w:rsidP="003C1C8D">
            <w:r>
              <w:t>A proposta ficará com o status de “Aguardando Aceite Digital”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01635B0" w14:textId="77777777" w:rsidR="003C1C8D" w:rsidRPr="003671DB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0F1672EA" w14:textId="77777777" w:rsidR="003C1C8D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3C1C8D" w:rsidRPr="009670A1" w14:paraId="7FBDBBCD" w14:textId="77777777" w:rsidTr="00F54642">
        <w:tc>
          <w:tcPr>
            <w:tcW w:w="959" w:type="dxa"/>
            <w:shd w:val="clear" w:color="auto" w:fill="auto"/>
            <w:vAlign w:val="center"/>
          </w:tcPr>
          <w:p w14:paraId="09B76F9B" w14:textId="77777777" w:rsidR="003C1C8D" w:rsidRDefault="00866462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16</w:t>
            </w:r>
          </w:p>
        </w:tc>
        <w:tc>
          <w:tcPr>
            <w:tcW w:w="1163" w:type="dxa"/>
            <w:shd w:val="clear" w:color="auto" w:fill="auto"/>
          </w:tcPr>
          <w:p w14:paraId="5D413432" w14:textId="77777777" w:rsidR="003C1C8D" w:rsidRDefault="003C1C8D" w:rsidP="003C1C8D">
            <w:r>
              <w:t>BVP Next</w:t>
            </w:r>
          </w:p>
        </w:tc>
        <w:tc>
          <w:tcPr>
            <w:tcW w:w="4689" w:type="dxa"/>
            <w:shd w:val="clear" w:color="auto" w:fill="auto"/>
          </w:tcPr>
          <w:p w14:paraId="297C466B" w14:textId="77777777" w:rsidR="003C1C8D" w:rsidRPr="00F75651" w:rsidRDefault="003C1C8D" w:rsidP="003C1C8D">
            <w:r>
              <w:t>Só envia a proposta para o sistema de Acompanhamento de Proposta após receber o status que o aceite digital foi realizado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FA65210" w14:textId="77777777" w:rsidR="003C1C8D" w:rsidRPr="003671DB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AA6E576" w14:textId="77777777" w:rsidR="003C1C8D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B3521A" w:rsidRPr="009670A1" w14:paraId="06CFCDDC" w14:textId="77777777" w:rsidTr="00F54642">
        <w:tc>
          <w:tcPr>
            <w:tcW w:w="959" w:type="dxa"/>
            <w:shd w:val="clear" w:color="auto" w:fill="auto"/>
            <w:vAlign w:val="center"/>
          </w:tcPr>
          <w:p w14:paraId="2CDAA2CE" w14:textId="77777777" w:rsidR="00B3521A" w:rsidRDefault="00866462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17</w:t>
            </w:r>
          </w:p>
        </w:tc>
        <w:tc>
          <w:tcPr>
            <w:tcW w:w="1163" w:type="dxa"/>
            <w:shd w:val="clear" w:color="auto" w:fill="auto"/>
          </w:tcPr>
          <w:p w14:paraId="5AA49213" w14:textId="77777777" w:rsidR="00B3521A" w:rsidRDefault="00B3521A" w:rsidP="003C1C8D">
            <w:r>
              <w:t xml:space="preserve">Serviço </w:t>
            </w:r>
            <w:proofErr w:type="spellStart"/>
            <w: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</w:tcPr>
          <w:p w14:paraId="7684C98D" w14:textId="77777777" w:rsidR="00B3521A" w:rsidRDefault="00B3521A" w:rsidP="00C04BA0">
            <w:r>
              <w:t>Envia o status da proposta com o aceite digital</w:t>
            </w:r>
            <w:r w:rsidR="00C04BA0">
              <w:t xml:space="preserve">, include </w:t>
            </w:r>
            <w:hyperlink w:anchor="_REQ4:_Serviço_para" w:history="1">
              <w:r w:rsidR="00C04BA0" w:rsidRPr="00C04BA0">
                <w:rPr>
                  <w:rStyle w:val="Hyperlink"/>
                </w:rPr>
                <w:t>REQ4: Serviço para gravar o aceite digital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5F352094" w14:textId="77777777" w:rsidR="00B3521A" w:rsidRPr="003671DB" w:rsidRDefault="00B3521A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42FBF6F" w14:textId="77777777" w:rsidR="00B3521A" w:rsidRDefault="00B3521A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3C1C8D" w:rsidRPr="009670A1" w14:paraId="096999F8" w14:textId="77777777" w:rsidTr="00F54642">
        <w:tc>
          <w:tcPr>
            <w:tcW w:w="959" w:type="dxa"/>
            <w:shd w:val="clear" w:color="auto" w:fill="auto"/>
            <w:vAlign w:val="center"/>
          </w:tcPr>
          <w:p w14:paraId="6D191DCD" w14:textId="77777777" w:rsidR="003C1C8D" w:rsidRDefault="00866462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18</w:t>
            </w:r>
          </w:p>
        </w:tc>
        <w:tc>
          <w:tcPr>
            <w:tcW w:w="1163" w:type="dxa"/>
            <w:shd w:val="clear" w:color="auto" w:fill="auto"/>
          </w:tcPr>
          <w:p w14:paraId="77993A1B" w14:textId="77777777" w:rsidR="003C1C8D" w:rsidRDefault="003C1C8D" w:rsidP="003C1C8D">
            <w:r>
              <w:t>BVP Next</w:t>
            </w:r>
          </w:p>
        </w:tc>
        <w:tc>
          <w:tcPr>
            <w:tcW w:w="4689" w:type="dxa"/>
            <w:shd w:val="clear" w:color="auto" w:fill="auto"/>
          </w:tcPr>
          <w:p w14:paraId="4C5708BB" w14:textId="77777777" w:rsidR="003C1C8D" w:rsidRDefault="003C1C8D" w:rsidP="003C1C8D">
            <w:r>
              <w:t>Altera o status para Aprovado Digitalmente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1F6CF91" w14:textId="77777777" w:rsidR="003C1C8D" w:rsidRPr="003671DB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485BB27" w14:textId="77777777" w:rsidR="003C1C8D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B3521A" w:rsidRPr="009670A1" w14:paraId="7660D2EB" w14:textId="77777777" w:rsidTr="00F54642">
        <w:tc>
          <w:tcPr>
            <w:tcW w:w="959" w:type="dxa"/>
            <w:shd w:val="clear" w:color="auto" w:fill="auto"/>
            <w:vAlign w:val="center"/>
          </w:tcPr>
          <w:p w14:paraId="3344678E" w14:textId="77777777" w:rsidR="00B3521A" w:rsidRDefault="00866462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19</w:t>
            </w:r>
          </w:p>
        </w:tc>
        <w:tc>
          <w:tcPr>
            <w:tcW w:w="1163" w:type="dxa"/>
            <w:shd w:val="clear" w:color="auto" w:fill="auto"/>
          </w:tcPr>
          <w:p w14:paraId="62458FB8" w14:textId="77777777" w:rsidR="00B3521A" w:rsidRDefault="00B3521A" w:rsidP="003C1C8D">
            <w:r>
              <w:t>BVP Next</w:t>
            </w:r>
          </w:p>
        </w:tc>
        <w:tc>
          <w:tcPr>
            <w:tcW w:w="4689" w:type="dxa"/>
            <w:shd w:val="clear" w:color="auto" w:fill="auto"/>
          </w:tcPr>
          <w:p w14:paraId="21A77D95" w14:textId="37D5C11A" w:rsidR="00B3521A" w:rsidRDefault="00B3521A" w:rsidP="003C1C8D">
            <w:r>
              <w:t>Envia um SMS informando que foi realizado o aceite digital</w:t>
            </w:r>
            <w:r w:rsidR="00BF37CF">
              <w:t xml:space="preserve"> – </w:t>
            </w:r>
            <w:hyperlink w:anchor="_SMS2" w:history="1">
              <w:r w:rsidR="00BF37CF" w:rsidRPr="00BF37CF">
                <w:rPr>
                  <w:rStyle w:val="Hyperlink"/>
                </w:rPr>
                <w:t>SMS2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31897AA5" w14:textId="77777777" w:rsidR="00B3521A" w:rsidRPr="003671DB" w:rsidRDefault="00B3521A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0232EAA8" w14:textId="77777777" w:rsidR="00B3521A" w:rsidRDefault="00B3521A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B3521A" w:rsidRPr="009670A1" w14:paraId="34D014AB" w14:textId="77777777" w:rsidTr="00F54642">
        <w:tc>
          <w:tcPr>
            <w:tcW w:w="959" w:type="dxa"/>
            <w:shd w:val="clear" w:color="auto" w:fill="auto"/>
            <w:vAlign w:val="center"/>
          </w:tcPr>
          <w:p w14:paraId="7B8881CC" w14:textId="77777777" w:rsidR="00B3521A" w:rsidRDefault="00866462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20</w:t>
            </w:r>
          </w:p>
        </w:tc>
        <w:tc>
          <w:tcPr>
            <w:tcW w:w="1163" w:type="dxa"/>
            <w:shd w:val="clear" w:color="auto" w:fill="auto"/>
          </w:tcPr>
          <w:p w14:paraId="3EE86CC4" w14:textId="77777777" w:rsidR="00B3521A" w:rsidRDefault="00B3521A" w:rsidP="003C1C8D">
            <w:r>
              <w:t>BVP Next</w:t>
            </w:r>
          </w:p>
        </w:tc>
        <w:tc>
          <w:tcPr>
            <w:tcW w:w="4689" w:type="dxa"/>
            <w:shd w:val="clear" w:color="auto" w:fill="auto"/>
          </w:tcPr>
          <w:p w14:paraId="75A16634" w14:textId="5AC5D6F6" w:rsidR="00B3521A" w:rsidRDefault="00B3521A" w:rsidP="003C1C8D">
            <w:r>
              <w:t>Gerar o PDF da proposta com o carimbo do tempo</w:t>
            </w:r>
            <w:r w:rsidR="008202D6">
              <w:t>, gravar no P8.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BDAD246" w14:textId="77777777" w:rsidR="00B3521A" w:rsidRPr="003671DB" w:rsidRDefault="00B3521A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4C1AB29" w14:textId="77777777" w:rsidR="00B3521A" w:rsidRDefault="00B3521A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3C1C8D" w:rsidRPr="009670A1" w14:paraId="022BDCEB" w14:textId="77777777" w:rsidTr="00F54642">
        <w:tc>
          <w:tcPr>
            <w:tcW w:w="959" w:type="dxa"/>
            <w:shd w:val="clear" w:color="auto" w:fill="auto"/>
            <w:vAlign w:val="center"/>
          </w:tcPr>
          <w:p w14:paraId="2DB5B69E" w14:textId="77777777" w:rsidR="003C1C8D" w:rsidRDefault="00866462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21</w:t>
            </w:r>
          </w:p>
        </w:tc>
        <w:tc>
          <w:tcPr>
            <w:tcW w:w="1163" w:type="dxa"/>
            <w:shd w:val="clear" w:color="auto" w:fill="auto"/>
          </w:tcPr>
          <w:p w14:paraId="2F2BA4B7" w14:textId="77777777" w:rsidR="003C1C8D" w:rsidRDefault="003C1C8D" w:rsidP="003C1C8D">
            <w:r>
              <w:t>BVP Next</w:t>
            </w:r>
          </w:p>
        </w:tc>
        <w:tc>
          <w:tcPr>
            <w:tcW w:w="4689" w:type="dxa"/>
            <w:shd w:val="clear" w:color="auto" w:fill="auto"/>
          </w:tcPr>
          <w:p w14:paraId="385AC7BD" w14:textId="1611DB2B" w:rsidR="003C1C8D" w:rsidRDefault="003C1C8D" w:rsidP="003C1C8D">
            <w:r>
              <w:t xml:space="preserve">Envia o e-mail com a Proposta e com os documentos referentes ao seguro </w:t>
            </w:r>
            <w:r w:rsidR="00BF37CF">
              <w:t xml:space="preserve">– </w:t>
            </w:r>
            <w:hyperlink w:anchor="_EMAIL2" w:history="1">
              <w:r w:rsidR="00BF37CF" w:rsidRPr="00BF37CF">
                <w:rPr>
                  <w:rStyle w:val="Hyperlink"/>
                </w:rPr>
                <w:t>EMAIL2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0DAD6D8A" w14:textId="77777777" w:rsidR="003C1C8D" w:rsidRPr="003671DB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514FEC5F" w14:textId="77777777" w:rsidR="003C1C8D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3C1C8D" w:rsidRPr="009670A1" w14:paraId="3CB7B710" w14:textId="77777777" w:rsidTr="00F54642">
        <w:tc>
          <w:tcPr>
            <w:tcW w:w="959" w:type="dxa"/>
            <w:shd w:val="clear" w:color="auto" w:fill="auto"/>
            <w:vAlign w:val="center"/>
          </w:tcPr>
          <w:p w14:paraId="67C6E621" w14:textId="77777777" w:rsidR="003C1C8D" w:rsidRDefault="00866462" w:rsidP="003C1C8D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22</w:t>
            </w:r>
          </w:p>
        </w:tc>
        <w:tc>
          <w:tcPr>
            <w:tcW w:w="1163" w:type="dxa"/>
            <w:shd w:val="clear" w:color="auto" w:fill="auto"/>
          </w:tcPr>
          <w:p w14:paraId="54777A1F" w14:textId="77777777" w:rsidR="003C1C8D" w:rsidRDefault="003C1C8D" w:rsidP="003C1C8D">
            <w:r>
              <w:t>BVP Next</w:t>
            </w:r>
          </w:p>
        </w:tc>
        <w:tc>
          <w:tcPr>
            <w:tcW w:w="4689" w:type="dxa"/>
            <w:shd w:val="clear" w:color="auto" w:fill="auto"/>
          </w:tcPr>
          <w:p w14:paraId="0694EAF4" w14:textId="77777777" w:rsidR="003C1C8D" w:rsidRDefault="003C1C8D" w:rsidP="003C1C8D">
            <w:r>
              <w:t>Envia a proposta para o sistema “Acompanhamento de Proposta”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A065781" w14:textId="77777777" w:rsidR="003C1C8D" w:rsidRPr="003671DB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0057A092" w14:textId="77777777" w:rsidR="003C1C8D" w:rsidRDefault="003C1C8D" w:rsidP="003C1C8D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6EF6B93A" w14:textId="77777777" w:rsidR="00040202" w:rsidRDefault="00040202" w:rsidP="00201573">
      <w:pPr>
        <w:rPr>
          <w:b/>
          <w:sz w:val="24"/>
        </w:rPr>
      </w:pPr>
    </w:p>
    <w:p w14:paraId="0A2CDB30" w14:textId="77777777" w:rsidR="00201573" w:rsidRPr="00EB261F" w:rsidRDefault="00201573" w:rsidP="00201573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75E17050" w14:textId="77777777" w:rsidR="00201573" w:rsidRDefault="00201573" w:rsidP="00201573">
      <w:pPr>
        <w:pStyle w:val="Ttulo4"/>
        <w:rPr>
          <w:sz w:val="24"/>
        </w:rPr>
      </w:pPr>
      <w:bookmarkStart w:id="16" w:name="_CA01_–_Segurado"/>
      <w:bookmarkEnd w:id="16"/>
      <w:r w:rsidRPr="00EB261F">
        <w:rPr>
          <w:sz w:val="24"/>
        </w:rPr>
        <w:t xml:space="preserve">CA01 – </w:t>
      </w:r>
      <w:r>
        <w:rPr>
          <w:sz w:val="24"/>
        </w:rPr>
        <w:t xml:space="preserve">Segurado </w:t>
      </w:r>
      <w:r w:rsidR="00AA6306">
        <w:rPr>
          <w:sz w:val="24"/>
        </w:rPr>
        <w:t>não é correntista</w:t>
      </w:r>
    </w:p>
    <w:p w14:paraId="649EAFE3" w14:textId="77777777" w:rsidR="004D2260" w:rsidRPr="004D2260" w:rsidRDefault="004D2260" w:rsidP="004D2260"/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162"/>
        <w:gridCol w:w="4649"/>
        <w:gridCol w:w="1560"/>
        <w:gridCol w:w="2409"/>
      </w:tblGrid>
      <w:tr w:rsidR="004D2260" w:rsidRPr="003671DB" w14:paraId="050FFF1C" w14:textId="77777777" w:rsidTr="00A23769">
        <w:tc>
          <w:tcPr>
            <w:tcW w:w="993" w:type="dxa"/>
            <w:shd w:val="clear" w:color="auto" w:fill="D9D9D9" w:themeFill="background1" w:themeFillShade="D9"/>
          </w:tcPr>
          <w:p w14:paraId="36CE7700" w14:textId="77777777" w:rsidR="004D2260" w:rsidRPr="009E0924" w:rsidRDefault="004D2260" w:rsidP="00A2376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2" w:type="dxa"/>
            <w:shd w:val="clear" w:color="auto" w:fill="D9D9D9" w:themeFill="background1" w:themeFillShade="D9"/>
          </w:tcPr>
          <w:p w14:paraId="29B8052E" w14:textId="77777777" w:rsidR="004D2260" w:rsidRPr="009E0924" w:rsidRDefault="004D2260" w:rsidP="00A2376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49" w:type="dxa"/>
            <w:shd w:val="clear" w:color="auto" w:fill="D9D9D9" w:themeFill="background1" w:themeFillShade="D9"/>
          </w:tcPr>
          <w:p w14:paraId="13AB88CF" w14:textId="77777777" w:rsidR="004D2260" w:rsidRPr="009E0924" w:rsidRDefault="004D2260" w:rsidP="00A2376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36AC3189" w14:textId="77777777" w:rsidR="004D2260" w:rsidRPr="009E0924" w:rsidRDefault="004D2260" w:rsidP="00A2376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06F5216D" w14:textId="77777777" w:rsidR="004D2260" w:rsidRPr="009E0924" w:rsidRDefault="004D2260" w:rsidP="00A2376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4D2260" w:rsidRPr="003671DB" w14:paraId="32EEABA1" w14:textId="77777777" w:rsidTr="00A23769">
        <w:tc>
          <w:tcPr>
            <w:tcW w:w="993" w:type="dxa"/>
            <w:vAlign w:val="center"/>
          </w:tcPr>
          <w:p w14:paraId="51BA849A" w14:textId="77777777" w:rsidR="004D2260" w:rsidRPr="003671DB" w:rsidRDefault="004D2260" w:rsidP="00A2376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1162" w:type="dxa"/>
            <w:vAlign w:val="center"/>
          </w:tcPr>
          <w:p w14:paraId="7B7DE0F5" w14:textId="77777777" w:rsidR="004D2260" w:rsidRPr="003671DB" w:rsidRDefault="004D2260" w:rsidP="00A2376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BVP Next</w:t>
            </w:r>
          </w:p>
        </w:tc>
        <w:tc>
          <w:tcPr>
            <w:tcW w:w="4649" w:type="dxa"/>
            <w:vAlign w:val="center"/>
          </w:tcPr>
          <w:p w14:paraId="272C0F1E" w14:textId="77777777" w:rsidR="004D2260" w:rsidRPr="003671DB" w:rsidRDefault="004D2260" w:rsidP="00A23769">
            <w:r>
              <w:rPr>
                <w:rFonts w:cs="Arial"/>
              </w:rPr>
              <w:t>Não permite marcar “Aceite Digital” caso o banco não seja Bradesco</w:t>
            </w:r>
          </w:p>
        </w:tc>
        <w:tc>
          <w:tcPr>
            <w:tcW w:w="1560" w:type="dxa"/>
            <w:vAlign w:val="center"/>
          </w:tcPr>
          <w:p w14:paraId="604CABF7" w14:textId="77777777" w:rsidR="004D2260" w:rsidRPr="003671DB" w:rsidRDefault="004D2260" w:rsidP="00A2376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786E1A2A" w14:textId="77777777" w:rsidR="004D2260" w:rsidRPr="003671DB" w:rsidRDefault="004D2260" w:rsidP="00A23769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4D2260" w:rsidRPr="003671DB" w14:paraId="707D06E9" w14:textId="77777777" w:rsidTr="00A23769">
        <w:tc>
          <w:tcPr>
            <w:tcW w:w="993" w:type="dxa"/>
            <w:vAlign w:val="center"/>
          </w:tcPr>
          <w:p w14:paraId="093B0866" w14:textId="77777777" w:rsidR="004D2260" w:rsidRDefault="004D2260" w:rsidP="00A2376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3</w:t>
            </w:r>
          </w:p>
        </w:tc>
        <w:tc>
          <w:tcPr>
            <w:tcW w:w="1162" w:type="dxa"/>
            <w:vAlign w:val="center"/>
          </w:tcPr>
          <w:p w14:paraId="38BDDA6A" w14:textId="77777777" w:rsidR="004D2260" w:rsidRPr="003671DB" w:rsidRDefault="004D2260" w:rsidP="00A2376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49" w:type="dxa"/>
            <w:vAlign w:val="center"/>
          </w:tcPr>
          <w:p w14:paraId="6670F889" w14:textId="77777777" w:rsidR="004D2260" w:rsidRPr="003671DB" w:rsidRDefault="004D2260" w:rsidP="00A23769">
            <w:r>
              <w:t>Segue fluxo atual</w:t>
            </w:r>
          </w:p>
        </w:tc>
        <w:tc>
          <w:tcPr>
            <w:tcW w:w="1560" w:type="dxa"/>
            <w:vAlign w:val="center"/>
          </w:tcPr>
          <w:p w14:paraId="16FB8C6B" w14:textId="77777777" w:rsidR="004D2260" w:rsidRPr="003671DB" w:rsidRDefault="004D2260" w:rsidP="00A2376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4B46A6E2" w14:textId="77777777" w:rsidR="004D2260" w:rsidRPr="003671DB" w:rsidRDefault="004D2260" w:rsidP="00A23769">
            <w:pPr>
              <w:spacing w:beforeLines="20" w:before="48" w:afterLines="20" w:after="48"/>
              <w:jc w:val="center"/>
            </w:pPr>
          </w:p>
        </w:tc>
      </w:tr>
    </w:tbl>
    <w:p w14:paraId="077F1E8C" w14:textId="77777777" w:rsidR="004D2260" w:rsidRDefault="004D2260" w:rsidP="004D2260"/>
    <w:p w14:paraId="32C384C0" w14:textId="77777777" w:rsidR="004D2260" w:rsidRDefault="004D2260" w:rsidP="004D2260"/>
    <w:p w14:paraId="11C893D1" w14:textId="77777777" w:rsidR="00555263" w:rsidRDefault="00555263" w:rsidP="004D2260"/>
    <w:p w14:paraId="56DB7923" w14:textId="77777777" w:rsidR="00555263" w:rsidRDefault="00555263" w:rsidP="004D2260"/>
    <w:p w14:paraId="3CC3271B" w14:textId="77777777" w:rsidR="00555263" w:rsidRDefault="00555263" w:rsidP="004D2260"/>
    <w:p w14:paraId="25C00629" w14:textId="77777777" w:rsidR="00555263" w:rsidRDefault="00555263" w:rsidP="004D2260"/>
    <w:p w14:paraId="52B91415" w14:textId="77777777" w:rsidR="00555263" w:rsidRDefault="00555263" w:rsidP="004D2260"/>
    <w:p w14:paraId="21444485" w14:textId="77777777" w:rsidR="00555263" w:rsidRDefault="00555263" w:rsidP="004D2260"/>
    <w:p w14:paraId="53056274" w14:textId="77777777" w:rsidR="00555263" w:rsidRDefault="00555263" w:rsidP="004D2260"/>
    <w:p w14:paraId="109EE891" w14:textId="77777777" w:rsidR="004D2260" w:rsidRDefault="004D2260" w:rsidP="004D2260">
      <w:pPr>
        <w:pStyle w:val="Ttulo4"/>
        <w:rPr>
          <w:sz w:val="24"/>
        </w:rPr>
      </w:pPr>
      <w:bookmarkStart w:id="17" w:name="_CA02_–_Segurado"/>
      <w:bookmarkEnd w:id="17"/>
      <w:r w:rsidRPr="00EB261F">
        <w:rPr>
          <w:sz w:val="24"/>
        </w:rPr>
        <w:t>CA0</w:t>
      </w:r>
      <w:r>
        <w:rPr>
          <w:sz w:val="24"/>
        </w:rPr>
        <w:t>2</w:t>
      </w:r>
      <w:r w:rsidRPr="00EB261F">
        <w:rPr>
          <w:sz w:val="24"/>
        </w:rPr>
        <w:t xml:space="preserve"> – </w:t>
      </w:r>
      <w:r>
        <w:rPr>
          <w:sz w:val="24"/>
        </w:rPr>
        <w:t>Segurado não quer realizar aceite digital</w:t>
      </w:r>
    </w:p>
    <w:p w14:paraId="3B4CAFC9" w14:textId="77777777" w:rsidR="004D2260" w:rsidRPr="004D2260" w:rsidRDefault="004D2260" w:rsidP="004D2260"/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162"/>
        <w:gridCol w:w="4649"/>
        <w:gridCol w:w="1560"/>
        <w:gridCol w:w="2409"/>
      </w:tblGrid>
      <w:tr w:rsidR="00201573" w:rsidRPr="003671DB" w14:paraId="22AFB4ED" w14:textId="77777777" w:rsidTr="00201573">
        <w:tc>
          <w:tcPr>
            <w:tcW w:w="993" w:type="dxa"/>
            <w:shd w:val="clear" w:color="auto" w:fill="D9D9D9" w:themeFill="background1" w:themeFillShade="D9"/>
          </w:tcPr>
          <w:p w14:paraId="080072D6" w14:textId="77777777" w:rsidR="00201573" w:rsidRPr="009E0924" w:rsidRDefault="00201573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2" w:type="dxa"/>
            <w:shd w:val="clear" w:color="auto" w:fill="D9D9D9" w:themeFill="background1" w:themeFillShade="D9"/>
          </w:tcPr>
          <w:p w14:paraId="144233CB" w14:textId="77777777" w:rsidR="00201573" w:rsidRPr="009E0924" w:rsidRDefault="00201573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49" w:type="dxa"/>
            <w:shd w:val="clear" w:color="auto" w:fill="D9D9D9" w:themeFill="background1" w:themeFillShade="D9"/>
          </w:tcPr>
          <w:p w14:paraId="4AC9A120" w14:textId="77777777" w:rsidR="00201573" w:rsidRPr="009E0924" w:rsidRDefault="00201573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3437332D" w14:textId="77777777" w:rsidR="00201573" w:rsidRPr="009E0924" w:rsidRDefault="00201573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44B30410" w14:textId="77777777" w:rsidR="00201573" w:rsidRPr="009E0924" w:rsidRDefault="00201573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201573" w:rsidRPr="003671DB" w14:paraId="6717062E" w14:textId="77777777" w:rsidTr="00201573">
        <w:tc>
          <w:tcPr>
            <w:tcW w:w="993" w:type="dxa"/>
            <w:vAlign w:val="center"/>
          </w:tcPr>
          <w:p w14:paraId="49BCBD24" w14:textId="77777777" w:rsidR="00201573" w:rsidRPr="003671DB" w:rsidRDefault="00201573" w:rsidP="00BA22DC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1162" w:type="dxa"/>
            <w:vAlign w:val="center"/>
          </w:tcPr>
          <w:p w14:paraId="68B0EE22" w14:textId="77777777" w:rsidR="00201573" w:rsidRPr="003671DB" w:rsidRDefault="00A765E4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49" w:type="dxa"/>
            <w:vAlign w:val="center"/>
          </w:tcPr>
          <w:p w14:paraId="66AC894F" w14:textId="77777777" w:rsidR="00201573" w:rsidRPr="003671DB" w:rsidRDefault="00201573" w:rsidP="00BA22DC">
            <w:r>
              <w:rPr>
                <w:rFonts w:cs="Arial"/>
              </w:rPr>
              <w:t xml:space="preserve">Desmarca a opção de Aceite Digital na </w:t>
            </w:r>
            <w:r w:rsidR="00F54642">
              <w:rPr>
                <w:rFonts w:cs="Arial"/>
              </w:rPr>
              <w:t>aba “Valores do Seguro”</w:t>
            </w:r>
            <w:r>
              <w:rPr>
                <w:rFonts w:cs="Arial"/>
              </w:rPr>
              <w:t xml:space="preserve"> </w:t>
            </w:r>
            <w:r w:rsidR="00F54642">
              <w:rPr>
                <w:rFonts w:cs="Arial"/>
              </w:rPr>
              <w:t>e clicar no botão “Avançar”</w:t>
            </w:r>
          </w:p>
        </w:tc>
        <w:tc>
          <w:tcPr>
            <w:tcW w:w="1560" w:type="dxa"/>
            <w:vAlign w:val="center"/>
          </w:tcPr>
          <w:p w14:paraId="041C7851" w14:textId="77777777" w:rsidR="00201573" w:rsidRPr="003671DB" w:rsidRDefault="00201573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53405C05" w14:textId="77777777" w:rsidR="00201573" w:rsidRPr="003671DB" w:rsidRDefault="00201573" w:rsidP="00BA22DC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201573" w:rsidRPr="003671DB" w14:paraId="1F8A167A" w14:textId="77777777" w:rsidTr="00201573">
        <w:tc>
          <w:tcPr>
            <w:tcW w:w="993" w:type="dxa"/>
            <w:vAlign w:val="center"/>
          </w:tcPr>
          <w:p w14:paraId="7954EECB" w14:textId="77777777" w:rsidR="00201573" w:rsidRPr="003671DB" w:rsidRDefault="00201573" w:rsidP="00BA22DC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1162" w:type="dxa"/>
            <w:vAlign w:val="center"/>
          </w:tcPr>
          <w:p w14:paraId="4A59EB04" w14:textId="77777777" w:rsidR="00201573" w:rsidRPr="003671DB" w:rsidRDefault="004D2260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BVP Next</w:t>
            </w:r>
          </w:p>
        </w:tc>
        <w:tc>
          <w:tcPr>
            <w:tcW w:w="4649" w:type="dxa"/>
            <w:vAlign w:val="center"/>
          </w:tcPr>
          <w:p w14:paraId="7699C94C" w14:textId="77777777" w:rsidR="00201573" w:rsidRPr="003671DB" w:rsidRDefault="004D2260" w:rsidP="00BA22DC">
            <w:r>
              <w:t>Exibe as informações de “PRODUTO COM PAGAMENTO ANTECIPADO”</w:t>
            </w:r>
          </w:p>
        </w:tc>
        <w:tc>
          <w:tcPr>
            <w:tcW w:w="1560" w:type="dxa"/>
            <w:vAlign w:val="center"/>
          </w:tcPr>
          <w:p w14:paraId="04CC6871" w14:textId="77777777" w:rsidR="00201573" w:rsidRPr="003671DB" w:rsidRDefault="00201573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30CF6608" w14:textId="77777777" w:rsidR="00201573" w:rsidRPr="003671DB" w:rsidRDefault="00201573" w:rsidP="00BA22DC">
            <w:pPr>
              <w:spacing w:beforeLines="20" w:before="48" w:afterLines="20" w:after="48"/>
              <w:jc w:val="center"/>
            </w:pPr>
          </w:p>
        </w:tc>
      </w:tr>
      <w:tr w:rsidR="00A765E4" w:rsidRPr="003671DB" w14:paraId="27A70C18" w14:textId="77777777" w:rsidTr="00201573">
        <w:tc>
          <w:tcPr>
            <w:tcW w:w="993" w:type="dxa"/>
            <w:vAlign w:val="center"/>
          </w:tcPr>
          <w:p w14:paraId="0F8D0A6F" w14:textId="77777777" w:rsidR="00A765E4" w:rsidRDefault="00A765E4" w:rsidP="00A765E4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3</w:t>
            </w:r>
          </w:p>
        </w:tc>
        <w:tc>
          <w:tcPr>
            <w:tcW w:w="1162" w:type="dxa"/>
            <w:vAlign w:val="center"/>
          </w:tcPr>
          <w:p w14:paraId="30D5FC12" w14:textId="77777777" w:rsidR="00A765E4" w:rsidRPr="003671DB" w:rsidRDefault="00A765E4" w:rsidP="00A765E4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Corretor</w:t>
            </w:r>
          </w:p>
        </w:tc>
        <w:tc>
          <w:tcPr>
            <w:tcW w:w="4649" w:type="dxa"/>
            <w:vAlign w:val="center"/>
          </w:tcPr>
          <w:p w14:paraId="1C341DC7" w14:textId="77777777" w:rsidR="00A765E4" w:rsidRPr="003671DB" w:rsidRDefault="00A765E4" w:rsidP="00A765E4">
            <w:r>
              <w:t>Segue fluxo atual</w:t>
            </w:r>
          </w:p>
        </w:tc>
        <w:tc>
          <w:tcPr>
            <w:tcW w:w="1560" w:type="dxa"/>
            <w:vAlign w:val="center"/>
          </w:tcPr>
          <w:p w14:paraId="1667099A" w14:textId="77777777" w:rsidR="00A765E4" w:rsidRPr="003671DB" w:rsidRDefault="00A765E4" w:rsidP="00A765E4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09E8162A" w14:textId="77777777" w:rsidR="00A765E4" w:rsidRPr="003671DB" w:rsidRDefault="00A765E4" w:rsidP="00A765E4">
            <w:pPr>
              <w:spacing w:beforeLines="20" w:before="48" w:afterLines="20" w:after="48"/>
              <w:jc w:val="center"/>
            </w:pPr>
          </w:p>
        </w:tc>
      </w:tr>
    </w:tbl>
    <w:p w14:paraId="4B2E9412" w14:textId="77777777" w:rsidR="00201573" w:rsidRDefault="00201573" w:rsidP="00201573"/>
    <w:p w14:paraId="54F344D7" w14:textId="77777777" w:rsidR="00201573" w:rsidRPr="00EB261F" w:rsidRDefault="00201573" w:rsidP="00201573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13A4BED4" w14:textId="77777777" w:rsidR="00AB0656" w:rsidRDefault="00AB0656" w:rsidP="00A71DAC">
      <w:pPr>
        <w:rPr>
          <w:b/>
          <w:sz w:val="24"/>
        </w:rPr>
      </w:pPr>
    </w:p>
    <w:p w14:paraId="323992DF" w14:textId="77777777" w:rsidR="00201573" w:rsidRDefault="00AB0656" w:rsidP="00A71DAC">
      <w:pPr>
        <w:rPr>
          <w:b/>
          <w:sz w:val="24"/>
        </w:rPr>
      </w:pPr>
      <w:r>
        <w:rPr>
          <w:b/>
          <w:sz w:val="24"/>
        </w:rPr>
        <w:t>N\A</w:t>
      </w:r>
    </w:p>
    <w:p w14:paraId="64582AE6" w14:textId="77777777" w:rsidR="004D2260" w:rsidRDefault="004D2260" w:rsidP="00A71DAC">
      <w:pPr>
        <w:rPr>
          <w:b/>
          <w:sz w:val="24"/>
        </w:rPr>
      </w:pPr>
    </w:p>
    <w:p w14:paraId="2572AA8C" w14:textId="77777777" w:rsidR="00D52ECA" w:rsidRPr="00EB261F" w:rsidRDefault="00D52ECA" w:rsidP="00D52ECA">
      <w:pPr>
        <w:rPr>
          <w:b/>
          <w:sz w:val="24"/>
        </w:rPr>
      </w:pPr>
      <w:r w:rsidRPr="00EB261F">
        <w:rPr>
          <w:b/>
          <w:sz w:val="24"/>
        </w:rPr>
        <w:t>Regras de Negócio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10"/>
        <w:gridCol w:w="6592"/>
      </w:tblGrid>
      <w:tr w:rsidR="00D52ECA" w:rsidRPr="003671DB" w14:paraId="47ECD33A" w14:textId="77777777" w:rsidTr="001D10DB">
        <w:trPr>
          <w:jc w:val="center"/>
        </w:trPr>
        <w:tc>
          <w:tcPr>
            <w:tcW w:w="4110" w:type="dxa"/>
            <w:shd w:val="clear" w:color="auto" w:fill="D9D9D9" w:themeFill="background1" w:themeFillShade="D9"/>
            <w:vAlign w:val="center"/>
          </w:tcPr>
          <w:p w14:paraId="3B059367" w14:textId="77777777" w:rsidR="00D52ECA" w:rsidRPr="00AE685A" w:rsidRDefault="00D52ECA" w:rsidP="001D10DB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Número da Regra e Nome</w:t>
            </w:r>
          </w:p>
        </w:tc>
        <w:tc>
          <w:tcPr>
            <w:tcW w:w="6592" w:type="dxa"/>
            <w:shd w:val="clear" w:color="auto" w:fill="D9D9D9" w:themeFill="background1" w:themeFillShade="D9"/>
            <w:vAlign w:val="center"/>
          </w:tcPr>
          <w:p w14:paraId="5FF4A863" w14:textId="77777777" w:rsidR="00D52ECA" w:rsidRPr="00AE685A" w:rsidRDefault="00D52ECA" w:rsidP="001D10DB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Descrição da Regra Negocial</w:t>
            </w:r>
          </w:p>
        </w:tc>
      </w:tr>
      <w:tr w:rsidR="00D52ECA" w:rsidRPr="003671DB" w14:paraId="24F913E5" w14:textId="77777777" w:rsidTr="001D10DB">
        <w:trPr>
          <w:trHeight w:val="614"/>
          <w:jc w:val="center"/>
        </w:trPr>
        <w:tc>
          <w:tcPr>
            <w:tcW w:w="4110" w:type="dxa"/>
            <w:vAlign w:val="center"/>
          </w:tcPr>
          <w:p w14:paraId="63703C2C" w14:textId="77777777" w:rsidR="00D52ECA" w:rsidRPr="009C114B" w:rsidRDefault="00D52ECA" w:rsidP="001D10DB">
            <w:pPr>
              <w:pStyle w:val="Ttulo4"/>
            </w:pPr>
            <w:bookmarkStart w:id="18" w:name="_RN01_–_Forma"/>
            <w:bookmarkEnd w:id="18"/>
            <w:r w:rsidRPr="00F71F59">
              <w:t>RN01</w:t>
            </w:r>
            <w:r w:rsidRPr="009C114B">
              <w:t xml:space="preserve"> </w:t>
            </w:r>
            <w:r w:rsidRPr="00F71F59">
              <w:t xml:space="preserve">– </w:t>
            </w:r>
            <w:r w:rsidR="00E52E0F">
              <w:t>Forma de Pagamento: Debito em Conta</w:t>
            </w:r>
          </w:p>
        </w:tc>
        <w:tc>
          <w:tcPr>
            <w:tcW w:w="6592" w:type="dxa"/>
            <w:vAlign w:val="center"/>
          </w:tcPr>
          <w:p w14:paraId="63C15799" w14:textId="77777777" w:rsidR="007C43C9" w:rsidRDefault="00D52ECA" w:rsidP="001D10DB">
            <w:r>
              <w:t xml:space="preserve">Deverá </w:t>
            </w:r>
            <w:r w:rsidR="00E52E0F">
              <w:t xml:space="preserve">carregar novos campos </w:t>
            </w:r>
          </w:p>
          <w:p w14:paraId="0B4A6CD7" w14:textId="77777777" w:rsidR="007C43C9" w:rsidRDefault="007C43C9" w:rsidP="00194A79">
            <w:pPr>
              <w:pStyle w:val="PargrafodaLista"/>
              <w:numPr>
                <w:ilvl w:val="0"/>
                <w:numId w:val="5"/>
              </w:numPr>
            </w:pPr>
            <w:r>
              <w:t>E</w:t>
            </w:r>
            <w:r w:rsidR="00E52E0F">
              <w:t xml:space="preserve">-mail </w:t>
            </w:r>
          </w:p>
          <w:p w14:paraId="413E28EE" w14:textId="77777777" w:rsidR="007C43C9" w:rsidRDefault="007C43C9" w:rsidP="00194A79">
            <w:pPr>
              <w:pStyle w:val="PargrafodaLista"/>
              <w:numPr>
                <w:ilvl w:val="0"/>
                <w:numId w:val="5"/>
              </w:numPr>
            </w:pPr>
            <w:r>
              <w:t>C</w:t>
            </w:r>
            <w:r w:rsidR="00E52E0F">
              <w:t xml:space="preserve">elular </w:t>
            </w:r>
          </w:p>
          <w:p w14:paraId="08B50E7A" w14:textId="77777777" w:rsidR="00D52ECA" w:rsidRPr="003671DB" w:rsidRDefault="007C43C9" w:rsidP="00194A79">
            <w:pPr>
              <w:pStyle w:val="PargrafodaLista"/>
              <w:numPr>
                <w:ilvl w:val="0"/>
                <w:numId w:val="5"/>
              </w:numPr>
            </w:pPr>
            <w:r>
              <w:t>A</w:t>
            </w:r>
            <w:r w:rsidR="00E52E0F">
              <w:t>ceite digital</w:t>
            </w:r>
          </w:p>
        </w:tc>
      </w:tr>
      <w:tr w:rsidR="00D52ECA" w:rsidRPr="003671DB" w14:paraId="3C6EBA44" w14:textId="77777777" w:rsidTr="001D10DB">
        <w:trPr>
          <w:trHeight w:val="614"/>
          <w:jc w:val="center"/>
        </w:trPr>
        <w:tc>
          <w:tcPr>
            <w:tcW w:w="4110" w:type="dxa"/>
            <w:vAlign w:val="center"/>
          </w:tcPr>
          <w:p w14:paraId="027D0D2A" w14:textId="77777777" w:rsidR="00D52ECA" w:rsidRPr="00F71F59" w:rsidRDefault="00D52ECA" w:rsidP="001D10DB">
            <w:pPr>
              <w:pStyle w:val="Ttulo4"/>
            </w:pPr>
            <w:bookmarkStart w:id="19" w:name="_RN02_–_Selecionar"/>
            <w:bookmarkEnd w:id="19"/>
            <w:r w:rsidRPr="00F71F59">
              <w:t xml:space="preserve">RN02 – </w:t>
            </w:r>
            <w:r w:rsidR="009D5875">
              <w:t>Selecionar Banco</w:t>
            </w:r>
          </w:p>
        </w:tc>
        <w:tc>
          <w:tcPr>
            <w:tcW w:w="6592" w:type="dxa"/>
            <w:vAlign w:val="center"/>
          </w:tcPr>
          <w:p w14:paraId="126EB6FD" w14:textId="77777777" w:rsidR="00D52ECA" w:rsidRPr="003671DB" w:rsidRDefault="009D5875" w:rsidP="001D10DB">
            <w:r>
              <w:t xml:space="preserve">Se o banco informado for o Bradesco, considerar como correntista e deixar marcado o </w:t>
            </w:r>
            <w:proofErr w:type="spellStart"/>
            <w:r>
              <w:t>checkbox</w:t>
            </w:r>
            <w:proofErr w:type="spellEnd"/>
            <w:r>
              <w:t xml:space="preserve"> do aceite digital</w:t>
            </w:r>
          </w:p>
        </w:tc>
      </w:tr>
      <w:tr w:rsidR="007C43C9" w:rsidRPr="003671DB" w14:paraId="4D3CBAE8" w14:textId="77777777" w:rsidTr="001D10DB">
        <w:trPr>
          <w:trHeight w:val="614"/>
          <w:jc w:val="center"/>
        </w:trPr>
        <w:tc>
          <w:tcPr>
            <w:tcW w:w="4110" w:type="dxa"/>
            <w:vAlign w:val="center"/>
          </w:tcPr>
          <w:p w14:paraId="7EEC8F93" w14:textId="77777777" w:rsidR="007C43C9" w:rsidRPr="00F71F59" w:rsidRDefault="007C43C9" w:rsidP="001D10DB">
            <w:pPr>
              <w:pStyle w:val="Ttulo4"/>
            </w:pPr>
            <w:r>
              <w:t>RN03 – Validar o aceite digital</w:t>
            </w:r>
          </w:p>
        </w:tc>
        <w:tc>
          <w:tcPr>
            <w:tcW w:w="6592" w:type="dxa"/>
            <w:vAlign w:val="center"/>
          </w:tcPr>
          <w:p w14:paraId="544D088A" w14:textId="77777777" w:rsidR="007C43C9" w:rsidRDefault="007C43C9" w:rsidP="001D10DB">
            <w:r>
              <w:t>Se estiver selecionado o aceite digital deve validar preenchimento dos campos</w:t>
            </w:r>
          </w:p>
          <w:p w14:paraId="2A4D8601" w14:textId="77777777" w:rsidR="007C43C9" w:rsidRDefault="007C43C9" w:rsidP="00194A79">
            <w:pPr>
              <w:pStyle w:val="PargrafodaLista"/>
              <w:numPr>
                <w:ilvl w:val="0"/>
                <w:numId w:val="5"/>
              </w:numPr>
            </w:pPr>
            <w:r>
              <w:t>Banco;</w:t>
            </w:r>
          </w:p>
          <w:p w14:paraId="7B1A8F1B" w14:textId="77777777" w:rsidR="007C43C9" w:rsidRDefault="007C43C9" w:rsidP="00194A79">
            <w:pPr>
              <w:pStyle w:val="PargrafodaLista"/>
              <w:numPr>
                <w:ilvl w:val="0"/>
                <w:numId w:val="5"/>
              </w:numPr>
            </w:pPr>
            <w:r>
              <w:t>Agência;</w:t>
            </w:r>
          </w:p>
          <w:p w14:paraId="44F0E83C" w14:textId="77777777" w:rsidR="007C43C9" w:rsidRDefault="007C43C9" w:rsidP="00194A79">
            <w:pPr>
              <w:pStyle w:val="PargrafodaLista"/>
              <w:numPr>
                <w:ilvl w:val="0"/>
                <w:numId w:val="5"/>
              </w:numPr>
            </w:pPr>
            <w:r>
              <w:t>Nº Conta;</w:t>
            </w:r>
          </w:p>
          <w:p w14:paraId="690A0F26" w14:textId="77777777" w:rsidR="007C43C9" w:rsidRDefault="007C43C9" w:rsidP="00194A79">
            <w:pPr>
              <w:pStyle w:val="PargrafodaLista"/>
              <w:numPr>
                <w:ilvl w:val="0"/>
                <w:numId w:val="5"/>
              </w:numPr>
            </w:pPr>
            <w:r>
              <w:t>E-mail;</w:t>
            </w:r>
          </w:p>
          <w:p w14:paraId="41F41E57" w14:textId="77777777" w:rsidR="007C43C9" w:rsidRDefault="007C43C9" w:rsidP="00194A79">
            <w:pPr>
              <w:pStyle w:val="PargrafodaLista"/>
              <w:numPr>
                <w:ilvl w:val="0"/>
                <w:numId w:val="5"/>
              </w:numPr>
            </w:pPr>
            <w:r>
              <w:t>Celular</w:t>
            </w:r>
          </w:p>
        </w:tc>
      </w:tr>
      <w:tr w:rsidR="00F01E71" w:rsidRPr="003671DB" w14:paraId="36DF737E" w14:textId="77777777" w:rsidTr="001D10DB">
        <w:trPr>
          <w:trHeight w:val="614"/>
          <w:jc w:val="center"/>
        </w:trPr>
        <w:tc>
          <w:tcPr>
            <w:tcW w:w="4110" w:type="dxa"/>
            <w:vAlign w:val="center"/>
          </w:tcPr>
          <w:p w14:paraId="2DDB452D" w14:textId="77777777" w:rsidR="00F01E71" w:rsidRDefault="00F01E71" w:rsidP="001D10DB">
            <w:pPr>
              <w:pStyle w:val="Ttulo4"/>
            </w:pPr>
            <w:bookmarkStart w:id="20" w:name="_RN04_–_Gravar"/>
            <w:bookmarkEnd w:id="20"/>
            <w:r>
              <w:t>RN04 – Gravar Proposta para aceite</w:t>
            </w:r>
          </w:p>
        </w:tc>
        <w:tc>
          <w:tcPr>
            <w:tcW w:w="6592" w:type="dxa"/>
            <w:vAlign w:val="center"/>
          </w:tcPr>
          <w:p w14:paraId="4FF9A298" w14:textId="77777777" w:rsidR="00F01E71" w:rsidRDefault="001D10DB" w:rsidP="001D10DB">
            <w:r>
              <w:t>Enviar os parâmetros para o serviço de gravação de proposta</w:t>
            </w:r>
          </w:p>
        </w:tc>
      </w:tr>
      <w:tr w:rsidR="004D2260" w:rsidRPr="003671DB" w14:paraId="54EFB66A" w14:textId="77777777" w:rsidTr="001D10DB">
        <w:trPr>
          <w:trHeight w:val="614"/>
          <w:jc w:val="center"/>
        </w:trPr>
        <w:tc>
          <w:tcPr>
            <w:tcW w:w="4110" w:type="dxa"/>
            <w:vAlign w:val="center"/>
          </w:tcPr>
          <w:p w14:paraId="355E6D2F" w14:textId="77777777" w:rsidR="004D2260" w:rsidRDefault="004D2260" w:rsidP="001D10DB">
            <w:pPr>
              <w:pStyle w:val="Ttulo4"/>
            </w:pPr>
            <w:r>
              <w:t xml:space="preserve">RN05 </w:t>
            </w:r>
            <w:r w:rsidR="00E86D51">
              <w:t>–</w:t>
            </w:r>
            <w:r>
              <w:t xml:space="preserve"> </w:t>
            </w:r>
            <w:r w:rsidR="009B4D98">
              <w:t>Aceite Digital não exibir Informações para pagemento antecipado</w:t>
            </w:r>
            <w:r w:rsidR="00E86D51">
              <w:t xml:space="preserve">  </w:t>
            </w:r>
          </w:p>
        </w:tc>
        <w:tc>
          <w:tcPr>
            <w:tcW w:w="6592" w:type="dxa"/>
            <w:vAlign w:val="center"/>
          </w:tcPr>
          <w:p w14:paraId="028F77B3" w14:textId="77777777" w:rsidR="004D2260" w:rsidRDefault="009B4D98" w:rsidP="001D10DB">
            <w:r>
              <w:t>Com o aceite digital o débito é feio em conta corrente ou poupança</w:t>
            </w:r>
            <w:r w:rsidR="00F26CD4">
              <w:t xml:space="preserve">, caso esteja desmarcado exibir essas informações para o segurado poder realizar </w:t>
            </w:r>
          </w:p>
        </w:tc>
      </w:tr>
      <w:tr w:rsidR="0031757A" w:rsidRPr="003671DB" w14:paraId="72AFE568" w14:textId="77777777" w:rsidTr="001D10DB">
        <w:trPr>
          <w:trHeight w:val="614"/>
          <w:jc w:val="center"/>
        </w:trPr>
        <w:tc>
          <w:tcPr>
            <w:tcW w:w="4110" w:type="dxa"/>
            <w:vAlign w:val="center"/>
          </w:tcPr>
          <w:p w14:paraId="0B35D6AE" w14:textId="77777777" w:rsidR="0031757A" w:rsidRPr="009C114B" w:rsidRDefault="0031757A" w:rsidP="0031757A">
            <w:pPr>
              <w:pStyle w:val="Ttulo4"/>
            </w:pPr>
            <w:bookmarkStart w:id="21" w:name="_RN06_–_Descartar"/>
            <w:bookmarkEnd w:id="21"/>
            <w:r>
              <w:t>RN06 – Descartar a data da Assinatura da Proposta quando for aceite digital</w:t>
            </w:r>
          </w:p>
        </w:tc>
        <w:tc>
          <w:tcPr>
            <w:tcW w:w="6592" w:type="dxa"/>
            <w:vAlign w:val="center"/>
          </w:tcPr>
          <w:p w14:paraId="2B799758" w14:textId="77777777" w:rsidR="0031757A" w:rsidRPr="003671DB" w:rsidRDefault="0031757A" w:rsidP="0031757A">
            <w:r>
              <w:t>Quando for aceite digital não deve ser gravado a data informada na digitação, a data válida é quando o segurado realizar o aceite digital no canal.</w:t>
            </w:r>
          </w:p>
        </w:tc>
      </w:tr>
      <w:tr w:rsidR="00F80E82" w:rsidRPr="003671DB" w14:paraId="6363AD01" w14:textId="77777777" w:rsidTr="001D10DB">
        <w:trPr>
          <w:trHeight w:val="614"/>
          <w:jc w:val="center"/>
        </w:trPr>
        <w:tc>
          <w:tcPr>
            <w:tcW w:w="4110" w:type="dxa"/>
            <w:vAlign w:val="center"/>
          </w:tcPr>
          <w:p w14:paraId="6100A9D6" w14:textId="77777777" w:rsidR="00F80E82" w:rsidRDefault="00F80E82" w:rsidP="0031757A">
            <w:pPr>
              <w:pStyle w:val="Ttulo4"/>
            </w:pPr>
            <w:r>
              <w:t>RN07 – Não poderá imprimir a proposta sem realizar o aceite digital.</w:t>
            </w:r>
          </w:p>
        </w:tc>
        <w:tc>
          <w:tcPr>
            <w:tcW w:w="6592" w:type="dxa"/>
            <w:vAlign w:val="center"/>
          </w:tcPr>
          <w:p w14:paraId="718055AC" w14:textId="77777777" w:rsidR="00F80E82" w:rsidRDefault="001211AC" w:rsidP="0031757A">
            <w:r>
              <w:t>Para propostas que estiverem marcadas como aceite digital não poderão ser permitidas realizar a impressão, antes da realização do aceite digital.</w:t>
            </w:r>
          </w:p>
        </w:tc>
      </w:tr>
      <w:tr w:rsidR="001211AC" w:rsidRPr="003671DB" w14:paraId="5EE81437" w14:textId="77777777" w:rsidTr="001D10DB">
        <w:trPr>
          <w:trHeight w:val="614"/>
          <w:jc w:val="center"/>
        </w:trPr>
        <w:tc>
          <w:tcPr>
            <w:tcW w:w="4110" w:type="dxa"/>
            <w:vAlign w:val="center"/>
          </w:tcPr>
          <w:p w14:paraId="01F0F395" w14:textId="77777777" w:rsidR="001211AC" w:rsidRDefault="001B55BC" w:rsidP="0031757A">
            <w:pPr>
              <w:pStyle w:val="Ttulo4"/>
            </w:pPr>
            <w:r>
              <w:t>RN08 – Será necessário o envio de e-mail com a proposta após aceite digital</w:t>
            </w:r>
          </w:p>
        </w:tc>
        <w:tc>
          <w:tcPr>
            <w:tcW w:w="6592" w:type="dxa"/>
            <w:vAlign w:val="center"/>
          </w:tcPr>
          <w:p w14:paraId="13BD440B" w14:textId="77777777" w:rsidR="001211AC" w:rsidRDefault="001B55BC" w:rsidP="0031757A">
            <w:r>
              <w:t xml:space="preserve">Quando for realizado o aceite digital deverá ser enviado o e-mail com </w:t>
            </w:r>
            <w:proofErr w:type="gramStart"/>
            <w:r>
              <w:t>o proposta</w:t>
            </w:r>
            <w:proofErr w:type="gramEnd"/>
            <w:r>
              <w:t xml:space="preserve"> com o carimbo de aceite digital.</w:t>
            </w:r>
          </w:p>
        </w:tc>
      </w:tr>
    </w:tbl>
    <w:p w14:paraId="085C77FF" w14:textId="77777777" w:rsidR="00D52ECA" w:rsidRDefault="00D52ECA" w:rsidP="00D52ECA"/>
    <w:p w14:paraId="293C35A6" w14:textId="77777777" w:rsidR="00D52ECA" w:rsidRDefault="00D52ECA" w:rsidP="00D52ECA">
      <w:pPr>
        <w:rPr>
          <w:b/>
          <w:sz w:val="22"/>
        </w:rPr>
      </w:pPr>
    </w:p>
    <w:p w14:paraId="05E2E2F2" w14:textId="77777777" w:rsidR="00D52ECA" w:rsidRPr="00EB261F" w:rsidRDefault="00D52ECA" w:rsidP="00D52ECA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D52ECA" w:rsidRPr="003671DB" w14:paraId="53E53E89" w14:textId="77777777" w:rsidTr="001D10DB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C2915E2" w14:textId="77777777" w:rsidR="00D52ECA" w:rsidRPr="00400F81" w:rsidRDefault="00D52ECA" w:rsidP="001D10DB">
            <w:pPr>
              <w:rPr>
                <w:b/>
              </w:rPr>
            </w:pPr>
            <w:r w:rsidRPr="00400F81">
              <w:rPr>
                <w:b/>
              </w:rPr>
              <w:t># 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7F39733D" w14:textId="77777777" w:rsidR="00D52ECA" w:rsidRPr="00400F81" w:rsidRDefault="00D52ECA" w:rsidP="001D10DB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5A06D9FA" w14:textId="77777777" w:rsidR="00D52ECA" w:rsidRPr="00400F81" w:rsidRDefault="00D52ECA" w:rsidP="001D10DB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D52ECA" w:rsidRPr="003671DB" w14:paraId="4AC65B2D" w14:textId="77777777" w:rsidTr="001D10DB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C9CEB22" w14:textId="77777777" w:rsidR="00D52ECA" w:rsidRPr="00806C7E" w:rsidRDefault="00D52ECA" w:rsidP="001D10DB">
            <w:pPr>
              <w:pStyle w:val="Ttulo4"/>
              <w:jc w:val="center"/>
            </w:pPr>
            <w:bookmarkStart w:id="22" w:name="_M01_2"/>
            <w:bookmarkEnd w:id="22"/>
            <w:r>
              <w:t>M0</w:t>
            </w:r>
            <w:r w:rsidRPr="00806C7E">
              <w:t>1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AF53744" w14:textId="77777777" w:rsidR="00D52ECA" w:rsidRPr="003671DB" w:rsidRDefault="007A7D3A" w:rsidP="001D10DB">
            <w:r>
              <w:t>Celular Requerido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560338" w14:textId="77777777" w:rsidR="00D52ECA" w:rsidRPr="003671DB" w:rsidRDefault="007A7D3A" w:rsidP="001D10DB">
            <w:pPr>
              <w:rPr>
                <w:rFonts w:cs="Arial"/>
              </w:rPr>
            </w:pPr>
            <w:r>
              <w:rPr>
                <w:rFonts w:cs="Arial"/>
              </w:rPr>
              <w:t>Erro</w:t>
            </w:r>
          </w:p>
        </w:tc>
      </w:tr>
      <w:tr w:rsidR="00D52ECA" w14:paraId="30291097" w14:textId="77777777" w:rsidTr="001D10DB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A4B367" w14:textId="77777777" w:rsidR="00D52ECA" w:rsidRPr="00806C7E" w:rsidRDefault="00D52ECA" w:rsidP="001D10DB">
            <w:pPr>
              <w:pStyle w:val="Ttulo4"/>
              <w:jc w:val="center"/>
            </w:pPr>
            <w:bookmarkStart w:id="23" w:name="_M02_2"/>
            <w:bookmarkEnd w:id="23"/>
            <w:r w:rsidRPr="00806C7E">
              <w:t>M02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7833907" w14:textId="77777777" w:rsidR="00D52ECA" w:rsidRPr="003671DB" w:rsidRDefault="007A7D3A" w:rsidP="001D10DB">
            <w:r>
              <w:t>E-mail Requerido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02FADBE" w14:textId="77777777" w:rsidR="00D52ECA" w:rsidRPr="003671DB" w:rsidRDefault="007A7D3A" w:rsidP="001D10DB">
            <w:pPr>
              <w:rPr>
                <w:rFonts w:cs="Arial"/>
              </w:rPr>
            </w:pPr>
            <w:r>
              <w:rPr>
                <w:rFonts w:cs="Arial"/>
              </w:rPr>
              <w:t>Erro</w:t>
            </w:r>
          </w:p>
        </w:tc>
      </w:tr>
      <w:tr w:rsidR="007A7D3A" w14:paraId="3804CECF" w14:textId="77777777" w:rsidTr="001D10DB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26E3E08" w14:textId="77777777" w:rsidR="007A7D3A" w:rsidRPr="00806C7E" w:rsidRDefault="007A7D3A" w:rsidP="001D10DB">
            <w:pPr>
              <w:pStyle w:val="Ttulo4"/>
              <w:jc w:val="center"/>
            </w:pPr>
            <w:bookmarkStart w:id="24" w:name="_M03_1"/>
            <w:bookmarkEnd w:id="24"/>
            <w:r>
              <w:t>M03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A4E9631" w14:textId="77777777" w:rsidR="007A7D3A" w:rsidRDefault="00C864A3" w:rsidP="001D10DB">
            <w:r w:rsidRPr="00596B40">
              <w:t>Utilizado para realizar o aceite digital pelos canais digitais, com essa ação não será mais necessário o envio da proposta física assinada e o prime</w:t>
            </w:r>
            <w:r>
              <w:t>i</w:t>
            </w:r>
            <w:r w:rsidRPr="00596B40">
              <w:t>ro pagamento será realizado no momento do aceite.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3E4B51C" w14:textId="77777777" w:rsidR="007A7D3A" w:rsidRDefault="007A7D3A" w:rsidP="001D10DB">
            <w:pPr>
              <w:rPr>
                <w:rFonts w:cs="Arial"/>
              </w:rPr>
            </w:pPr>
            <w:r>
              <w:rPr>
                <w:rFonts w:cs="Arial"/>
              </w:rPr>
              <w:t>Informação</w:t>
            </w:r>
          </w:p>
        </w:tc>
      </w:tr>
    </w:tbl>
    <w:p w14:paraId="2B7EBAA9" w14:textId="197A91BA" w:rsidR="00D52ECA" w:rsidRDefault="00D52ECA" w:rsidP="00D52ECA"/>
    <w:p w14:paraId="37CBA89B" w14:textId="77777777" w:rsidR="004C1C41" w:rsidRPr="00513C8C" w:rsidRDefault="004C1C41" w:rsidP="004C1C41">
      <w:pPr>
        <w:rPr>
          <w:b/>
          <w:lang w:eastAsia="en-GB"/>
        </w:rPr>
      </w:pP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2"/>
        <w:gridCol w:w="2294"/>
        <w:gridCol w:w="1126"/>
        <w:gridCol w:w="1414"/>
        <w:gridCol w:w="1384"/>
        <w:gridCol w:w="1259"/>
        <w:gridCol w:w="1776"/>
      </w:tblGrid>
      <w:tr w:rsidR="004C1C41" w:rsidRPr="00513C8C" w14:paraId="70D07215" w14:textId="77777777" w:rsidTr="009278B2">
        <w:tc>
          <w:tcPr>
            <w:tcW w:w="1273" w:type="dxa"/>
            <w:shd w:val="clear" w:color="auto" w:fill="D9D9D9" w:themeFill="background1" w:themeFillShade="D9"/>
          </w:tcPr>
          <w:p w14:paraId="1B101987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1917" w:type="dxa"/>
            <w:shd w:val="clear" w:color="auto" w:fill="D9D9D9" w:themeFill="background1" w:themeFillShade="D9"/>
          </w:tcPr>
          <w:p w14:paraId="53B01401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14:paraId="24FC3A8A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14:paraId="7B5E813E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117" w:type="dxa"/>
            <w:shd w:val="clear" w:color="auto" w:fill="D9D9D9" w:themeFill="background1" w:themeFillShade="D9"/>
          </w:tcPr>
          <w:p w14:paraId="739121CE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21CAC676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7B2C629F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4C1C41" w:rsidRPr="00751691" w14:paraId="2EF3AD84" w14:textId="77777777" w:rsidTr="009278B2">
        <w:tc>
          <w:tcPr>
            <w:tcW w:w="1273" w:type="dxa"/>
          </w:tcPr>
          <w:p w14:paraId="07B58771" w14:textId="1677A1EE" w:rsidR="004C1C41" w:rsidRPr="000B3D8E" w:rsidRDefault="003A27C8" w:rsidP="0015463A">
            <w:pPr>
              <w:rPr>
                <w:b/>
                <w:lang w:eastAsia="en-US"/>
              </w:rPr>
            </w:pPr>
            <w:r>
              <w:t>E-mail</w:t>
            </w:r>
          </w:p>
        </w:tc>
        <w:tc>
          <w:tcPr>
            <w:tcW w:w="1917" w:type="dxa"/>
          </w:tcPr>
          <w:p w14:paraId="5A19BE9C" w14:textId="7E8CCB40" w:rsidR="004C1C41" w:rsidRPr="002B68D6" w:rsidRDefault="0015463A" w:rsidP="009278B2">
            <w:pPr>
              <w:rPr>
                <w:lang w:eastAsia="en-US"/>
              </w:rPr>
            </w:pPr>
            <w:r>
              <w:rPr>
                <w:lang w:eastAsia="en-US"/>
              </w:rPr>
              <w:t>Solicitado</w:t>
            </w:r>
          </w:p>
        </w:tc>
        <w:tc>
          <w:tcPr>
            <w:tcW w:w="1177" w:type="dxa"/>
          </w:tcPr>
          <w:p w14:paraId="28B2483B" w14:textId="67595DBF" w:rsidR="004C1C41" w:rsidRPr="002B68D6" w:rsidRDefault="0015463A" w:rsidP="009278B2">
            <w:pPr>
              <w:rPr>
                <w:lang w:eastAsia="en-US"/>
              </w:rPr>
            </w:pPr>
            <w:r>
              <w:rPr>
                <w:lang w:eastAsia="en-US"/>
              </w:rPr>
              <w:t>Editável</w:t>
            </w:r>
          </w:p>
        </w:tc>
        <w:tc>
          <w:tcPr>
            <w:tcW w:w="1385" w:type="dxa"/>
          </w:tcPr>
          <w:p w14:paraId="5A89C5F1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727B8577" w14:textId="76408C28" w:rsidR="004C1C41" w:rsidRPr="002B68D6" w:rsidRDefault="0015463A" w:rsidP="009278B2">
            <w:pPr>
              <w:rPr>
                <w:lang w:eastAsia="en-US"/>
              </w:rPr>
            </w:pPr>
            <w:r>
              <w:rPr>
                <w:lang w:eastAsia="en-US"/>
              </w:rPr>
              <w:t>Alfanumérico</w:t>
            </w:r>
          </w:p>
        </w:tc>
        <w:tc>
          <w:tcPr>
            <w:tcW w:w="1384" w:type="dxa"/>
          </w:tcPr>
          <w:p w14:paraId="07BC1B0C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66655BA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  <w:tr w:rsidR="004C1C41" w:rsidRPr="00751691" w14:paraId="17DAA8AB" w14:textId="77777777" w:rsidTr="009278B2">
        <w:tc>
          <w:tcPr>
            <w:tcW w:w="1273" w:type="dxa"/>
          </w:tcPr>
          <w:p w14:paraId="55547ED6" w14:textId="4F5B97AD" w:rsidR="004C1C41" w:rsidRPr="0015463A" w:rsidRDefault="0015463A" w:rsidP="0015463A">
            <w:r>
              <w:t xml:space="preserve">Celular </w:t>
            </w:r>
          </w:p>
        </w:tc>
        <w:tc>
          <w:tcPr>
            <w:tcW w:w="1917" w:type="dxa"/>
          </w:tcPr>
          <w:p w14:paraId="2592C870" w14:textId="53F1FFB4" w:rsidR="004C1C41" w:rsidRPr="002B68D6" w:rsidRDefault="0015463A" w:rsidP="009278B2">
            <w:pPr>
              <w:rPr>
                <w:lang w:eastAsia="en-US"/>
              </w:rPr>
            </w:pPr>
            <w:r>
              <w:rPr>
                <w:lang w:eastAsia="en-US"/>
              </w:rPr>
              <w:t>Solicitado</w:t>
            </w:r>
          </w:p>
        </w:tc>
        <w:tc>
          <w:tcPr>
            <w:tcW w:w="1177" w:type="dxa"/>
          </w:tcPr>
          <w:p w14:paraId="0B202B5C" w14:textId="70A76FBB" w:rsidR="004C1C41" w:rsidRPr="002B68D6" w:rsidRDefault="0015463A" w:rsidP="009278B2">
            <w:pPr>
              <w:rPr>
                <w:lang w:eastAsia="en-US"/>
              </w:rPr>
            </w:pPr>
            <w:r>
              <w:rPr>
                <w:lang w:eastAsia="en-US"/>
              </w:rPr>
              <w:t>Editável</w:t>
            </w:r>
          </w:p>
        </w:tc>
        <w:tc>
          <w:tcPr>
            <w:tcW w:w="1385" w:type="dxa"/>
          </w:tcPr>
          <w:p w14:paraId="6C2C2483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7481A95A" w14:textId="1BCD223B" w:rsidR="004C1C41" w:rsidRPr="002B68D6" w:rsidRDefault="0015463A" w:rsidP="009278B2">
            <w:pPr>
              <w:rPr>
                <w:lang w:eastAsia="en-US"/>
              </w:rPr>
            </w:pPr>
            <w:r>
              <w:rPr>
                <w:lang w:eastAsia="en-US"/>
              </w:rPr>
              <w:t>Numérico</w:t>
            </w:r>
          </w:p>
        </w:tc>
        <w:tc>
          <w:tcPr>
            <w:tcW w:w="1384" w:type="dxa"/>
          </w:tcPr>
          <w:p w14:paraId="2D4AD3F6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2AB25E5C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  <w:tr w:rsidR="004C1C41" w:rsidRPr="00751691" w14:paraId="262ACF66" w14:textId="77777777" w:rsidTr="009278B2">
        <w:tc>
          <w:tcPr>
            <w:tcW w:w="1273" w:type="dxa"/>
          </w:tcPr>
          <w:p w14:paraId="3A857945" w14:textId="07D6A5F6" w:rsidR="004C1C41" w:rsidRPr="000B3D8E" w:rsidRDefault="0015463A" w:rsidP="009278B2">
            <w:pPr>
              <w:rPr>
                <w:b/>
                <w:lang w:eastAsia="en-US"/>
              </w:rPr>
            </w:pPr>
            <w:r>
              <w:t>Aceite digital</w:t>
            </w:r>
          </w:p>
        </w:tc>
        <w:tc>
          <w:tcPr>
            <w:tcW w:w="1917" w:type="dxa"/>
          </w:tcPr>
          <w:p w14:paraId="2D8A1B0B" w14:textId="3EC40B31" w:rsidR="004C1C41" w:rsidRPr="002B68D6" w:rsidRDefault="0015463A" w:rsidP="009278B2">
            <w:pPr>
              <w:rPr>
                <w:lang w:eastAsia="en-US"/>
              </w:rPr>
            </w:pPr>
            <w:r>
              <w:rPr>
                <w:lang w:eastAsia="en-US"/>
              </w:rPr>
              <w:t>Solicitado</w:t>
            </w:r>
          </w:p>
        </w:tc>
        <w:tc>
          <w:tcPr>
            <w:tcW w:w="1177" w:type="dxa"/>
          </w:tcPr>
          <w:p w14:paraId="263C39B5" w14:textId="2D13AFF9" w:rsidR="004C1C41" w:rsidRPr="002B68D6" w:rsidRDefault="0015463A" w:rsidP="009278B2">
            <w:pPr>
              <w:rPr>
                <w:lang w:eastAsia="en-US"/>
              </w:rPr>
            </w:pPr>
            <w:r>
              <w:rPr>
                <w:lang w:eastAsia="en-US"/>
              </w:rPr>
              <w:t>Editável</w:t>
            </w:r>
          </w:p>
        </w:tc>
        <w:tc>
          <w:tcPr>
            <w:tcW w:w="1385" w:type="dxa"/>
          </w:tcPr>
          <w:p w14:paraId="6F7E9DE2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77BCBBA" w14:textId="443D045A" w:rsidR="004C1C41" w:rsidRPr="002B68D6" w:rsidRDefault="0015463A" w:rsidP="009278B2">
            <w:pPr>
              <w:rPr>
                <w:lang w:eastAsia="en-US"/>
              </w:rPr>
            </w:pPr>
            <w:r>
              <w:rPr>
                <w:lang w:eastAsia="en-US"/>
              </w:rPr>
              <w:t>Binário</w:t>
            </w:r>
          </w:p>
        </w:tc>
        <w:tc>
          <w:tcPr>
            <w:tcW w:w="1384" w:type="dxa"/>
          </w:tcPr>
          <w:p w14:paraId="13439CAD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23DE673A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  <w:tr w:rsidR="004C1C41" w:rsidRPr="00751691" w14:paraId="79079FDF" w14:textId="77777777" w:rsidTr="009278B2">
        <w:tc>
          <w:tcPr>
            <w:tcW w:w="1273" w:type="dxa"/>
          </w:tcPr>
          <w:p w14:paraId="53633FCA" w14:textId="77777777" w:rsidR="004C1C41" w:rsidRPr="000B3D8E" w:rsidRDefault="004C1C41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21930A04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20F408EE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4D076542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2FC463CD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C358C9C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4D600E0B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  <w:tr w:rsidR="004C1C41" w:rsidRPr="00751691" w14:paraId="3442D912" w14:textId="77777777" w:rsidTr="009278B2">
        <w:tc>
          <w:tcPr>
            <w:tcW w:w="1273" w:type="dxa"/>
          </w:tcPr>
          <w:p w14:paraId="348D3316" w14:textId="77777777" w:rsidR="004C1C41" w:rsidRPr="000B3D8E" w:rsidRDefault="004C1C41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27ED9D3F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61B653F3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2ABF77DB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E65D997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74591ED7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A0105A9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</w:tbl>
    <w:p w14:paraId="038E559E" w14:textId="77777777" w:rsidR="004C1C41" w:rsidRDefault="004C1C41" w:rsidP="00D52ECA">
      <w:pPr>
        <w:rPr>
          <w:b/>
        </w:rPr>
      </w:pPr>
    </w:p>
    <w:p w14:paraId="06774C38" w14:textId="0E353A34" w:rsidR="00D52ECA" w:rsidRDefault="00D52ECA" w:rsidP="00D52ECA">
      <w:pPr>
        <w:pStyle w:val="Ttulo2"/>
      </w:pPr>
    </w:p>
    <w:p w14:paraId="2B06A81F" w14:textId="396C6ED3" w:rsidR="0090645E" w:rsidRDefault="0090645E" w:rsidP="0090645E"/>
    <w:p w14:paraId="0FE46C06" w14:textId="4910CDB6" w:rsidR="0090645E" w:rsidRDefault="0090645E" w:rsidP="0090645E"/>
    <w:p w14:paraId="24B0AD6A" w14:textId="28F97D5F" w:rsidR="0090645E" w:rsidRDefault="0090645E" w:rsidP="0090645E"/>
    <w:p w14:paraId="064B7264" w14:textId="177027BE" w:rsidR="0090645E" w:rsidRDefault="0090645E" w:rsidP="0090645E"/>
    <w:p w14:paraId="44B16D74" w14:textId="65C0D547" w:rsidR="0090645E" w:rsidRDefault="0090645E" w:rsidP="0090645E"/>
    <w:p w14:paraId="31C2F257" w14:textId="1ED7BC83" w:rsidR="0090645E" w:rsidRDefault="0090645E" w:rsidP="0090645E"/>
    <w:p w14:paraId="5567BD50" w14:textId="07D68A18" w:rsidR="0090645E" w:rsidRDefault="0090645E" w:rsidP="0090645E"/>
    <w:p w14:paraId="4C7C8100" w14:textId="5F6DC560" w:rsidR="0090645E" w:rsidRDefault="0090645E" w:rsidP="0090645E"/>
    <w:p w14:paraId="1139CEB1" w14:textId="71BB1578" w:rsidR="0090645E" w:rsidRDefault="0090645E" w:rsidP="0090645E"/>
    <w:p w14:paraId="31338D23" w14:textId="21BA4AF6" w:rsidR="0090645E" w:rsidRDefault="0090645E" w:rsidP="0090645E"/>
    <w:p w14:paraId="02DA91A4" w14:textId="161204FE" w:rsidR="0090645E" w:rsidRDefault="0090645E" w:rsidP="0090645E"/>
    <w:p w14:paraId="4C563188" w14:textId="21B71429" w:rsidR="0090645E" w:rsidRDefault="0090645E" w:rsidP="0090645E"/>
    <w:p w14:paraId="078D3600" w14:textId="4F5D4DF4" w:rsidR="0090645E" w:rsidRDefault="0090645E" w:rsidP="0090645E"/>
    <w:p w14:paraId="49846D12" w14:textId="785926CC" w:rsidR="0090645E" w:rsidRDefault="0090645E" w:rsidP="0090645E"/>
    <w:p w14:paraId="0F326975" w14:textId="1C045F09" w:rsidR="0090645E" w:rsidRDefault="0090645E" w:rsidP="0090645E"/>
    <w:p w14:paraId="6EBE9237" w14:textId="1FFC3FCB" w:rsidR="0090645E" w:rsidRDefault="0090645E" w:rsidP="0090645E"/>
    <w:p w14:paraId="2B28134F" w14:textId="3B7978E5" w:rsidR="0090645E" w:rsidRDefault="0090645E" w:rsidP="0090645E"/>
    <w:p w14:paraId="3E1FAFB3" w14:textId="60A43CF1" w:rsidR="0090645E" w:rsidRDefault="0090645E" w:rsidP="0090645E"/>
    <w:p w14:paraId="17C2DE5E" w14:textId="29D97672" w:rsidR="0090645E" w:rsidRDefault="0090645E" w:rsidP="0090645E"/>
    <w:p w14:paraId="16A1B308" w14:textId="545DF58C" w:rsidR="0090645E" w:rsidRDefault="0090645E" w:rsidP="0090645E"/>
    <w:p w14:paraId="33A1EC2E" w14:textId="65EE5EE6" w:rsidR="0090645E" w:rsidRDefault="0090645E" w:rsidP="0090645E"/>
    <w:p w14:paraId="04BB949F" w14:textId="2B413CEE" w:rsidR="0090645E" w:rsidRDefault="0090645E" w:rsidP="0090645E"/>
    <w:p w14:paraId="00CB2D8A" w14:textId="0D9EA7A8" w:rsidR="0090645E" w:rsidRDefault="0090645E" w:rsidP="0090645E"/>
    <w:p w14:paraId="1A928511" w14:textId="0207A287" w:rsidR="0090645E" w:rsidRDefault="0090645E" w:rsidP="0090645E"/>
    <w:p w14:paraId="79F2B97E" w14:textId="6FC311EB" w:rsidR="0090645E" w:rsidRDefault="0090645E" w:rsidP="0090645E"/>
    <w:p w14:paraId="29935657" w14:textId="77777777" w:rsidR="0090645E" w:rsidRPr="0090645E" w:rsidRDefault="0090645E" w:rsidP="0090645E"/>
    <w:p w14:paraId="29B3AE34" w14:textId="77777777" w:rsidR="00D52ECA" w:rsidRDefault="00D52ECA" w:rsidP="00D52ECA">
      <w:pPr>
        <w:rPr>
          <w:b/>
          <w:sz w:val="24"/>
        </w:rPr>
      </w:pPr>
      <w:r w:rsidRPr="00EB261F">
        <w:rPr>
          <w:b/>
          <w:sz w:val="24"/>
        </w:rPr>
        <w:lastRenderedPageBreak/>
        <w:t>Telas</w:t>
      </w:r>
    </w:p>
    <w:p w14:paraId="691A8822" w14:textId="39E5813B" w:rsidR="001450AF" w:rsidRDefault="001450AF" w:rsidP="00D52ECA">
      <w:pPr>
        <w:rPr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1450AF" w14:paraId="6DE9B55E" w14:textId="77777777" w:rsidTr="001450AF">
        <w:tc>
          <w:tcPr>
            <w:tcW w:w="10763" w:type="dxa"/>
          </w:tcPr>
          <w:p w14:paraId="55EFDC77" w14:textId="6074B40B" w:rsidR="001450AF" w:rsidRDefault="002B34A2" w:rsidP="002B34A2">
            <w:pPr>
              <w:pStyle w:val="Ttulo4"/>
              <w:rPr>
                <w:noProof w:val="0"/>
                <w:lang w:eastAsia="en-GB"/>
              </w:rPr>
            </w:pPr>
            <w:r w:rsidRPr="002B68D6">
              <w:rPr>
                <w:sz w:val="24"/>
              </w:rPr>
              <w:t>Tela</w:t>
            </w:r>
            <w:r>
              <w:rPr>
                <w:sz w:val="24"/>
              </w:rPr>
              <w:t>1</w:t>
            </w:r>
            <w:r w:rsidRPr="002B68D6">
              <w:rPr>
                <w:sz w:val="24"/>
              </w:rPr>
              <w:t xml:space="preserve"> </w:t>
            </w:r>
            <w:r w:rsidR="001450AF">
              <w:rPr>
                <w:sz w:val="24"/>
              </w:rPr>
              <w:t xml:space="preserve">- </w:t>
            </w:r>
            <w:r w:rsidR="00AC6218">
              <w:rPr>
                <w:lang w:eastAsia="en-GB"/>
              </w:rPr>
              <w:t xml:space="preserve">Valores do Seguro / BVP Next </w:t>
            </w:r>
          </w:p>
        </w:tc>
      </w:tr>
      <w:tr w:rsidR="001450AF" w14:paraId="58B4C7B4" w14:textId="77777777" w:rsidTr="001450AF">
        <w:tc>
          <w:tcPr>
            <w:tcW w:w="10763" w:type="dxa"/>
          </w:tcPr>
          <w:p w14:paraId="39DFC5D1" w14:textId="78371B10" w:rsidR="001450AF" w:rsidRDefault="00AC6218" w:rsidP="00D52ECA">
            <w:r>
              <w:t>Na aba Valores do Seguro, quando selecionar o Débito em Conta Corrente será exibido as informações de Produto com Pagamento Antecipado e Aceite Digital.</w:t>
            </w:r>
          </w:p>
        </w:tc>
      </w:tr>
      <w:tr w:rsidR="00AC6218" w14:paraId="16F18262" w14:textId="77777777" w:rsidTr="001450AF">
        <w:tc>
          <w:tcPr>
            <w:tcW w:w="10763" w:type="dxa"/>
          </w:tcPr>
          <w:p w14:paraId="0D3720C9" w14:textId="6229D566" w:rsidR="00AC6218" w:rsidRDefault="00AC6218" w:rsidP="00D52EC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EC8B15" wp14:editId="02A0AD74">
                  <wp:extent cx="5120122" cy="3705225"/>
                  <wp:effectExtent l="0" t="0" r="444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965" cy="370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B7818" w14:textId="77777777" w:rsidR="001450AF" w:rsidRPr="003671DB" w:rsidRDefault="001450AF" w:rsidP="00D52ECA">
      <w:pPr>
        <w:rPr>
          <w:noProof/>
        </w:rPr>
      </w:pPr>
    </w:p>
    <w:p w14:paraId="221AE038" w14:textId="782BF969" w:rsidR="00E316FB" w:rsidRDefault="00E316FB" w:rsidP="007A7D3A">
      <w:pPr>
        <w:rPr>
          <w:lang w:eastAsia="en-GB"/>
        </w:rPr>
      </w:pPr>
    </w:p>
    <w:p w14:paraId="4A0C352B" w14:textId="51608E8F" w:rsidR="002B34A2" w:rsidRDefault="002B34A2" w:rsidP="007A7D3A">
      <w:pPr>
        <w:rPr>
          <w:lang w:eastAsia="en-GB"/>
        </w:rPr>
      </w:pPr>
    </w:p>
    <w:p w14:paraId="0049D8EC" w14:textId="2C138876" w:rsidR="002B34A2" w:rsidRDefault="002B34A2" w:rsidP="007A7D3A">
      <w:pPr>
        <w:rPr>
          <w:lang w:eastAsia="en-GB"/>
        </w:rPr>
      </w:pPr>
    </w:p>
    <w:p w14:paraId="0466EF96" w14:textId="1AED07CE" w:rsidR="002B34A2" w:rsidRDefault="002B34A2" w:rsidP="007A7D3A">
      <w:pPr>
        <w:rPr>
          <w:lang w:eastAsia="en-GB"/>
        </w:rPr>
      </w:pPr>
    </w:p>
    <w:p w14:paraId="1251343E" w14:textId="504DF029" w:rsidR="0090645E" w:rsidRDefault="0090645E" w:rsidP="007A7D3A">
      <w:pPr>
        <w:rPr>
          <w:lang w:eastAsia="en-GB"/>
        </w:rPr>
      </w:pPr>
    </w:p>
    <w:p w14:paraId="5903333A" w14:textId="6AD12C35" w:rsidR="0090645E" w:rsidRDefault="0090645E" w:rsidP="007A7D3A">
      <w:pPr>
        <w:rPr>
          <w:lang w:eastAsia="en-GB"/>
        </w:rPr>
      </w:pPr>
    </w:p>
    <w:p w14:paraId="7599DBEC" w14:textId="2A96D184" w:rsidR="0090645E" w:rsidRDefault="0090645E" w:rsidP="007A7D3A">
      <w:pPr>
        <w:rPr>
          <w:lang w:eastAsia="en-GB"/>
        </w:rPr>
      </w:pPr>
    </w:p>
    <w:p w14:paraId="76F07444" w14:textId="01A94134" w:rsidR="0090645E" w:rsidRDefault="0090645E" w:rsidP="007A7D3A">
      <w:pPr>
        <w:rPr>
          <w:lang w:eastAsia="en-GB"/>
        </w:rPr>
      </w:pPr>
    </w:p>
    <w:p w14:paraId="55371BF7" w14:textId="3E38B5CA" w:rsidR="0090645E" w:rsidRDefault="0090645E" w:rsidP="007A7D3A">
      <w:pPr>
        <w:rPr>
          <w:lang w:eastAsia="en-GB"/>
        </w:rPr>
      </w:pPr>
    </w:p>
    <w:p w14:paraId="20A2CA45" w14:textId="20368246" w:rsidR="0090645E" w:rsidRDefault="0090645E" w:rsidP="007A7D3A">
      <w:pPr>
        <w:rPr>
          <w:lang w:eastAsia="en-GB"/>
        </w:rPr>
      </w:pPr>
    </w:p>
    <w:p w14:paraId="66307CA9" w14:textId="6D2B594D" w:rsidR="0090645E" w:rsidRDefault="0090645E" w:rsidP="007A7D3A">
      <w:pPr>
        <w:rPr>
          <w:lang w:eastAsia="en-GB"/>
        </w:rPr>
      </w:pPr>
    </w:p>
    <w:p w14:paraId="330DCD1E" w14:textId="3382D257" w:rsidR="0090645E" w:rsidRDefault="0090645E" w:rsidP="007A7D3A">
      <w:pPr>
        <w:rPr>
          <w:lang w:eastAsia="en-GB"/>
        </w:rPr>
      </w:pPr>
    </w:p>
    <w:p w14:paraId="3CCC104C" w14:textId="7B9A1264" w:rsidR="0090645E" w:rsidRDefault="0090645E" w:rsidP="007A7D3A">
      <w:pPr>
        <w:rPr>
          <w:lang w:eastAsia="en-GB"/>
        </w:rPr>
      </w:pPr>
    </w:p>
    <w:p w14:paraId="60C07DE9" w14:textId="53AB4FF3" w:rsidR="0090645E" w:rsidRDefault="0090645E" w:rsidP="007A7D3A">
      <w:pPr>
        <w:rPr>
          <w:lang w:eastAsia="en-GB"/>
        </w:rPr>
      </w:pPr>
    </w:p>
    <w:p w14:paraId="6E27043A" w14:textId="69DA14F0" w:rsidR="0090645E" w:rsidRDefault="0090645E" w:rsidP="007A7D3A">
      <w:pPr>
        <w:rPr>
          <w:lang w:eastAsia="en-GB"/>
        </w:rPr>
      </w:pPr>
    </w:p>
    <w:p w14:paraId="6E621C5E" w14:textId="44E7328A" w:rsidR="0090645E" w:rsidRDefault="0090645E" w:rsidP="007A7D3A">
      <w:pPr>
        <w:rPr>
          <w:lang w:eastAsia="en-GB"/>
        </w:rPr>
      </w:pPr>
    </w:p>
    <w:p w14:paraId="748AC3A7" w14:textId="0A80D09D" w:rsidR="0090645E" w:rsidRDefault="0090645E" w:rsidP="007A7D3A">
      <w:pPr>
        <w:rPr>
          <w:lang w:eastAsia="en-GB"/>
        </w:rPr>
      </w:pPr>
    </w:p>
    <w:p w14:paraId="0ACFBCBA" w14:textId="77777777" w:rsidR="0090645E" w:rsidRDefault="0090645E" w:rsidP="007A7D3A">
      <w:pPr>
        <w:rPr>
          <w:lang w:eastAsia="en-GB"/>
        </w:rPr>
      </w:pPr>
    </w:p>
    <w:p w14:paraId="766FDECB" w14:textId="3CC30F40" w:rsidR="002B34A2" w:rsidRDefault="002B34A2" w:rsidP="007A7D3A">
      <w:pPr>
        <w:rPr>
          <w:lang w:eastAsia="en-GB"/>
        </w:rPr>
      </w:pPr>
    </w:p>
    <w:p w14:paraId="222CEDAF" w14:textId="30A7077A" w:rsidR="002B34A2" w:rsidRDefault="002B34A2" w:rsidP="007A7D3A">
      <w:pPr>
        <w:rPr>
          <w:lang w:eastAsia="en-GB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2B34A2" w14:paraId="6DC93D4D" w14:textId="77777777" w:rsidTr="002B34A2">
        <w:tc>
          <w:tcPr>
            <w:tcW w:w="10763" w:type="dxa"/>
          </w:tcPr>
          <w:p w14:paraId="442F8334" w14:textId="2B020725" w:rsidR="002B34A2" w:rsidRDefault="002B34A2" w:rsidP="007A7D3A">
            <w:pPr>
              <w:rPr>
                <w:lang w:eastAsia="en-GB"/>
              </w:rPr>
            </w:pPr>
            <w:r w:rsidRPr="002B68D6">
              <w:rPr>
                <w:sz w:val="24"/>
              </w:rPr>
              <w:lastRenderedPageBreak/>
              <w:t>Tela</w:t>
            </w:r>
            <w:r>
              <w:rPr>
                <w:sz w:val="24"/>
              </w:rPr>
              <w:t>2</w:t>
            </w:r>
            <w:r w:rsidRPr="002B68D6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</w:tr>
      <w:tr w:rsidR="002B34A2" w14:paraId="5D39317A" w14:textId="77777777" w:rsidTr="002B34A2">
        <w:tc>
          <w:tcPr>
            <w:tcW w:w="10763" w:type="dxa"/>
          </w:tcPr>
          <w:p w14:paraId="5C41A3E3" w14:textId="0F107910" w:rsidR="002B34A2" w:rsidRDefault="002B34A2" w:rsidP="007A7D3A">
            <w:r>
              <w:t>Quando selecionar o Banco Bradesco ficará escondido Produto com Pagamento Antecipado e ficará selecionado o Aceite Digital, tornando obrigatório o celular e e-mail.</w:t>
            </w:r>
          </w:p>
        </w:tc>
      </w:tr>
      <w:tr w:rsidR="002B34A2" w14:paraId="0EFE6402" w14:textId="77777777" w:rsidTr="002B34A2">
        <w:tc>
          <w:tcPr>
            <w:tcW w:w="10763" w:type="dxa"/>
          </w:tcPr>
          <w:p w14:paraId="762BF261" w14:textId="1B6FAC20" w:rsidR="002B34A2" w:rsidRDefault="002B34A2" w:rsidP="007A7D3A">
            <w:pPr>
              <w:rPr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62B1062" wp14:editId="5D204163">
                  <wp:extent cx="5400040" cy="389318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9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68FF1" w14:textId="77777777" w:rsidR="002B34A2" w:rsidRDefault="002B34A2" w:rsidP="007A7D3A">
      <w:pPr>
        <w:rPr>
          <w:lang w:eastAsia="en-GB"/>
        </w:rPr>
      </w:pPr>
    </w:p>
    <w:p w14:paraId="54D5C123" w14:textId="42100629" w:rsidR="00E316FB" w:rsidRDefault="00E316FB" w:rsidP="007A7D3A">
      <w:pPr>
        <w:rPr>
          <w:lang w:eastAsia="en-GB"/>
        </w:rPr>
      </w:pPr>
    </w:p>
    <w:p w14:paraId="7BC92EFA" w14:textId="7DF3616D" w:rsidR="002B34A2" w:rsidRDefault="002B34A2" w:rsidP="007A7D3A">
      <w:pPr>
        <w:rPr>
          <w:lang w:eastAsia="en-GB"/>
        </w:rPr>
      </w:pPr>
    </w:p>
    <w:p w14:paraId="7CED951F" w14:textId="417EB049" w:rsidR="002B34A2" w:rsidRDefault="002B34A2" w:rsidP="007A7D3A">
      <w:pPr>
        <w:rPr>
          <w:lang w:eastAsia="en-GB"/>
        </w:rPr>
      </w:pPr>
    </w:p>
    <w:p w14:paraId="343DBB42" w14:textId="3F45AB8B" w:rsidR="002B34A2" w:rsidRDefault="002B34A2" w:rsidP="007A7D3A">
      <w:pPr>
        <w:rPr>
          <w:lang w:eastAsia="en-GB"/>
        </w:rPr>
      </w:pPr>
    </w:p>
    <w:p w14:paraId="6ED2C1CB" w14:textId="266181D5" w:rsidR="002B34A2" w:rsidRDefault="002B34A2" w:rsidP="007A7D3A">
      <w:pPr>
        <w:rPr>
          <w:lang w:eastAsia="en-GB"/>
        </w:rPr>
      </w:pPr>
    </w:p>
    <w:p w14:paraId="05BE903D" w14:textId="7AB02F0D" w:rsidR="002B34A2" w:rsidRDefault="002B34A2" w:rsidP="007A7D3A">
      <w:pPr>
        <w:rPr>
          <w:lang w:eastAsia="en-GB"/>
        </w:rPr>
      </w:pPr>
    </w:p>
    <w:p w14:paraId="5409FD15" w14:textId="1E3EF61B" w:rsidR="002B34A2" w:rsidRDefault="002B34A2" w:rsidP="007A7D3A">
      <w:pPr>
        <w:rPr>
          <w:lang w:eastAsia="en-GB"/>
        </w:rPr>
      </w:pPr>
    </w:p>
    <w:p w14:paraId="70743DBA" w14:textId="3670F332" w:rsidR="002B34A2" w:rsidRDefault="002B34A2" w:rsidP="007A7D3A">
      <w:pPr>
        <w:rPr>
          <w:lang w:eastAsia="en-GB"/>
        </w:rPr>
      </w:pPr>
    </w:p>
    <w:p w14:paraId="262E8AED" w14:textId="62945DB1" w:rsidR="002B34A2" w:rsidRDefault="002B34A2" w:rsidP="007A7D3A">
      <w:pPr>
        <w:rPr>
          <w:lang w:eastAsia="en-GB"/>
        </w:rPr>
      </w:pPr>
    </w:p>
    <w:p w14:paraId="70DB46F5" w14:textId="273E2848" w:rsidR="002B34A2" w:rsidRDefault="002B34A2" w:rsidP="007A7D3A">
      <w:pPr>
        <w:rPr>
          <w:lang w:eastAsia="en-GB"/>
        </w:rPr>
      </w:pPr>
    </w:p>
    <w:p w14:paraId="169C0EA0" w14:textId="7BE9DA00" w:rsidR="002B34A2" w:rsidRDefault="002B34A2" w:rsidP="007A7D3A">
      <w:pPr>
        <w:rPr>
          <w:lang w:eastAsia="en-GB"/>
        </w:rPr>
      </w:pPr>
    </w:p>
    <w:p w14:paraId="555D35F3" w14:textId="73EB802B" w:rsidR="002B34A2" w:rsidRDefault="002B34A2" w:rsidP="007A7D3A">
      <w:pPr>
        <w:rPr>
          <w:lang w:eastAsia="en-GB"/>
        </w:rPr>
      </w:pPr>
    </w:p>
    <w:p w14:paraId="2CA0EA1B" w14:textId="3441EAA5" w:rsidR="002B34A2" w:rsidRDefault="002B34A2" w:rsidP="007A7D3A">
      <w:pPr>
        <w:rPr>
          <w:lang w:eastAsia="en-GB"/>
        </w:rPr>
      </w:pPr>
    </w:p>
    <w:p w14:paraId="5FD397CD" w14:textId="537387D6" w:rsidR="002B34A2" w:rsidRDefault="002B34A2" w:rsidP="007A7D3A">
      <w:pPr>
        <w:rPr>
          <w:lang w:eastAsia="en-GB"/>
        </w:rPr>
      </w:pPr>
    </w:p>
    <w:p w14:paraId="122EF9F5" w14:textId="2F37DDFC" w:rsidR="002B34A2" w:rsidRDefault="002B34A2" w:rsidP="007A7D3A">
      <w:pPr>
        <w:rPr>
          <w:lang w:eastAsia="en-GB"/>
        </w:rPr>
      </w:pPr>
    </w:p>
    <w:p w14:paraId="0D4BC5F2" w14:textId="2EF58DA3" w:rsidR="002B34A2" w:rsidRDefault="002B34A2" w:rsidP="007A7D3A">
      <w:pPr>
        <w:rPr>
          <w:lang w:eastAsia="en-GB"/>
        </w:rPr>
      </w:pPr>
    </w:p>
    <w:p w14:paraId="1D476CF3" w14:textId="582B6BBC" w:rsidR="002B34A2" w:rsidRDefault="002B34A2" w:rsidP="007A7D3A">
      <w:pPr>
        <w:rPr>
          <w:lang w:eastAsia="en-GB"/>
        </w:rPr>
      </w:pPr>
    </w:p>
    <w:p w14:paraId="14D0F3C0" w14:textId="2F23C82B" w:rsidR="002B34A2" w:rsidRDefault="002B34A2" w:rsidP="007A7D3A">
      <w:pPr>
        <w:rPr>
          <w:lang w:eastAsia="en-GB"/>
        </w:rPr>
      </w:pPr>
    </w:p>
    <w:p w14:paraId="0AC2F50A" w14:textId="743F24D2" w:rsidR="002B34A2" w:rsidRDefault="002B34A2" w:rsidP="007A7D3A">
      <w:pPr>
        <w:rPr>
          <w:lang w:eastAsia="en-GB"/>
        </w:rPr>
      </w:pPr>
    </w:p>
    <w:p w14:paraId="3574823A" w14:textId="51B4C150" w:rsidR="002B34A2" w:rsidRDefault="002B34A2" w:rsidP="007A7D3A">
      <w:pPr>
        <w:rPr>
          <w:lang w:eastAsia="en-GB"/>
        </w:rPr>
      </w:pPr>
    </w:p>
    <w:p w14:paraId="1E68F687" w14:textId="3BC65210" w:rsidR="002B34A2" w:rsidRDefault="002B34A2" w:rsidP="007A7D3A">
      <w:pPr>
        <w:rPr>
          <w:lang w:eastAsia="en-GB"/>
        </w:rPr>
      </w:pPr>
    </w:p>
    <w:p w14:paraId="4247126B" w14:textId="77777777" w:rsidR="002B34A2" w:rsidRDefault="002B34A2" w:rsidP="007A7D3A">
      <w:pPr>
        <w:rPr>
          <w:lang w:eastAsia="en-GB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2B34A2" w14:paraId="3C0306C2" w14:textId="77777777" w:rsidTr="002B34A2">
        <w:tc>
          <w:tcPr>
            <w:tcW w:w="10763" w:type="dxa"/>
          </w:tcPr>
          <w:p w14:paraId="226C9E56" w14:textId="0D24F125" w:rsidR="002B34A2" w:rsidRDefault="002B34A2" w:rsidP="002B34A2">
            <w:pPr>
              <w:rPr>
                <w:lang w:eastAsia="en-GB"/>
              </w:rPr>
            </w:pPr>
            <w:r w:rsidRPr="002B68D6">
              <w:rPr>
                <w:sz w:val="24"/>
              </w:rPr>
              <w:t>Tela</w:t>
            </w:r>
            <w:r>
              <w:rPr>
                <w:sz w:val="24"/>
              </w:rPr>
              <w:t>3</w:t>
            </w:r>
            <w:r w:rsidRPr="002B68D6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</w:tr>
      <w:tr w:rsidR="002B34A2" w14:paraId="06E43EB2" w14:textId="77777777" w:rsidTr="002B34A2">
        <w:tc>
          <w:tcPr>
            <w:tcW w:w="10763" w:type="dxa"/>
          </w:tcPr>
          <w:p w14:paraId="5B271F2F" w14:textId="5F224801" w:rsidR="002B34A2" w:rsidRDefault="002B34A2" w:rsidP="002B34A2">
            <w:r>
              <w:t>Caso o usuário não queira fazer o aceite digital deverá desmarcar o Aceite Digital, tornará escondido as informações de Aceite Digital e será exibido o Produto com Pagamento Antecipado.</w:t>
            </w:r>
          </w:p>
        </w:tc>
      </w:tr>
      <w:tr w:rsidR="002B34A2" w14:paraId="7DA3645C" w14:textId="77777777" w:rsidTr="002B34A2">
        <w:tc>
          <w:tcPr>
            <w:tcW w:w="10763" w:type="dxa"/>
          </w:tcPr>
          <w:p w14:paraId="7D45E65C" w14:textId="739EC05E" w:rsidR="002B34A2" w:rsidRDefault="002B34A2" w:rsidP="002B34A2">
            <w:pPr>
              <w:rPr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C46D9F3" wp14:editId="3524063C">
                  <wp:extent cx="5400040" cy="3902075"/>
                  <wp:effectExtent l="0" t="0" r="0" b="317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F3E8C" w14:textId="152CECA8" w:rsidR="00E316FB" w:rsidRDefault="00E316FB" w:rsidP="007A7D3A">
      <w:pPr>
        <w:rPr>
          <w:lang w:eastAsia="en-GB"/>
        </w:rPr>
      </w:pPr>
    </w:p>
    <w:p w14:paraId="777FB4DB" w14:textId="24FB8BFC" w:rsidR="002B34A2" w:rsidRDefault="002B34A2" w:rsidP="007A7D3A">
      <w:pPr>
        <w:rPr>
          <w:lang w:eastAsia="en-GB"/>
        </w:rPr>
      </w:pPr>
    </w:p>
    <w:p w14:paraId="61361784" w14:textId="7330FC0A" w:rsidR="002B34A2" w:rsidRDefault="002B34A2" w:rsidP="007A7D3A">
      <w:pPr>
        <w:rPr>
          <w:lang w:eastAsia="en-GB"/>
        </w:rPr>
      </w:pPr>
    </w:p>
    <w:p w14:paraId="39420AB6" w14:textId="35A1C45B" w:rsidR="002B34A2" w:rsidRDefault="002B34A2" w:rsidP="007A7D3A">
      <w:pPr>
        <w:rPr>
          <w:lang w:eastAsia="en-GB"/>
        </w:rPr>
      </w:pPr>
    </w:p>
    <w:p w14:paraId="19F6A18A" w14:textId="259FF3BE" w:rsidR="002B34A2" w:rsidRDefault="002B34A2" w:rsidP="007A7D3A">
      <w:pPr>
        <w:rPr>
          <w:lang w:eastAsia="en-GB"/>
        </w:rPr>
      </w:pPr>
    </w:p>
    <w:p w14:paraId="045673E1" w14:textId="03A82687" w:rsidR="002B34A2" w:rsidRDefault="002B34A2" w:rsidP="007A7D3A">
      <w:pPr>
        <w:rPr>
          <w:lang w:eastAsia="en-GB"/>
        </w:rPr>
      </w:pPr>
    </w:p>
    <w:p w14:paraId="64DACDD3" w14:textId="39170E1D" w:rsidR="002B34A2" w:rsidRDefault="002B34A2" w:rsidP="007A7D3A">
      <w:pPr>
        <w:rPr>
          <w:lang w:eastAsia="en-GB"/>
        </w:rPr>
      </w:pPr>
    </w:p>
    <w:p w14:paraId="44854F0B" w14:textId="49363109" w:rsidR="002B34A2" w:rsidRDefault="002B34A2" w:rsidP="007A7D3A">
      <w:pPr>
        <w:rPr>
          <w:lang w:eastAsia="en-GB"/>
        </w:rPr>
      </w:pPr>
    </w:p>
    <w:p w14:paraId="3F041085" w14:textId="19FA8786" w:rsidR="002B34A2" w:rsidRDefault="002B34A2" w:rsidP="007A7D3A">
      <w:pPr>
        <w:rPr>
          <w:lang w:eastAsia="en-GB"/>
        </w:rPr>
      </w:pPr>
    </w:p>
    <w:p w14:paraId="3B2DE4EA" w14:textId="6AB3B88D" w:rsidR="002B34A2" w:rsidRDefault="002B34A2" w:rsidP="007A7D3A">
      <w:pPr>
        <w:rPr>
          <w:lang w:eastAsia="en-GB"/>
        </w:rPr>
      </w:pPr>
    </w:p>
    <w:p w14:paraId="0BBBE75F" w14:textId="42A7DB70" w:rsidR="002B34A2" w:rsidRDefault="002B34A2" w:rsidP="007A7D3A">
      <w:pPr>
        <w:rPr>
          <w:lang w:eastAsia="en-GB"/>
        </w:rPr>
      </w:pPr>
    </w:p>
    <w:p w14:paraId="3C9A2CCE" w14:textId="01B5C1DE" w:rsidR="002B34A2" w:rsidRDefault="002B34A2" w:rsidP="007A7D3A">
      <w:pPr>
        <w:rPr>
          <w:lang w:eastAsia="en-GB"/>
        </w:rPr>
      </w:pPr>
    </w:p>
    <w:p w14:paraId="34DB0BC2" w14:textId="525EEE77" w:rsidR="002B34A2" w:rsidRDefault="002B34A2" w:rsidP="007A7D3A">
      <w:pPr>
        <w:rPr>
          <w:lang w:eastAsia="en-GB"/>
        </w:rPr>
      </w:pPr>
    </w:p>
    <w:p w14:paraId="1EEF25AC" w14:textId="5784F42D" w:rsidR="002B34A2" w:rsidRDefault="002B34A2" w:rsidP="007A7D3A">
      <w:pPr>
        <w:rPr>
          <w:lang w:eastAsia="en-GB"/>
        </w:rPr>
      </w:pPr>
    </w:p>
    <w:p w14:paraId="22984122" w14:textId="46078693" w:rsidR="002B34A2" w:rsidRDefault="002B34A2" w:rsidP="007A7D3A">
      <w:pPr>
        <w:rPr>
          <w:lang w:eastAsia="en-GB"/>
        </w:rPr>
      </w:pPr>
    </w:p>
    <w:p w14:paraId="29C28B59" w14:textId="276895EC" w:rsidR="002B34A2" w:rsidRDefault="002B34A2" w:rsidP="007A7D3A">
      <w:pPr>
        <w:rPr>
          <w:lang w:eastAsia="en-GB"/>
        </w:rPr>
      </w:pPr>
    </w:p>
    <w:p w14:paraId="724C483C" w14:textId="737C2D44" w:rsidR="002B34A2" w:rsidRDefault="002B34A2" w:rsidP="007A7D3A">
      <w:pPr>
        <w:rPr>
          <w:lang w:eastAsia="en-GB"/>
        </w:rPr>
      </w:pPr>
    </w:p>
    <w:p w14:paraId="7DE17320" w14:textId="4D0A8258" w:rsidR="002B34A2" w:rsidRDefault="002B34A2" w:rsidP="007A7D3A">
      <w:pPr>
        <w:rPr>
          <w:lang w:eastAsia="en-GB"/>
        </w:rPr>
      </w:pPr>
    </w:p>
    <w:p w14:paraId="27373D37" w14:textId="0D343941" w:rsidR="002B34A2" w:rsidRDefault="002B34A2" w:rsidP="007A7D3A">
      <w:pPr>
        <w:rPr>
          <w:lang w:eastAsia="en-GB"/>
        </w:rPr>
      </w:pPr>
    </w:p>
    <w:p w14:paraId="27853706" w14:textId="3C9CB4CD" w:rsidR="002B34A2" w:rsidRDefault="002B34A2" w:rsidP="007A7D3A">
      <w:pPr>
        <w:rPr>
          <w:lang w:eastAsia="en-GB"/>
        </w:rPr>
      </w:pPr>
    </w:p>
    <w:p w14:paraId="62D0EB38" w14:textId="03DCBFE1" w:rsidR="002B34A2" w:rsidRDefault="002B34A2" w:rsidP="007A7D3A">
      <w:pPr>
        <w:rPr>
          <w:lang w:eastAsia="en-GB"/>
        </w:rPr>
      </w:pPr>
    </w:p>
    <w:p w14:paraId="46B9C9DE" w14:textId="77777777" w:rsidR="002B34A2" w:rsidRDefault="002B34A2" w:rsidP="007A7D3A">
      <w:pPr>
        <w:rPr>
          <w:lang w:eastAsia="en-GB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2B34A2" w14:paraId="4EF77A9F" w14:textId="77777777" w:rsidTr="002B34A2">
        <w:tc>
          <w:tcPr>
            <w:tcW w:w="10763" w:type="dxa"/>
          </w:tcPr>
          <w:p w14:paraId="4366848A" w14:textId="5E87ED0E" w:rsidR="002B34A2" w:rsidRDefault="002B34A2" w:rsidP="007A7D3A">
            <w:pPr>
              <w:rPr>
                <w:lang w:eastAsia="en-GB"/>
              </w:rPr>
            </w:pPr>
            <w:r w:rsidRPr="002B68D6">
              <w:rPr>
                <w:sz w:val="24"/>
              </w:rPr>
              <w:t>Tela</w:t>
            </w:r>
            <w:r w:rsidR="0090645E">
              <w:rPr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 w:rsidRPr="002B68D6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</w:tr>
      <w:tr w:rsidR="002B34A2" w14:paraId="277F4659" w14:textId="77777777" w:rsidTr="002B34A2">
        <w:tc>
          <w:tcPr>
            <w:tcW w:w="10763" w:type="dxa"/>
          </w:tcPr>
          <w:p w14:paraId="07281376" w14:textId="3F4DC061" w:rsidR="002B34A2" w:rsidRDefault="002B34A2" w:rsidP="007A7D3A">
            <w:r>
              <w:t>Quando for usado o aceite digital ficará inativado os botões para enviar o e-mail e imprimir.</w:t>
            </w:r>
          </w:p>
        </w:tc>
      </w:tr>
      <w:tr w:rsidR="002B34A2" w14:paraId="07928F58" w14:textId="77777777" w:rsidTr="002B34A2">
        <w:tc>
          <w:tcPr>
            <w:tcW w:w="10763" w:type="dxa"/>
          </w:tcPr>
          <w:p w14:paraId="58BA8BD0" w14:textId="0D706FB3" w:rsidR="002B34A2" w:rsidRDefault="002B34A2" w:rsidP="007A7D3A">
            <w:pPr>
              <w:rPr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D79CD37" wp14:editId="34C290BF">
                  <wp:extent cx="5400040" cy="33909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3123E" w14:textId="77777777" w:rsidR="00E316FB" w:rsidRDefault="00E316FB" w:rsidP="007A7D3A">
      <w:pPr>
        <w:rPr>
          <w:lang w:eastAsia="en-GB"/>
        </w:rPr>
      </w:pPr>
    </w:p>
    <w:p w14:paraId="54AFCFB4" w14:textId="7DE5CAB7" w:rsidR="00E316FB" w:rsidRDefault="00E316FB" w:rsidP="007A7D3A">
      <w:pPr>
        <w:rPr>
          <w:lang w:eastAsia="en-GB"/>
        </w:rPr>
      </w:pPr>
    </w:p>
    <w:p w14:paraId="0C22B5CD" w14:textId="76FAC54F" w:rsidR="00E316FB" w:rsidRDefault="00E316FB" w:rsidP="007A7D3A">
      <w:pPr>
        <w:rPr>
          <w:lang w:eastAsia="en-GB"/>
        </w:rPr>
      </w:pPr>
    </w:p>
    <w:p w14:paraId="2AA53292" w14:textId="77777777" w:rsidR="007A7D3A" w:rsidRDefault="007A7D3A" w:rsidP="007A7D3A">
      <w:pPr>
        <w:rPr>
          <w:lang w:eastAsia="en-GB"/>
        </w:rPr>
      </w:pPr>
    </w:p>
    <w:p w14:paraId="4CF35740" w14:textId="2BB30C2A" w:rsidR="003B7032" w:rsidRPr="002B68D6" w:rsidRDefault="003B7032" w:rsidP="003B7032">
      <w:pPr>
        <w:pStyle w:val="Ttulo4"/>
        <w:rPr>
          <w:bCs/>
          <w:iCs/>
          <w:sz w:val="24"/>
        </w:rPr>
      </w:pPr>
      <w:bookmarkStart w:id="25" w:name="_Email1"/>
      <w:bookmarkEnd w:id="25"/>
      <w:r>
        <w:rPr>
          <w:sz w:val="24"/>
        </w:rPr>
        <w:t>Email1</w:t>
      </w:r>
      <w:r w:rsidRPr="002B68D6">
        <w:rPr>
          <w:sz w:val="24"/>
        </w:rPr>
        <w:t xml:space="preserve"> </w:t>
      </w:r>
    </w:p>
    <w:p w14:paraId="5AA24477" w14:textId="77777777" w:rsidR="00281F51" w:rsidRDefault="00281F51" w:rsidP="007A7D3A">
      <w:pPr>
        <w:rPr>
          <w:lang w:eastAsia="en-GB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281F51" w14:paraId="3742DEC3" w14:textId="77777777" w:rsidTr="00281F51">
        <w:tc>
          <w:tcPr>
            <w:tcW w:w="10763" w:type="dxa"/>
          </w:tcPr>
          <w:p w14:paraId="1E29738E" w14:textId="0EE67663" w:rsidR="00281F51" w:rsidRDefault="00985516" w:rsidP="007A7D3A">
            <w:pPr>
              <w:rPr>
                <w:lang w:eastAsia="en-GB"/>
              </w:rPr>
            </w:pPr>
            <w:r w:rsidRPr="00985516">
              <w:rPr>
                <w:lang w:eastAsia="en-GB"/>
              </w:rPr>
              <w:t>E-mail</w:t>
            </w:r>
            <w:r w:rsidR="003B7032">
              <w:rPr>
                <w:lang w:eastAsia="en-GB"/>
              </w:rPr>
              <w:t xml:space="preserve"> </w:t>
            </w:r>
            <w:r w:rsidRPr="00985516">
              <w:rPr>
                <w:lang w:eastAsia="en-GB"/>
              </w:rPr>
              <w:t>1 - Comunicação para Aprovação nos Canais</w:t>
            </w:r>
          </w:p>
        </w:tc>
      </w:tr>
      <w:tr w:rsidR="00281F51" w14:paraId="7750855C" w14:textId="77777777" w:rsidTr="00281F51">
        <w:tc>
          <w:tcPr>
            <w:tcW w:w="10763" w:type="dxa"/>
          </w:tcPr>
          <w:p w14:paraId="7C9112F7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  <w:b/>
              </w:rPr>
            </w:pPr>
            <w:r w:rsidRPr="005B47C7">
              <w:rPr>
                <w:rFonts w:ascii="Arial" w:hAnsi="Arial" w:cs="Arial"/>
                <w:b/>
                <w:shd w:val="clear" w:color="auto" w:fill="FFFFFF"/>
              </w:rPr>
              <w:t xml:space="preserve">Assunto do e-mail - Bradesco Seguros – Seguro de Vida: Aceite de proposta </w:t>
            </w:r>
          </w:p>
          <w:p w14:paraId="64917E7F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</w:p>
          <w:p w14:paraId="3CAEB636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5B47C7">
              <w:rPr>
                <w:rFonts w:ascii="Arial" w:hAnsi="Arial" w:cs="Arial"/>
              </w:rPr>
              <w:t>==========================================================================</w:t>
            </w:r>
          </w:p>
          <w:p w14:paraId="15911AEC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Prezado João</w:t>
            </w:r>
            <w:r w:rsidRPr="004D47C4">
              <w:rPr>
                <w:rFonts w:ascii="Arial" w:hAnsi="Arial" w:cs="Arial"/>
                <w:bCs/>
              </w:rPr>
              <w:t xml:space="preserve"> de Oliveira.</w:t>
            </w:r>
          </w:p>
          <w:p w14:paraId="7AC29963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5B47C7">
              <w:rPr>
                <w:rFonts w:ascii="Arial" w:hAnsi="Arial" w:cs="Arial"/>
              </w:rPr>
              <w:t> </w:t>
            </w:r>
          </w:p>
          <w:p w14:paraId="16835A03" w14:textId="77777777" w:rsidR="003B7C01" w:rsidRPr="00E069FE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E069FE">
              <w:rPr>
                <w:rFonts w:ascii="Arial" w:hAnsi="Arial" w:cs="Arial"/>
              </w:rPr>
              <w:t>Você está com uma proposta de Seguro de Vida pendente de aceite digital.  </w:t>
            </w:r>
          </w:p>
          <w:p w14:paraId="4820E00F" w14:textId="77777777" w:rsidR="003B7C01" w:rsidRPr="00E069FE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E069FE">
              <w:rPr>
                <w:rFonts w:ascii="Arial" w:hAnsi="Arial" w:cs="Arial"/>
              </w:rPr>
              <w:t>Para conferir e aceitar, acesse o site </w:t>
            </w:r>
            <w:hyperlink r:id="rId15" w:tgtFrame="_blank" w:history="1">
              <w:r w:rsidRPr="00E069FE">
                <w:rPr>
                  <w:rStyle w:val="Hyperlink"/>
                  <w:rFonts w:ascii="Arial" w:hAnsi="Arial" w:cs="Arial"/>
                </w:rPr>
                <w:t>www.bradesco.com.br</w:t>
              </w:r>
            </w:hyperlink>
            <w:r w:rsidRPr="00E069FE">
              <w:rPr>
                <w:rFonts w:ascii="Arial" w:hAnsi="Arial" w:cs="Arial"/>
              </w:rPr>
              <w:t xml:space="preserve">, aba </w:t>
            </w:r>
            <w:r w:rsidRPr="00E069FE">
              <w:rPr>
                <w:rFonts w:ascii="Arial" w:hAnsi="Arial" w:cs="Arial"/>
                <w:b/>
              </w:rPr>
              <w:t>Seguros</w:t>
            </w:r>
            <w:r w:rsidRPr="00E069FE">
              <w:rPr>
                <w:rFonts w:ascii="Arial" w:hAnsi="Arial" w:cs="Arial"/>
              </w:rPr>
              <w:t xml:space="preserve"> &gt; </w:t>
            </w:r>
            <w:r w:rsidRPr="00E069FE">
              <w:rPr>
                <w:rFonts w:ascii="Arial" w:hAnsi="Arial" w:cs="Arial"/>
                <w:b/>
                <w:bCs/>
              </w:rPr>
              <w:t>Aceite Digital</w:t>
            </w:r>
            <w:r w:rsidRPr="00E069FE">
              <w:rPr>
                <w:rFonts w:ascii="Arial" w:hAnsi="Arial" w:cs="Arial"/>
              </w:rPr>
              <w:t> ou o aplicativo do Banco Bradesco &gt; botão Seguros &gt; </w:t>
            </w:r>
            <w:r w:rsidRPr="00E069FE">
              <w:rPr>
                <w:rFonts w:ascii="Arial" w:hAnsi="Arial" w:cs="Arial"/>
                <w:b/>
                <w:bCs/>
              </w:rPr>
              <w:t>Propostas Pendentes de Aprovação</w:t>
            </w:r>
            <w:commentRangeStart w:id="26"/>
            <w:r w:rsidRPr="00E069FE">
              <w:rPr>
                <w:rFonts w:ascii="Arial" w:hAnsi="Arial" w:cs="Arial"/>
                <w:b/>
                <w:bCs/>
              </w:rPr>
              <w:t>.</w:t>
            </w:r>
            <w:r w:rsidRPr="00E069FE">
              <w:rPr>
                <w:rFonts w:ascii="Arial" w:hAnsi="Arial" w:cs="Arial"/>
              </w:rPr>
              <w:t> O prazo é de 7 dias;</w:t>
            </w:r>
            <w:commentRangeEnd w:id="26"/>
            <w:r>
              <w:rPr>
                <w:rStyle w:val="Refdecomentrio"/>
              </w:rPr>
              <w:commentReference w:id="26"/>
            </w:r>
            <w:r w:rsidRPr="00E069FE">
              <w:rPr>
                <w:rFonts w:ascii="Arial" w:hAnsi="Arial" w:cs="Arial"/>
              </w:rPr>
              <w:t xml:space="preserve"> após esse período, a proposta será cancelada.</w:t>
            </w:r>
          </w:p>
          <w:p w14:paraId="3040776B" w14:textId="77777777" w:rsidR="003B7C01" w:rsidRPr="00E069FE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E069FE">
              <w:rPr>
                <w:rFonts w:ascii="Arial" w:hAnsi="Arial" w:cs="Arial"/>
              </w:rPr>
              <w:t> </w:t>
            </w:r>
          </w:p>
          <w:p w14:paraId="343200CA" w14:textId="77777777" w:rsidR="003B7C01" w:rsidRPr="00E069FE" w:rsidRDefault="003B7C01" w:rsidP="003B7C01">
            <w:pPr>
              <w:pStyle w:val="SemEspaamento"/>
              <w:rPr>
                <w:rFonts w:ascii="Arial" w:hAnsi="Arial" w:cs="Arial"/>
                <w:strike/>
              </w:rPr>
            </w:pPr>
            <w:r w:rsidRPr="00E069FE">
              <w:rPr>
                <w:rFonts w:ascii="Arial" w:hAnsi="Arial" w:cs="Arial"/>
              </w:rPr>
              <w:t xml:space="preserve">Abaixo as informações da proposta e, em anexo, as Condições Gerais do Seguro. Após a efetivação do pagamento, a proposta estará sujeita à análise de risco. </w:t>
            </w:r>
          </w:p>
          <w:p w14:paraId="7D5512B5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</w:p>
          <w:p w14:paraId="43BB94FA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</w:p>
          <w:p w14:paraId="0E4F11F7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Dados do Seguro</w:t>
            </w:r>
          </w:p>
          <w:tbl>
            <w:tblPr>
              <w:tblW w:w="0" w:type="auto"/>
              <w:tblCellSpacing w:w="15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40"/>
            </w:tblGrid>
            <w:tr w:rsidR="003B7C01" w:rsidRPr="004D47C4" w14:paraId="295CA681" w14:textId="77777777" w:rsidTr="009A3EDF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A70EDBA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4D47C4">
                    <w:rPr>
                      <w:rFonts w:ascii="Arial" w:hAnsi="Arial" w:cs="Arial"/>
                      <w:bCs/>
                    </w:rPr>
                    <w:lastRenderedPageBreak/>
                    <w:t xml:space="preserve">Código </w:t>
                  </w:r>
                  <w:r w:rsidRPr="004D47C4">
                    <w:rPr>
                      <w:rFonts w:ascii="Arial" w:hAnsi="Arial" w:cs="Arial"/>
                    </w:rPr>
                    <w:t>Susep:</w:t>
                  </w:r>
                </w:p>
              </w:tc>
            </w:tr>
            <w:tr w:rsidR="003B7C01" w:rsidRPr="004D47C4" w14:paraId="7335E262" w14:textId="77777777" w:rsidTr="009A3EDF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626C6399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  <w:bCs/>
                      <w:strike/>
                    </w:rPr>
                  </w:pPr>
                  <w:r w:rsidRPr="004D47C4">
                    <w:rPr>
                      <w:rFonts w:ascii="Arial" w:hAnsi="Arial" w:cs="Arial"/>
                    </w:rPr>
                    <w:t>Início de Vigência:                                       Fim de Vigência:</w:t>
                  </w:r>
                </w:p>
              </w:tc>
            </w:tr>
          </w:tbl>
          <w:p w14:paraId="753AC8D4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Produto: </w:t>
            </w:r>
          </w:p>
          <w:tbl>
            <w:tblPr>
              <w:tblW w:w="0" w:type="auto"/>
              <w:tblCellSpacing w:w="15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90"/>
            </w:tblGrid>
            <w:tr w:rsidR="003B7C01" w:rsidRPr="004D47C4" w14:paraId="451E74DB" w14:textId="77777777" w:rsidTr="009A3EDF">
              <w:trPr>
                <w:tblCellSpacing w:w="15" w:type="dxa"/>
              </w:trPr>
              <w:tc>
                <w:tcPr>
                  <w:tcW w:w="8330" w:type="dxa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6B375756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4D47C4">
                    <w:rPr>
                      <w:rFonts w:ascii="Arial" w:hAnsi="Arial" w:cs="Arial"/>
                      <w:bCs/>
                      <w:shd w:val="clear" w:color="auto" w:fill="FFFFFF"/>
                    </w:rPr>
                    <w:t>Nº da Proposta</w:t>
                  </w:r>
                  <w:r w:rsidRPr="004D47C4">
                    <w:rPr>
                      <w:rFonts w:ascii="Arial" w:hAnsi="Arial" w:cs="Arial"/>
                      <w:bCs/>
                    </w:rPr>
                    <w:t>:</w:t>
                  </w:r>
                </w:p>
              </w:tc>
            </w:tr>
            <w:tr w:rsidR="003B7C01" w:rsidRPr="004D47C4" w14:paraId="3D3A08BD" w14:textId="77777777" w:rsidTr="009A3EDF">
              <w:trPr>
                <w:tblCellSpacing w:w="15" w:type="dxa"/>
              </w:trPr>
              <w:tc>
                <w:tcPr>
                  <w:tcW w:w="8330" w:type="dxa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3C75BDB7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  <w:bCs/>
                    </w:rPr>
                  </w:pPr>
                  <w:r w:rsidRPr="004D47C4">
                    <w:rPr>
                      <w:rFonts w:ascii="Arial" w:hAnsi="Arial" w:cs="Arial"/>
                      <w:bCs/>
                    </w:rPr>
                    <w:t>Tipo de Cobrança:</w:t>
                  </w:r>
                </w:p>
                <w:p w14:paraId="0BFBEC40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  <w:bCs/>
                    </w:rPr>
                  </w:pPr>
                  <w:r w:rsidRPr="004D47C4">
                    <w:rPr>
                      <w:rFonts w:ascii="Arial" w:hAnsi="Arial" w:cs="Arial"/>
                      <w:bCs/>
                    </w:rPr>
                    <w:t>Frequência de Pagamento:</w:t>
                  </w:r>
                </w:p>
                <w:p w14:paraId="5AA313C3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  <w:bCs/>
                    </w:rPr>
                  </w:pPr>
                  <w:r w:rsidRPr="004D47C4">
                    <w:rPr>
                      <w:rFonts w:ascii="Arial" w:hAnsi="Arial" w:cs="Arial"/>
                      <w:bCs/>
                    </w:rPr>
                    <w:t xml:space="preserve">Prêmio Líquido    </w:t>
                  </w:r>
                  <w:proofErr w:type="spellStart"/>
                  <w:proofErr w:type="gramStart"/>
                  <w:r w:rsidRPr="004D47C4">
                    <w:rPr>
                      <w:rFonts w:ascii="Arial" w:hAnsi="Arial" w:cs="Arial"/>
                      <w:bCs/>
                    </w:rPr>
                    <w:t>Iof</w:t>
                  </w:r>
                  <w:proofErr w:type="spellEnd"/>
                  <w:r w:rsidRPr="004D47C4">
                    <w:rPr>
                      <w:rFonts w:ascii="Arial" w:hAnsi="Arial" w:cs="Arial"/>
                      <w:bCs/>
                    </w:rPr>
                    <w:t xml:space="preserve"> :</w:t>
                  </w:r>
                  <w:proofErr w:type="gramEnd"/>
                  <w:r w:rsidRPr="004D47C4">
                    <w:rPr>
                      <w:rFonts w:ascii="Arial" w:hAnsi="Arial" w:cs="Arial"/>
                      <w:bCs/>
                    </w:rPr>
                    <w:t xml:space="preserve">                    Prêmio Total: </w:t>
                  </w:r>
                </w:p>
              </w:tc>
            </w:tr>
            <w:tr w:rsidR="003B7C01" w:rsidRPr="005B47C7" w14:paraId="79CA3083" w14:textId="77777777" w:rsidTr="009A3EDF">
              <w:trPr>
                <w:tblCellSpacing w:w="15" w:type="dxa"/>
              </w:trPr>
              <w:tc>
                <w:tcPr>
                  <w:tcW w:w="8330" w:type="dxa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66E1FE3" w14:textId="77777777" w:rsidR="003B7C01" w:rsidRPr="005B47C7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</w:p>
              </w:tc>
            </w:tr>
            <w:tr w:rsidR="003B7C01" w:rsidRPr="005B47C7" w14:paraId="012D00BE" w14:textId="77777777" w:rsidTr="009A3EDF">
              <w:trPr>
                <w:trHeight w:val="50"/>
                <w:tblCellSpacing w:w="15" w:type="dxa"/>
              </w:trPr>
              <w:tc>
                <w:tcPr>
                  <w:tcW w:w="8330" w:type="dxa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CB404E7" w14:textId="77777777" w:rsidR="003B7C01" w:rsidRPr="005B47C7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</w:p>
              </w:tc>
            </w:tr>
            <w:tr w:rsidR="003B7C01" w:rsidRPr="005B47C7" w14:paraId="21F9C94A" w14:textId="77777777" w:rsidTr="009A3EDF">
              <w:trPr>
                <w:tblCellSpacing w:w="15" w:type="dxa"/>
              </w:trPr>
              <w:tc>
                <w:tcPr>
                  <w:tcW w:w="8330" w:type="dxa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36821EF0" w14:textId="77777777" w:rsidR="003B7C01" w:rsidRPr="005B47C7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5B47C7">
                    <w:rPr>
                      <w:rFonts w:ascii="Arial" w:hAnsi="Arial" w:cs="Arial"/>
                    </w:rPr>
                    <w:t xml:space="preserve">Dados das Coberturas </w:t>
                  </w:r>
                </w:p>
                <w:p w14:paraId="38E9B395" w14:textId="77777777" w:rsidR="003B7C01" w:rsidRPr="005B47C7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</w:p>
                <w:tbl>
                  <w:tblPr>
                    <w:tblW w:w="0" w:type="auto"/>
                    <w:tblInd w:w="720" w:type="dxa"/>
                    <w:tblBorders>
                      <w:bottom w:val="single" w:sz="6" w:space="0" w:color="BDBDBD"/>
                    </w:tblBorders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49"/>
                    <w:gridCol w:w="1280"/>
                  </w:tblGrid>
                  <w:tr w:rsidR="003B7C01" w:rsidRPr="005B47C7" w14:paraId="08DF26AF" w14:textId="77777777" w:rsidTr="009A3EDF">
                    <w:trPr>
                      <w:tblHeader/>
                    </w:trPr>
                    <w:tc>
                      <w:tcPr>
                        <w:tcW w:w="3249" w:type="dxa"/>
                        <w:vAlign w:val="center"/>
                        <w:hideMark/>
                      </w:tcPr>
                      <w:p w14:paraId="789B2AA0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>Descrição</w:t>
                        </w:r>
                      </w:p>
                    </w:tc>
                    <w:tc>
                      <w:tcPr>
                        <w:tcW w:w="1280" w:type="dxa"/>
                        <w:vAlign w:val="center"/>
                        <w:hideMark/>
                      </w:tcPr>
                      <w:p w14:paraId="73BF319C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>Capital Segurado</w:t>
                        </w:r>
                      </w:p>
                    </w:tc>
                  </w:tr>
                  <w:tr w:rsidR="003B7C01" w:rsidRPr="005B47C7" w14:paraId="5FA8778C" w14:textId="77777777" w:rsidTr="009A3EDF">
                    <w:tc>
                      <w:tcPr>
                        <w:tcW w:w="3249" w:type="dxa"/>
                        <w:vAlign w:val="center"/>
                        <w:hideMark/>
                      </w:tcPr>
                      <w:p w14:paraId="73DBC889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 xml:space="preserve">MORTE </w:t>
                        </w:r>
                      </w:p>
                    </w:tc>
                    <w:tc>
                      <w:tcPr>
                        <w:tcW w:w="1280" w:type="dxa"/>
                        <w:vAlign w:val="center"/>
                        <w:hideMark/>
                      </w:tcPr>
                      <w:p w14:paraId="51A91C1D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 xml:space="preserve">30.000,00 </w:t>
                        </w:r>
                      </w:p>
                    </w:tc>
                  </w:tr>
                  <w:tr w:rsidR="003B7C01" w:rsidRPr="005B47C7" w14:paraId="5B7B579A" w14:textId="77777777" w:rsidTr="009A3EDF">
                    <w:tc>
                      <w:tcPr>
                        <w:tcW w:w="3249" w:type="dxa"/>
                        <w:vAlign w:val="center"/>
                        <w:hideMark/>
                      </w:tcPr>
                      <w:p w14:paraId="5CFF2F18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>DIAG. DE CÂNCER DE MAMA E GIN.</w:t>
                        </w:r>
                      </w:p>
                    </w:tc>
                    <w:tc>
                      <w:tcPr>
                        <w:tcW w:w="1280" w:type="dxa"/>
                        <w:vAlign w:val="center"/>
                        <w:hideMark/>
                      </w:tcPr>
                      <w:p w14:paraId="44BE8183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 xml:space="preserve">7.500,00 </w:t>
                        </w:r>
                      </w:p>
                    </w:tc>
                  </w:tr>
                  <w:tr w:rsidR="003B7C01" w:rsidRPr="005B47C7" w14:paraId="3C728172" w14:textId="77777777" w:rsidTr="009A3EDF">
                    <w:tc>
                      <w:tcPr>
                        <w:tcW w:w="3249" w:type="dxa"/>
                        <w:vAlign w:val="center"/>
                        <w:hideMark/>
                      </w:tcPr>
                      <w:p w14:paraId="25DCA70F" w14:textId="77777777" w:rsidR="003B7C01" w:rsidRPr="005B47C7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</w:p>
                    </w:tc>
                    <w:tc>
                      <w:tcPr>
                        <w:tcW w:w="1280" w:type="dxa"/>
                        <w:vAlign w:val="center"/>
                        <w:hideMark/>
                      </w:tcPr>
                      <w:p w14:paraId="1D01A472" w14:textId="77777777" w:rsidR="003B7C01" w:rsidRPr="005B47C7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</w:p>
                      <w:p w14:paraId="630E7384" w14:textId="77777777" w:rsidR="003B7C01" w:rsidRPr="005B47C7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</w:p>
                    </w:tc>
                  </w:tr>
                </w:tbl>
                <w:p w14:paraId="0FDCBADF" w14:textId="77777777" w:rsidR="003B7C01" w:rsidRPr="005B47C7" w:rsidRDefault="003B7C01" w:rsidP="003B7C01">
                  <w:pPr>
                    <w:pStyle w:val="SemEspaamento"/>
                    <w:rPr>
                      <w:rFonts w:ascii="Arial" w:hAnsi="Arial" w:cs="Arial"/>
                      <w:color w:val="FF0000"/>
                    </w:rPr>
                  </w:pPr>
                </w:p>
              </w:tc>
            </w:tr>
            <w:tr w:rsidR="003B7C01" w:rsidRPr="005B47C7" w14:paraId="6C84A042" w14:textId="77777777" w:rsidTr="009A3EDF">
              <w:trPr>
                <w:tblCellSpacing w:w="15" w:type="dxa"/>
              </w:trPr>
              <w:tc>
                <w:tcPr>
                  <w:tcW w:w="8330" w:type="dxa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06ABF247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4D47C4">
                    <w:rPr>
                      <w:rFonts w:ascii="Arial" w:hAnsi="Arial" w:cs="Arial"/>
                    </w:rPr>
                    <w:t>Dados de Assistências</w:t>
                  </w:r>
                </w:p>
                <w:p w14:paraId="0D7A51D5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4D47C4">
                    <w:rPr>
                      <w:rFonts w:ascii="Arial" w:hAnsi="Arial" w:cs="Arial"/>
                    </w:rPr>
                    <w:t xml:space="preserve"> </w:t>
                  </w:r>
                </w:p>
                <w:p w14:paraId="28A20929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4D47C4">
                    <w:rPr>
                      <w:rFonts w:ascii="Arial" w:hAnsi="Arial" w:cs="Arial"/>
                      <w:lang w:eastAsia="pt-BR"/>
                    </w:rPr>
                    <w:t>ASSISTÊNCIA FUNERAL FAMILIAR</w:t>
                  </w:r>
                </w:p>
                <w:p w14:paraId="6B4626E2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</w:p>
                <w:p w14:paraId="7D4EA6C1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4D47C4">
                    <w:rPr>
                      <w:rFonts w:ascii="Arial" w:hAnsi="Arial" w:cs="Arial"/>
                    </w:rPr>
                    <w:t>Dados Beneficiários</w:t>
                  </w:r>
                </w:p>
                <w:p w14:paraId="4D6047A7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</w:p>
                <w:tbl>
                  <w:tblPr>
                    <w:tblW w:w="0" w:type="auto"/>
                    <w:tblBorders>
                      <w:bottom w:val="single" w:sz="6" w:space="0" w:color="BDBDBD"/>
                    </w:tblBorders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12"/>
                    <w:gridCol w:w="1997"/>
                    <w:gridCol w:w="3791"/>
                  </w:tblGrid>
                  <w:tr w:rsidR="003B7C01" w:rsidRPr="004D47C4" w14:paraId="2D1C9D2D" w14:textId="77777777" w:rsidTr="009A3EDF">
                    <w:trPr>
                      <w:tblHeader/>
                    </w:trPr>
                    <w:tc>
                      <w:tcPr>
                        <w:tcW w:w="0" w:type="auto"/>
                        <w:shd w:val="clear" w:color="auto" w:fill="F0F0F0"/>
                        <w:vAlign w:val="center"/>
                        <w:hideMark/>
                      </w:tcPr>
                      <w:p w14:paraId="01A9B028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>Beneficiário</w:t>
                        </w:r>
                      </w:p>
                    </w:tc>
                    <w:tc>
                      <w:tcPr>
                        <w:tcW w:w="0" w:type="auto"/>
                        <w:shd w:val="clear" w:color="auto" w:fill="F0F0F0"/>
                        <w:vAlign w:val="center"/>
                        <w:hideMark/>
                      </w:tcPr>
                      <w:p w14:paraId="65D7A3E1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>Grau de Parentesco</w:t>
                        </w:r>
                      </w:p>
                    </w:tc>
                    <w:tc>
                      <w:tcPr>
                        <w:tcW w:w="0" w:type="auto"/>
                        <w:shd w:val="clear" w:color="auto" w:fill="F0F0F0"/>
                        <w:vAlign w:val="center"/>
                        <w:hideMark/>
                      </w:tcPr>
                      <w:p w14:paraId="1CB6D52B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 xml:space="preserve">             Porcentagem de Divisão (%)</w:t>
                        </w:r>
                      </w:p>
                    </w:tc>
                  </w:tr>
                  <w:tr w:rsidR="003B7C01" w:rsidRPr="004D47C4" w14:paraId="0FB4F5C3" w14:textId="77777777" w:rsidTr="009A3EDF">
                    <w:tc>
                      <w:tcPr>
                        <w:tcW w:w="0" w:type="auto"/>
                        <w:tcBorders>
                          <w:top w:val="single" w:sz="6" w:space="0" w:color="E5E5E5"/>
                        </w:tcBorders>
                        <w:tcMar>
                          <w:top w:w="150" w:type="dxa"/>
                          <w:left w:w="105" w:type="dxa"/>
                          <w:bottom w:w="150" w:type="dxa"/>
                          <w:right w:w="105" w:type="dxa"/>
                        </w:tcMar>
                        <w:hideMark/>
                      </w:tcPr>
                      <w:p w14:paraId="3DC696EC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>NOME BENEFICIÁRIO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6" w:space="0" w:color="E5E5E5"/>
                        </w:tcBorders>
                        <w:tcMar>
                          <w:top w:w="150" w:type="dxa"/>
                          <w:left w:w="105" w:type="dxa"/>
                          <w:bottom w:w="150" w:type="dxa"/>
                          <w:right w:w="105" w:type="dxa"/>
                        </w:tcMar>
                        <w:hideMark/>
                      </w:tcPr>
                      <w:p w14:paraId="0698B1D5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>CÔNJUGE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6" w:space="0" w:color="E5E5E5"/>
                        </w:tcBorders>
                        <w:tcMar>
                          <w:top w:w="150" w:type="dxa"/>
                          <w:left w:w="105" w:type="dxa"/>
                          <w:bottom w:w="150" w:type="dxa"/>
                          <w:right w:w="105" w:type="dxa"/>
                        </w:tcMar>
                        <w:hideMark/>
                      </w:tcPr>
                      <w:p w14:paraId="2AEAE08B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lang w:eastAsia="pt-BR"/>
                          </w:rPr>
                        </w:pPr>
                        <w:r w:rsidRPr="004D47C4">
                          <w:rPr>
                            <w:rFonts w:ascii="Arial" w:hAnsi="Arial" w:cs="Arial"/>
                            <w:lang w:eastAsia="pt-BR"/>
                          </w:rPr>
                          <w:t xml:space="preserve">                                                     100,00</w:t>
                        </w:r>
                      </w:p>
                    </w:tc>
                  </w:tr>
                </w:tbl>
                <w:p w14:paraId="2C44F556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4D47C4">
                    <w:rPr>
                      <w:rFonts w:ascii="Arial" w:hAnsi="Arial" w:cs="Arial"/>
                    </w:rPr>
                    <w:t xml:space="preserve"> </w:t>
                  </w:r>
                </w:p>
              </w:tc>
            </w:tr>
            <w:tr w:rsidR="003B7C01" w:rsidRPr="005B47C7" w14:paraId="5395ABE1" w14:textId="77777777" w:rsidTr="009A3EDF">
              <w:trPr>
                <w:tblCellSpacing w:w="15" w:type="dxa"/>
              </w:trPr>
              <w:tc>
                <w:tcPr>
                  <w:tcW w:w="8330" w:type="dxa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3704F0C6" w14:textId="77777777" w:rsidR="003B7C01" w:rsidRPr="005B47C7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2FEFA950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 xml:space="preserve">Se preferir, entre em contato com as nossas Centrais de Atendimento indicadas abaixo ou com seu corretor. </w:t>
            </w:r>
          </w:p>
          <w:p w14:paraId="183F1BFC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 </w:t>
            </w:r>
          </w:p>
          <w:p w14:paraId="482155AF" w14:textId="77777777" w:rsidR="003B7C01" w:rsidRPr="00355DAB" w:rsidRDefault="003B7C01" w:rsidP="003B7C01">
            <w:pPr>
              <w:pStyle w:val="SemEspaamento"/>
              <w:rPr>
                <w:rFonts w:ascii="Arial" w:hAnsi="Arial" w:cs="Arial"/>
                <w:strike/>
              </w:rPr>
            </w:pPr>
            <w:r w:rsidRPr="00355DAB">
              <w:rPr>
                <w:rFonts w:ascii="Arial" w:hAnsi="Arial" w:cs="Arial"/>
              </w:rPr>
              <w:t>Central de Relacionamento: </w:t>
            </w:r>
            <w:r w:rsidRPr="00355DAB">
              <w:rPr>
                <w:rFonts w:ascii="Arial" w:hAnsi="Arial" w:cs="Arial"/>
                <w:b/>
                <w:bCs/>
              </w:rPr>
              <w:t>08007012714 e 40042704 para regiões metropolitanas</w:t>
            </w:r>
          </w:p>
          <w:p w14:paraId="41E0EAD3" w14:textId="77777777" w:rsidR="003B7C01" w:rsidRPr="00355DAB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355DAB">
              <w:rPr>
                <w:rFonts w:ascii="Arial" w:hAnsi="Arial" w:cs="Arial"/>
              </w:rPr>
              <w:t>Atendimento de 2</w:t>
            </w:r>
            <w:r w:rsidRPr="00355DAB">
              <w:rPr>
                <w:rFonts w:ascii="Arial" w:hAnsi="Arial" w:cs="Arial"/>
                <w:vertAlign w:val="superscript"/>
              </w:rPr>
              <w:t>a</w:t>
            </w:r>
            <w:r w:rsidRPr="00355DAB">
              <w:rPr>
                <w:rFonts w:ascii="Arial" w:hAnsi="Arial" w:cs="Arial"/>
              </w:rPr>
              <w:t> a 6</w:t>
            </w:r>
            <w:r w:rsidRPr="00355DAB">
              <w:rPr>
                <w:rFonts w:ascii="Arial" w:hAnsi="Arial" w:cs="Arial"/>
                <w:vertAlign w:val="superscript"/>
              </w:rPr>
              <w:t>a</w:t>
            </w:r>
            <w:r w:rsidRPr="00355DAB">
              <w:rPr>
                <w:rFonts w:ascii="Arial" w:hAnsi="Arial" w:cs="Arial"/>
              </w:rPr>
              <w:t> feira, das 8h às 20h, exceto feriados.</w:t>
            </w:r>
          </w:p>
          <w:p w14:paraId="6C9D68BB" w14:textId="77777777" w:rsidR="003B7C01" w:rsidRPr="00355DAB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355DAB">
              <w:rPr>
                <w:rFonts w:ascii="Arial" w:hAnsi="Arial" w:cs="Arial"/>
              </w:rPr>
              <w:t>SAC – Serviço de Atendimento ao Consumidor: </w:t>
            </w:r>
            <w:r w:rsidRPr="00355DAB">
              <w:rPr>
                <w:rFonts w:ascii="Arial" w:hAnsi="Arial" w:cs="Arial"/>
                <w:b/>
                <w:bCs/>
              </w:rPr>
              <w:t>0800 727 9966</w:t>
            </w:r>
          </w:p>
          <w:p w14:paraId="6DC7C418" w14:textId="77777777" w:rsidR="003B7C01" w:rsidRPr="00355DAB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355DAB">
              <w:rPr>
                <w:rFonts w:ascii="Arial" w:hAnsi="Arial" w:cs="Arial"/>
              </w:rPr>
              <w:t>SAC – Deficiência Auditiva ou de Fala: </w:t>
            </w:r>
            <w:r w:rsidRPr="00355DAB">
              <w:rPr>
                <w:rFonts w:ascii="Arial" w:hAnsi="Arial" w:cs="Arial"/>
                <w:b/>
                <w:bCs/>
              </w:rPr>
              <w:t>0800 701 2708</w:t>
            </w:r>
          </w:p>
          <w:p w14:paraId="23BAB7CB" w14:textId="77777777" w:rsidR="003B7C01" w:rsidRPr="00355DAB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355DAB">
              <w:rPr>
                <w:rFonts w:ascii="Arial" w:hAnsi="Arial" w:cs="Arial"/>
              </w:rPr>
              <w:t>Atendimento 24 horas por dia, 7 dias por semana.</w:t>
            </w:r>
          </w:p>
          <w:p w14:paraId="4D29AFF3" w14:textId="77777777" w:rsidR="003B7C01" w:rsidRPr="00355DAB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355DAB">
              <w:rPr>
                <w:rFonts w:ascii="Arial" w:hAnsi="Arial" w:cs="Arial"/>
              </w:rPr>
              <w:t>Ouvidoria: </w:t>
            </w:r>
            <w:r w:rsidRPr="00355DAB">
              <w:rPr>
                <w:rFonts w:ascii="Arial" w:hAnsi="Arial" w:cs="Arial"/>
                <w:b/>
                <w:bCs/>
              </w:rPr>
              <w:t xml:space="preserve">0800 701 7000 </w:t>
            </w:r>
            <w:r w:rsidRPr="00355DAB">
              <w:rPr>
                <w:rFonts w:ascii="Arial" w:hAnsi="Arial" w:cs="Arial"/>
                <w:bCs/>
              </w:rPr>
              <w:t xml:space="preserve">Ouvidoria Deficiência Auditiva ou de Fala: </w:t>
            </w:r>
            <w:r w:rsidRPr="00355DAB">
              <w:rPr>
                <w:rFonts w:ascii="Arial" w:hAnsi="Arial" w:cs="Arial"/>
                <w:b/>
                <w:bCs/>
              </w:rPr>
              <w:t>0800 701 7877</w:t>
            </w:r>
          </w:p>
          <w:p w14:paraId="534FE8E0" w14:textId="77777777" w:rsidR="003B7C01" w:rsidRPr="00355DAB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355DAB">
              <w:rPr>
                <w:rFonts w:ascii="Arial" w:hAnsi="Arial" w:cs="Arial"/>
              </w:rPr>
              <w:t>Se não ficar satisfeito com a solução apresentada, contate a Ouvidoria, das 8h às 20h, de 2</w:t>
            </w:r>
            <w:r w:rsidRPr="00355DAB">
              <w:rPr>
                <w:rFonts w:ascii="Arial" w:hAnsi="Arial" w:cs="Arial"/>
                <w:vertAlign w:val="superscript"/>
              </w:rPr>
              <w:t>a</w:t>
            </w:r>
            <w:r w:rsidRPr="00355DAB">
              <w:rPr>
                <w:rFonts w:ascii="Arial" w:hAnsi="Arial" w:cs="Arial"/>
              </w:rPr>
              <w:t> a 6</w:t>
            </w:r>
            <w:r w:rsidRPr="00355DAB">
              <w:rPr>
                <w:rFonts w:ascii="Arial" w:hAnsi="Arial" w:cs="Arial"/>
                <w:vertAlign w:val="superscript"/>
              </w:rPr>
              <w:t>a</w:t>
            </w:r>
            <w:r w:rsidRPr="00355DAB">
              <w:rPr>
                <w:rFonts w:ascii="Arial" w:hAnsi="Arial" w:cs="Arial"/>
              </w:rPr>
              <w:t> feira, exceto feriados. Conte sempre com a gente.</w:t>
            </w:r>
          </w:p>
          <w:p w14:paraId="3BA5ACEC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  <w:b/>
                <w:bCs/>
              </w:rPr>
            </w:pPr>
            <w:r w:rsidRPr="00355DAB">
              <w:rPr>
                <w:rFonts w:ascii="Arial" w:hAnsi="Arial" w:cs="Arial"/>
                <w:b/>
                <w:bCs/>
              </w:rPr>
              <w:lastRenderedPageBreak/>
              <w:t> "Este e-mail é um informativo, favor não responder</w:t>
            </w:r>
            <w:proofErr w:type="gramStart"/>
            <w:r w:rsidRPr="00355DAB">
              <w:rPr>
                <w:rFonts w:ascii="Arial" w:hAnsi="Arial" w:cs="Arial"/>
                <w:b/>
                <w:bCs/>
              </w:rPr>
              <w:t>. ”</w:t>
            </w:r>
            <w:proofErr w:type="gramEnd"/>
          </w:p>
          <w:p w14:paraId="5DE7A184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  <w:b/>
                <w:bCs/>
              </w:rPr>
            </w:pPr>
          </w:p>
          <w:p w14:paraId="12057B1B" w14:textId="77777777" w:rsidR="00281F51" w:rsidRDefault="00281F51" w:rsidP="003B7C01">
            <w:pPr>
              <w:pStyle w:val="SemEspaamento"/>
              <w:rPr>
                <w:lang w:eastAsia="en-GB"/>
              </w:rPr>
            </w:pPr>
          </w:p>
        </w:tc>
      </w:tr>
    </w:tbl>
    <w:p w14:paraId="6719105B" w14:textId="1F9E28D9" w:rsidR="00281F51" w:rsidRDefault="00281F51" w:rsidP="007A7D3A">
      <w:pPr>
        <w:rPr>
          <w:lang w:eastAsia="en-GB"/>
        </w:rPr>
      </w:pPr>
    </w:p>
    <w:p w14:paraId="1191E2DA" w14:textId="24B88CC1" w:rsidR="0090645E" w:rsidRDefault="0090645E" w:rsidP="007A7D3A">
      <w:pPr>
        <w:rPr>
          <w:lang w:eastAsia="en-GB"/>
        </w:rPr>
      </w:pPr>
    </w:p>
    <w:p w14:paraId="56FC8D7F" w14:textId="31CD229F" w:rsidR="0090645E" w:rsidRDefault="0090645E" w:rsidP="007A7D3A">
      <w:pPr>
        <w:rPr>
          <w:lang w:eastAsia="en-GB"/>
        </w:rPr>
      </w:pPr>
    </w:p>
    <w:p w14:paraId="25B5ED4E" w14:textId="4F5D7E03" w:rsidR="0090645E" w:rsidRDefault="0090645E" w:rsidP="007A7D3A">
      <w:pPr>
        <w:rPr>
          <w:lang w:eastAsia="en-GB"/>
        </w:rPr>
      </w:pPr>
    </w:p>
    <w:p w14:paraId="50B8072A" w14:textId="3EF7BA70" w:rsidR="0090645E" w:rsidRDefault="0090645E" w:rsidP="007A7D3A">
      <w:pPr>
        <w:rPr>
          <w:lang w:eastAsia="en-GB"/>
        </w:rPr>
      </w:pPr>
    </w:p>
    <w:p w14:paraId="40B82EE8" w14:textId="74EC5A69" w:rsidR="0090645E" w:rsidRDefault="0090645E" w:rsidP="007A7D3A">
      <w:pPr>
        <w:rPr>
          <w:lang w:eastAsia="en-GB"/>
        </w:rPr>
      </w:pPr>
    </w:p>
    <w:p w14:paraId="2A557012" w14:textId="2AB93B2E" w:rsidR="0090645E" w:rsidRDefault="0090645E" w:rsidP="007A7D3A">
      <w:pPr>
        <w:rPr>
          <w:lang w:eastAsia="en-GB"/>
        </w:rPr>
      </w:pPr>
    </w:p>
    <w:p w14:paraId="1F2028FB" w14:textId="2FD0F3C9" w:rsidR="0090645E" w:rsidRDefault="0090645E" w:rsidP="007A7D3A">
      <w:pPr>
        <w:rPr>
          <w:lang w:eastAsia="en-GB"/>
        </w:rPr>
      </w:pPr>
    </w:p>
    <w:p w14:paraId="7E252E3F" w14:textId="77777777" w:rsidR="0090645E" w:rsidRDefault="0090645E" w:rsidP="007A7D3A">
      <w:pPr>
        <w:rPr>
          <w:lang w:eastAsia="en-GB"/>
        </w:rPr>
      </w:pPr>
    </w:p>
    <w:p w14:paraId="12AA8D64" w14:textId="3CA71E2F" w:rsidR="00BF37CF" w:rsidRDefault="00BF37CF" w:rsidP="00BF37CF">
      <w:pPr>
        <w:pStyle w:val="Ttulo4"/>
        <w:rPr>
          <w:sz w:val="24"/>
        </w:rPr>
      </w:pPr>
      <w:bookmarkStart w:id="27" w:name="_EMAIL2"/>
      <w:bookmarkEnd w:id="27"/>
      <w:r>
        <w:rPr>
          <w:sz w:val="24"/>
        </w:rPr>
        <w:t>EMAIL2</w:t>
      </w:r>
    </w:p>
    <w:p w14:paraId="4A46A165" w14:textId="77777777" w:rsidR="00BF37CF" w:rsidRDefault="00BF37CF" w:rsidP="007A7D3A">
      <w:pPr>
        <w:rPr>
          <w:lang w:eastAsia="en-GB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BF37CF" w14:paraId="6B77C34D" w14:textId="77777777" w:rsidTr="00BF37CF">
        <w:tc>
          <w:tcPr>
            <w:tcW w:w="10763" w:type="dxa"/>
          </w:tcPr>
          <w:p w14:paraId="3EC3F064" w14:textId="77777777" w:rsidR="00BF37CF" w:rsidRDefault="00BF37CF" w:rsidP="00BF37CF">
            <w:pPr>
              <w:rPr>
                <w:lang w:eastAsia="en-GB"/>
              </w:rPr>
            </w:pPr>
          </w:p>
          <w:p w14:paraId="17E947E4" w14:textId="7DEA1453" w:rsidR="00BF37CF" w:rsidRDefault="00BF37CF" w:rsidP="00BF37CF">
            <w:pPr>
              <w:rPr>
                <w:lang w:eastAsia="en-GB"/>
              </w:rPr>
            </w:pPr>
            <w:r>
              <w:rPr>
                <w:lang w:eastAsia="en-GB"/>
              </w:rPr>
              <w:t>E-mail 2 - Comunicação de Confirmação de Aprovação nos Canais</w:t>
            </w:r>
          </w:p>
        </w:tc>
      </w:tr>
      <w:tr w:rsidR="00BF37CF" w14:paraId="5F6A9940" w14:textId="77777777" w:rsidTr="00BF37CF">
        <w:tc>
          <w:tcPr>
            <w:tcW w:w="10763" w:type="dxa"/>
          </w:tcPr>
          <w:p w14:paraId="428CD946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  <w:b/>
              </w:rPr>
            </w:pPr>
            <w:r w:rsidRPr="005B47C7">
              <w:rPr>
                <w:rFonts w:ascii="Arial" w:hAnsi="Arial" w:cs="Arial"/>
                <w:b/>
                <w:shd w:val="clear" w:color="auto" w:fill="FFFFFF"/>
              </w:rPr>
              <w:t xml:space="preserve">Assunto do e-mail - Bradesco Seguros – O pagamento do Seguro de Vida foi aprovado </w:t>
            </w:r>
          </w:p>
          <w:p w14:paraId="307837BC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</w:p>
          <w:p w14:paraId="0EFEF0F4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5B47C7">
              <w:rPr>
                <w:rFonts w:ascii="Arial" w:hAnsi="Arial" w:cs="Arial"/>
              </w:rPr>
              <w:t>===========================================================</w:t>
            </w:r>
          </w:p>
          <w:p w14:paraId="656E8952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  <w:shd w:val="clear" w:color="auto" w:fill="FFFFFF"/>
              </w:rPr>
              <w:t>Prezado João</w:t>
            </w:r>
            <w:r w:rsidRPr="004D47C4">
              <w:rPr>
                <w:rFonts w:ascii="Arial" w:hAnsi="Arial" w:cs="Arial"/>
                <w:bCs/>
                <w:shd w:val="clear" w:color="auto" w:fill="FFFFFF"/>
              </w:rPr>
              <w:t xml:space="preserve"> de Oliveira</w:t>
            </w:r>
            <w:r>
              <w:rPr>
                <w:rFonts w:ascii="Arial" w:hAnsi="Arial" w:cs="Arial"/>
                <w:bCs/>
                <w:shd w:val="clear" w:color="auto" w:fill="FFFFFF"/>
              </w:rPr>
              <w:t>.</w:t>
            </w:r>
            <w:r w:rsidRPr="005B47C7">
              <w:rPr>
                <w:rFonts w:ascii="Arial" w:hAnsi="Arial" w:cs="Arial"/>
              </w:rPr>
              <w:t> </w:t>
            </w:r>
          </w:p>
          <w:p w14:paraId="5C96EFF8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  <w:shd w:val="clear" w:color="auto" w:fill="FFFFFF"/>
              </w:rPr>
            </w:pPr>
          </w:p>
          <w:p w14:paraId="2580ED7D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  <w:shd w:val="clear" w:color="auto" w:fill="FFFFFF"/>
              </w:rPr>
            </w:pPr>
            <w:r w:rsidRPr="004D47C4">
              <w:rPr>
                <w:rFonts w:ascii="Arial" w:hAnsi="Arial" w:cs="Arial"/>
                <w:shd w:val="clear" w:color="auto" w:fill="FFFFFF"/>
              </w:rPr>
              <w:t>O pagamento do seu Seguro de Vida foi recebido com sucesso.</w:t>
            </w:r>
          </w:p>
          <w:p w14:paraId="5E239991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  <w:shd w:val="clear" w:color="auto" w:fill="FFFFFF"/>
              </w:rPr>
            </w:pPr>
          </w:p>
          <w:p w14:paraId="16C7429E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  <w:b/>
                <w:shd w:val="clear" w:color="auto" w:fill="FFFFFF"/>
              </w:rPr>
            </w:pPr>
            <w:r w:rsidRPr="005B47C7">
              <w:rPr>
                <w:rFonts w:ascii="Arial" w:hAnsi="Arial" w:cs="Arial"/>
                <w:shd w:val="clear" w:color="auto" w:fill="FFFFFF"/>
              </w:rPr>
              <w:t xml:space="preserve">A proposta está em processo de análise de risco e você poderá receber </w:t>
            </w:r>
            <w:r w:rsidRPr="00355DAB">
              <w:rPr>
                <w:rFonts w:ascii="Arial" w:hAnsi="Arial" w:cs="Arial"/>
                <w:shd w:val="clear" w:color="auto" w:fill="FFFFFF"/>
              </w:rPr>
              <w:t>solicitações</w:t>
            </w:r>
            <w:r>
              <w:rPr>
                <w:rFonts w:ascii="Arial" w:hAnsi="Arial" w:cs="Arial"/>
                <w:color w:val="FF00FF"/>
                <w:shd w:val="clear" w:color="auto" w:fill="FFFFFF"/>
              </w:rPr>
              <w:t xml:space="preserve"> </w:t>
            </w:r>
            <w:r w:rsidRPr="005B47C7">
              <w:rPr>
                <w:rFonts w:ascii="Arial" w:hAnsi="Arial" w:cs="Arial"/>
                <w:shd w:val="clear" w:color="auto" w:fill="FFFFFF"/>
              </w:rPr>
              <w:t>de envio de documentos complementares,</w:t>
            </w:r>
            <w:r w:rsidRPr="005B47C7">
              <w:rPr>
                <w:rFonts w:ascii="Arial" w:hAnsi="Arial" w:cs="Arial"/>
                <w:b/>
                <w:bCs/>
                <w:color w:val="FF0000"/>
                <w:shd w:val="clear" w:color="auto" w:fill="FFFFFF"/>
              </w:rPr>
              <w:t xml:space="preserve"> </w:t>
            </w:r>
            <w:commentRangeStart w:id="28"/>
            <w:r w:rsidRPr="005B47C7">
              <w:rPr>
                <w:rFonts w:ascii="Arial" w:hAnsi="Arial" w:cs="Arial"/>
                <w:b/>
                <w:bCs/>
                <w:shd w:val="clear" w:color="auto" w:fill="FFFFFF"/>
              </w:rPr>
              <w:t>no prazo de 15 dias a contar desta data.</w:t>
            </w:r>
            <w:commentRangeEnd w:id="28"/>
            <w:r>
              <w:rPr>
                <w:rStyle w:val="Refdecomentrio"/>
              </w:rPr>
              <w:commentReference w:id="28"/>
            </w:r>
          </w:p>
          <w:p w14:paraId="7553734C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5B47C7">
              <w:rPr>
                <w:rFonts w:ascii="Arial" w:hAnsi="Arial" w:cs="Arial"/>
              </w:rPr>
              <w:t> </w:t>
            </w:r>
          </w:p>
          <w:p w14:paraId="1D7B2AE4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5B47C7">
              <w:rPr>
                <w:rFonts w:ascii="Arial" w:hAnsi="Arial" w:cs="Arial"/>
              </w:rPr>
              <w:t>Agradecemos por sua escolha e confiança na Bradesco Vida e Previdência.</w:t>
            </w:r>
          </w:p>
          <w:p w14:paraId="19291F1C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5B47C7">
              <w:rPr>
                <w:rFonts w:ascii="Arial" w:hAnsi="Arial" w:cs="Arial"/>
              </w:rPr>
              <w:t> </w:t>
            </w:r>
          </w:p>
          <w:p w14:paraId="599B2413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 xml:space="preserve">Abaixo as informações do seu seguro, as Condições Gerais e a proposta de contratação em anexo, aceita digitalmente. </w:t>
            </w:r>
          </w:p>
          <w:p w14:paraId="2FC3E1DE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5B47C7">
              <w:rPr>
                <w:rFonts w:ascii="Arial" w:hAnsi="Arial" w:cs="Arial"/>
              </w:rPr>
              <w:t> </w:t>
            </w:r>
          </w:p>
          <w:tbl>
            <w:tblPr>
              <w:tblW w:w="0" w:type="auto"/>
              <w:tblCellSpacing w:w="15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1"/>
            </w:tblGrid>
            <w:tr w:rsidR="003B7C01" w:rsidRPr="005B47C7" w14:paraId="37324809" w14:textId="77777777" w:rsidTr="009A3EDF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8BCC9E2" w14:textId="77777777" w:rsidR="003B7C01" w:rsidRPr="005B47C7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5B47C7">
                    <w:rPr>
                      <w:rFonts w:ascii="Arial" w:hAnsi="Arial" w:cs="Arial"/>
                    </w:rPr>
                    <w:t>Dados do Seguro</w:t>
                  </w:r>
                </w:p>
                <w:p w14:paraId="4D999A79" w14:textId="77777777" w:rsidR="003B7C01" w:rsidRPr="005B47C7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</w:p>
                <w:tbl>
                  <w:tblPr>
                    <w:tblW w:w="0" w:type="auto"/>
                    <w:tblCellSpacing w:w="15" w:type="dxa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440"/>
                  </w:tblGrid>
                  <w:tr w:rsidR="003B7C01" w:rsidRPr="004D47C4" w14:paraId="4A508D64" w14:textId="77777777" w:rsidTr="009A3EDF">
                    <w:trPr>
                      <w:tblCellSpacing w:w="15" w:type="dxa"/>
                    </w:trPr>
                    <w:tc>
                      <w:tcPr>
                        <w:tcW w:w="0" w:type="auto"/>
                        <w:shd w:val="clear" w:color="auto" w:fill="FFFFFF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18C7F6B7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  <w:r w:rsidRPr="004D47C4">
                          <w:rPr>
                            <w:rFonts w:ascii="Arial" w:hAnsi="Arial" w:cs="Arial"/>
                            <w:bCs/>
                          </w:rPr>
                          <w:t>Código Susep</w:t>
                        </w:r>
                        <w:r w:rsidRPr="004D47C4">
                          <w:rPr>
                            <w:rFonts w:ascii="Arial" w:hAnsi="Arial" w:cs="Arial"/>
                          </w:rPr>
                          <w:t>:</w:t>
                        </w:r>
                      </w:p>
                    </w:tc>
                  </w:tr>
                  <w:tr w:rsidR="003B7C01" w:rsidRPr="004D47C4" w14:paraId="1B7988B7" w14:textId="77777777" w:rsidTr="009A3EDF">
                    <w:trPr>
                      <w:tblCellSpacing w:w="15" w:type="dxa"/>
                    </w:trPr>
                    <w:tc>
                      <w:tcPr>
                        <w:tcW w:w="0" w:type="auto"/>
                        <w:shd w:val="clear" w:color="auto" w:fill="FFFFFF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p w14:paraId="0F4D170A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bCs/>
                            <w:strike/>
                          </w:rPr>
                        </w:pPr>
                        <w:r w:rsidRPr="004D47C4">
                          <w:rPr>
                            <w:rFonts w:ascii="Arial" w:hAnsi="Arial" w:cs="Arial"/>
                          </w:rPr>
                          <w:t>Início de Vigência:                                       Fim de Vigência:</w:t>
                        </w:r>
                      </w:p>
                    </w:tc>
                  </w:tr>
                </w:tbl>
                <w:p w14:paraId="207EA328" w14:textId="77777777" w:rsidR="003B7C01" w:rsidRPr="004D47C4" w:rsidRDefault="003B7C01" w:rsidP="003B7C01">
                  <w:pPr>
                    <w:pStyle w:val="SemEspaamento"/>
                    <w:rPr>
                      <w:rFonts w:ascii="Arial" w:hAnsi="Arial" w:cs="Arial"/>
                    </w:rPr>
                  </w:pPr>
                  <w:r w:rsidRPr="004D47C4">
                    <w:rPr>
                      <w:rFonts w:ascii="Arial" w:hAnsi="Arial" w:cs="Arial"/>
                    </w:rPr>
                    <w:t xml:space="preserve"> Produto: </w:t>
                  </w:r>
                </w:p>
                <w:tbl>
                  <w:tblPr>
                    <w:tblW w:w="0" w:type="auto"/>
                    <w:tblCellSpacing w:w="15" w:type="dxa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066"/>
                    <w:gridCol w:w="45"/>
                  </w:tblGrid>
                  <w:tr w:rsidR="003B7C01" w:rsidRPr="004D47C4" w14:paraId="5A30538C" w14:textId="77777777" w:rsidTr="009A3EDF">
                    <w:trPr>
                      <w:gridAfter w:val="1"/>
                      <w:tblCellSpacing w:w="15" w:type="dxa"/>
                    </w:trPr>
                    <w:tc>
                      <w:tcPr>
                        <w:tcW w:w="0" w:type="auto"/>
                        <w:shd w:val="clear" w:color="auto" w:fill="FFFFFF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p w14:paraId="354604BB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  <w:r w:rsidRPr="004D47C4">
                          <w:rPr>
                            <w:rFonts w:ascii="Arial" w:hAnsi="Arial" w:cs="Arial"/>
                            <w:bCs/>
                            <w:shd w:val="clear" w:color="auto" w:fill="FFFFFF"/>
                          </w:rPr>
                          <w:t>Nº da Proposta:</w:t>
                        </w:r>
                      </w:p>
                    </w:tc>
                  </w:tr>
                  <w:tr w:rsidR="003B7C01" w:rsidRPr="004D47C4" w14:paraId="0B5AD73E" w14:textId="77777777" w:rsidTr="009A3EDF">
                    <w:trPr>
                      <w:gridAfter w:val="1"/>
                      <w:tblCellSpacing w:w="15" w:type="dxa"/>
                    </w:trPr>
                    <w:tc>
                      <w:tcPr>
                        <w:tcW w:w="0" w:type="auto"/>
                        <w:shd w:val="clear" w:color="auto" w:fill="FFFFFF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p w14:paraId="0B0204FE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bCs/>
                          </w:rPr>
                        </w:pPr>
                        <w:r w:rsidRPr="004D47C4">
                          <w:rPr>
                            <w:rFonts w:ascii="Arial" w:hAnsi="Arial" w:cs="Arial"/>
                            <w:bCs/>
                          </w:rPr>
                          <w:t>Tipo de Cobrança:</w:t>
                        </w:r>
                      </w:p>
                      <w:p w14:paraId="678643A9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bCs/>
                          </w:rPr>
                        </w:pPr>
                        <w:r w:rsidRPr="004D47C4">
                          <w:rPr>
                            <w:rFonts w:ascii="Arial" w:hAnsi="Arial" w:cs="Arial"/>
                            <w:bCs/>
                          </w:rPr>
                          <w:t>Frequência de Pagamento:</w:t>
                        </w:r>
                      </w:p>
                      <w:p w14:paraId="24DE9DDC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bCs/>
                          </w:rPr>
                        </w:pPr>
                        <w:r w:rsidRPr="004D47C4">
                          <w:rPr>
                            <w:rFonts w:ascii="Arial" w:hAnsi="Arial" w:cs="Arial"/>
                            <w:bCs/>
                          </w:rPr>
                          <w:t xml:space="preserve">Prêmio Líquido:     </w:t>
                        </w:r>
                        <w:proofErr w:type="spellStart"/>
                        <w:proofErr w:type="gramStart"/>
                        <w:r w:rsidRPr="004D47C4">
                          <w:rPr>
                            <w:rFonts w:ascii="Arial" w:hAnsi="Arial" w:cs="Arial"/>
                            <w:bCs/>
                          </w:rPr>
                          <w:t>Iof</w:t>
                        </w:r>
                        <w:proofErr w:type="spellEnd"/>
                        <w:r w:rsidRPr="004D47C4">
                          <w:rPr>
                            <w:rFonts w:ascii="Arial" w:hAnsi="Arial" w:cs="Arial"/>
                            <w:bCs/>
                          </w:rPr>
                          <w:t xml:space="preserve">  :</w:t>
                        </w:r>
                        <w:proofErr w:type="gramEnd"/>
                        <w:r w:rsidRPr="004D47C4">
                          <w:rPr>
                            <w:rFonts w:ascii="Arial" w:hAnsi="Arial" w:cs="Arial"/>
                            <w:bCs/>
                          </w:rPr>
                          <w:t xml:space="preserve">                    Prêmio Total: </w:t>
                        </w:r>
                      </w:p>
                    </w:tc>
                  </w:tr>
                  <w:tr w:rsidR="003B7C01" w:rsidRPr="005B47C7" w14:paraId="1FFE210E" w14:textId="77777777" w:rsidTr="009A3EDF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shd w:val="clear" w:color="auto" w:fill="FFFFFF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p w14:paraId="37002297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</w:p>
                      <w:p w14:paraId="1B3BD61F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  <w:r w:rsidRPr="004D47C4">
                          <w:rPr>
                            <w:rFonts w:ascii="Arial" w:hAnsi="Arial" w:cs="Arial"/>
                          </w:rPr>
                          <w:t xml:space="preserve">Dados das Coberturas </w:t>
                        </w:r>
                      </w:p>
                      <w:p w14:paraId="61921FE1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</w:p>
                      <w:tbl>
                        <w:tblPr>
                          <w:tblW w:w="0" w:type="auto"/>
                          <w:tblInd w:w="720" w:type="dxa"/>
                          <w:tblBorders>
                            <w:bottom w:val="single" w:sz="6" w:space="0" w:color="BDBDBD"/>
                          </w:tblBorders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138"/>
                          <w:gridCol w:w="1885"/>
                        </w:tblGrid>
                        <w:tr w:rsidR="003B7C01" w:rsidRPr="004D47C4" w14:paraId="0BF08E08" w14:textId="77777777" w:rsidTr="009A3EDF">
                          <w:trPr>
                            <w:tblHeader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DDDD28E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lastRenderedPageBreak/>
                                <w:t>Descrição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1E366EF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>Capital Segurado</w:t>
                              </w:r>
                            </w:p>
                          </w:tc>
                        </w:tr>
                        <w:tr w:rsidR="003B7C01" w:rsidRPr="004D47C4" w14:paraId="7D177FDE" w14:textId="77777777" w:rsidTr="009A3EDF"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6858D05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>MORTE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C7FC78E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 xml:space="preserve">30.000,00 </w:t>
                              </w:r>
                            </w:p>
                          </w:tc>
                        </w:tr>
                        <w:tr w:rsidR="003B7C01" w:rsidRPr="004D47C4" w14:paraId="4B764D0E" w14:textId="77777777" w:rsidTr="009A3EDF"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99151D3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>DIAG. DE CÂNCER DE MAMA E GIN.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6FCCDF7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 xml:space="preserve">7.500,00 </w:t>
                              </w:r>
                            </w:p>
                          </w:tc>
                        </w:tr>
                        <w:tr w:rsidR="003B7C01" w:rsidRPr="004D47C4" w14:paraId="529932B3" w14:textId="77777777" w:rsidTr="009A3EDF">
                          <w:tc>
                            <w:tcPr>
                              <w:tcW w:w="0" w:type="auto"/>
                              <w:vAlign w:val="center"/>
                            </w:tcPr>
                            <w:p w14:paraId="1476E123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</w:tcPr>
                            <w:p w14:paraId="2FA7C765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</w:p>
                          </w:tc>
                        </w:tr>
                      </w:tbl>
                      <w:p w14:paraId="5A3AE208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  <w:bCs/>
                          </w:rPr>
                        </w:pPr>
                      </w:p>
                    </w:tc>
                  </w:tr>
                  <w:tr w:rsidR="003B7C01" w:rsidRPr="005B47C7" w14:paraId="07C78F21" w14:textId="77777777" w:rsidTr="009A3EDF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shd w:val="clear" w:color="auto" w:fill="FFFFFF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p w14:paraId="7346C8E2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  <w:r w:rsidRPr="004D47C4">
                          <w:rPr>
                            <w:rFonts w:ascii="Arial" w:hAnsi="Arial" w:cs="Arial"/>
                          </w:rPr>
                          <w:lastRenderedPageBreak/>
                          <w:t>Dados das Assistências</w:t>
                        </w:r>
                      </w:p>
                      <w:tbl>
                        <w:tblPr>
                          <w:tblW w:w="0" w:type="auto"/>
                          <w:tblInd w:w="720" w:type="dxa"/>
                          <w:tblBorders>
                            <w:bottom w:val="single" w:sz="6" w:space="0" w:color="BDBDBD"/>
                          </w:tblBorders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8"/>
                          <w:gridCol w:w="498"/>
                        </w:tblGrid>
                        <w:tr w:rsidR="003B7C01" w:rsidRPr="004D47C4" w14:paraId="280BB989" w14:textId="77777777" w:rsidTr="009A3EDF"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D958C25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>ASSISTÊNCIA FUNERAL FAMILIAR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D2E65FE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 xml:space="preserve">0,00 </w:t>
                              </w:r>
                            </w:p>
                          </w:tc>
                        </w:tr>
                      </w:tbl>
                      <w:p w14:paraId="64D984C6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</w:p>
                    </w:tc>
                  </w:tr>
                  <w:tr w:rsidR="003B7C01" w:rsidRPr="005B47C7" w14:paraId="4D573763" w14:textId="77777777" w:rsidTr="009A3EDF">
                    <w:trPr>
                      <w:tblCellSpacing w:w="15" w:type="dxa"/>
                    </w:trPr>
                    <w:tc>
                      <w:tcPr>
                        <w:tcW w:w="0" w:type="auto"/>
                        <w:gridSpan w:val="2"/>
                        <w:shd w:val="clear" w:color="auto" w:fill="FFFFFF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p w14:paraId="0DCA8762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</w:p>
                      <w:p w14:paraId="2DB87C64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  <w:r w:rsidRPr="004D47C4">
                          <w:rPr>
                            <w:rFonts w:ascii="Arial" w:hAnsi="Arial" w:cs="Arial"/>
                          </w:rPr>
                          <w:t>Dados Beneficiários</w:t>
                        </w:r>
                      </w:p>
                      <w:p w14:paraId="1988CE3D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</w:p>
                      <w:p w14:paraId="305CBFB2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</w:p>
                      <w:tbl>
                        <w:tblPr>
                          <w:tblW w:w="0" w:type="auto"/>
                          <w:tblBorders>
                            <w:bottom w:val="single" w:sz="6" w:space="0" w:color="BDBDBD"/>
                          </w:tblBorders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691"/>
                          <w:gridCol w:w="2178"/>
                          <w:gridCol w:w="5152"/>
                        </w:tblGrid>
                        <w:tr w:rsidR="003B7C01" w:rsidRPr="004D47C4" w14:paraId="712B2570" w14:textId="77777777" w:rsidTr="009A3EDF">
                          <w:trPr>
                            <w:tblHeader/>
                          </w:trPr>
                          <w:tc>
                            <w:tcPr>
                              <w:tcW w:w="0" w:type="auto"/>
                              <w:shd w:val="clear" w:color="auto" w:fill="F0F0F0"/>
                              <w:vAlign w:val="center"/>
                              <w:hideMark/>
                            </w:tcPr>
                            <w:p w14:paraId="7132D8B7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>Beneficiário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0F0F0"/>
                              <w:vAlign w:val="center"/>
                              <w:hideMark/>
                            </w:tcPr>
                            <w:p w14:paraId="46B0E881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>Grau de Parentesco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0F0F0"/>
                              <w:vAlign w:val="center"/>
                              <w:hideMark/>
                            </w:tcPr>
                            <w:p w14:paraId="0BD478CE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 xml:space="preserve">                               Porcentagem de Divisão (%)</w:t>
                              </w:r>
                            </w:p>
                          </w:tc>
                        </w:tr>
                        <w:tr w:rsidR="003B7C01" w:rsidRPr="004D47C4" w14:paraId="1407C4EB" w14:textId="77777777" w:rsidTr="009A3EDF">
                          <w:tc>
                            <w:tcPr>
                              <w:tcW w:w="0" w:type="auto"/>
                              <w:tcBorders>
                                <w:top w:val="single" w:sz="6" w:space="0" w:color="E5E5E5"/>
                              </w:tcBorders>
                              <w:tcMar>
                                <w:top w:w="150" w:type="dxa"/>
                                <w:left w:w="105" w:type="dxa"/>
                                <w:bottom w:w="150" w:type="dxa"/>
                                <w:right w:w="105" w:type="dxa"/>
                              </w:tcMar>
                              <w:hideMark/>
                            </w:tcPr>
                            <w:p w14:paraId="1F483925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 xml:space="preserve">NOME BENEFICIÁRIO 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top w:val="single" w:sz="6" w:space="0" w:color="E5E5E5"/>
                              </w:tcBorders>
                              <w:tcMar>
                                <w:top w:w="150" w:type="dxa"/>
                                <w:left w:w="105" w:type="dxa"/>
                                <w:bottom w:w="150" w:type="dxa"/>
                                <w:right w:w="105" w:type="dxa"/>
                              </w:tcMar>
                              <w:hideMark/>
                            </w:tcPr>
                            <w:p w14:paraId="30C4F2DF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 xml:space="preserve">         CÔNJUGE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top w:val="single" w:sz="6" w:space="0" w:color="E5E5E5"/>
                              </w:tcBorders>
                              <w:tcMar>
                                <w:top w:w="150" w:type="dxa"/>
                                <w:left w:w="105" w:type="dxa"/>
                                <w:bottom w:w="150" w:type="dxa"/>
                                <w:right w:w="105" w:type="dxa"/>
                              </w:tcMar>
                              <w:hideMark/>
                            </w:tcPr>
                            <w:p w14:paraId="0EA611DB" w14:textId="77777777" w:rsidR="003B7C01" w:rsidRPr="004D47C4" w:rsidRDefault="003B7C01" w:rsidP="003B7C01">
                              <w:pPr>
                                <w:pStyle w:val="SemEspaamento"/>
                                <w:rPr>
                                  <w:rFonts w:ascii="Arial" w:hAnsi="Arial" w:cs="Arial"/>
                                  <w:lang w:eastAsia="pt-BR"/>
                                </w:rPr>
                              </w:pPr>
                              <w:r w:rsidRPr="004D47C4">
                                <w:rPr>
                                  <w:rFonts w:ascii="Arial" w:hAnsi="Arial" w:cs="Arial"/>
                                  <w:lang w:eastAsia="pt-BR"/>
                                </w:rPr>
                                <w:t xml:space="preserve">                                          100,00</w:t>
                              </w:r>
                            </w:p>
                          </w:tc>
                        </w:tr>
                      </w:tbl>
                      <w:p w14:paraId="091A345B" w14:textId="77777777" w:rsidR="003B7C01" w:rsidRPr="004D47C4" w:rsidRDefault="003B7C01" w:rsidP="003B7C01">
                        <w:pPr>
                          <w:pStyle w:val="SemEspaamento"/>
                          <w:rPr>
                            <w:rFonts w:ascii="Arial" w:hAnsi="Arial" w:cs="Arial"/>
                          </w:rPr>
                        </w:pPr>
                        <w:r w:rsidRPr="004D47C4">
                          <w:rPr>
                            <w:rFonts w:ascii="Arial" w:hAnsi="Arial" w:cs="Arial"/>
                          </w:rPr>
                          <w:t xml:space="preserve"> </w:t>
                        </w:r>
                      </w:p>
                    </w:tc>
                  </w:tr>
                </w:tbl>
                <w:p w14:paraId="25F4B0E0" w14:textId="77777777" w:rsidR="003B7C01" w:rsidRPr="005B47C7" w:rsidRDefault="003B7C01" w:rsidP="003B7C01">
                  <w:pPr>
                    <w:pStyle w:val="SemEspaamento"/>
                    <w:rPr>
                      <w:rFonts w:ascii="Arial" w:hAnsi="Arial" w:cs="Arial"/>
                      <w:strike/>
                    </w:rPr>
                  </w:pPr>
                </w:p>
              </w:tc>
            </w:tr>
          </w:tbl>
          <w:p w14:paraId="1F023FC3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lastRenderedPageBreak/>
              <w:t>Se preferir, entre em contato com as nossas Centrais de Atendimento indicadas abaixo ou com seu corretor.</w:t>
            </w:r>
          </w:p>
          <w:p w14:paraId="3454E20C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 </w:t>
            </w:r>
          </w:p>
          <w:p w14:paraId="3770C7C4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  <w:strike/>
              </w:rPr>
            </w:pPr>
            <w:r w:rsidRPr="004D47C4">
              <w:rPr>
                <w:rFonts w:ascii="Arial" w:hAnsi="Arial" w:cs="Arial"/>
              </w:rPr>
              <w:t>Central de Relacionamento: </w:t>
            </w:r>
            <w:r w:rsidRPr="004D47C4">
              <w:rPr>
                <w:rFonts w:ascii="Arial" w:hAnsi="Arial" w:cs="Arial"/>
                <w:b/>
                <w:bCs/>
              </w:rPr>
              <w:t>08007012714 e 40042704 para regiões metropolitanas</w:t>
            </w:r>
          </w:p>
          <w:p w14:paraId="7CAC8922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Atendimento de 2</w:t>
            </w:r>
            <w:r w:rsidRPr="004D47C4">
              <w:rPr>
                <w:rFonts w:ascii="Arial" w:hAnsi="Arial" w:cs="Arial"/>
                <w:vertAlign w:val="superscript"/>
              </w:rPr>
              <w:t>a</w:t>
            </w:r>
            <w:r w:rsidRPr="004D47C4">
              <w:rPr>
                <w:rFonts w:ascii="Arial" w:hAnsi="Arial" w:cs="Arial"/>
              </w:rPr>
              <w:t> a 6</w:t>
            </w:r>
            <w:r w:rsidRPr="004D47C4">
              <w:rPr>
                <w:rFonts w:ascii="Arial" w:hAnsi="Arial" w:cs="Arial"/>
                <w:vertAlign w:val="superscript"/>
              </w:rPr>
              <w:t>a</w:t>
            </w:r>
            <w:r w:rsidRPr="004D47C4">
              <w:rPr>
                <w:rFonts w:ascii="Arial" w:hAnsi="Arial" w:cs="Arial"/>
              </w:rPr>
              <w:t> feira, das 8h às 20h, exceto feriados.</w:t>
            </w:r>
          </w:p>
          <w:p w14:paraId="0215E2E1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SAC – Serviço de Atendimento ao Consumidor: </w:t>
            </w:r>
            <w:r w:rsidRPr="004D47C4">
              <w:rPr>
                <w:rFonts w:ascii="Arial" w:hAnsi="Arial" w:cs="Arial"/>
                <w:b/>
                <w:bCs/>
              </w:rPr>
              <w:t>0800 727 9966</w:t>
            </w:r>
          </w:p>
          <w:p w14:paraId="1CAD793A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SAC – Deficiência Auditiva ou de Fala: </w:t>
            </w:r>
            <w:r w:rsidRPr="004D47C4">
              <w:rPr>
                <w:rFonts w:ascii="Arial" w:hAnsi="Arial" w:cs="Arial"/>
                <w:b/>
                <w:bCs/>
              </w:rPr>
              <w:t>0800 701 2708</w:t>
            </w:r>
          </w:p>
          <w:p w14:paraId="46107559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Atendimento 24 horas por dia, 7 dias por semana.</w:t>
            </w:r>
          </w:p>
          <w:p w14:paraId="0072A88F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355DAB">
              <w:rPr>
                <w:rFonts w:ascii="Arial" w:hAnsi="Arial" w:cs="Arial"/>
              </w:rPr>
              <w:t>Ouvidoria: </w:t>
            </w:r>
            <w:r w:rsidRPr="00355DAB">
              <w:rPr>
                <w:rFonts w:ascii="Arial" w:hAnsi="Arial" w:cs="Arial"/>
                <w:b/>
                <w:bCs/>
              </w:rPr>
              <w:t xml:space="preserve">0800 701 7000 </w:t>
            </w:r>
            <w:r w:rsidRPr="00355DAB">
              <w:rPr>
                <w:rFonts w:ascii="Arial" w:hAnsi="Arial" w:cs="Arial"/>
                <w:bCs/>
              </w:rPr>
              <w:t xml:space="preserve">Ouvidoria Deficiência Auditiva ou de Fala: </w:t>
            </w:r>
            <w:r w:rsidRPr="00355DAB">
              <w:rPr>
                <w:rFonts w:ascii="Arial" w:hAnsi="Arial" w:cs="Arial"/>
                <w:b/>
                <w:bCs/>
              </w:rPr>
              <w:t>0800 701 7877</w:t>
            </w:r>
          </w:p>
          <w:p w14:paraId="49B92587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</w:rPr>
              <w:t>Se não ficar satisfeito com a solução apresentada, contate a Ouvidoria, das 8h às 20h, de 2</w:t>
            </w:r>
            <w:r w:rsidRPr="004D47C4">
              <w:rPr>
                <w:rFonts w:ascii="Arial" w:hAnsi="Arial" w:cs="Arial"/>
                <w:vertAlign w:val="superscript"/>
              </w:rPr>
              <w:t>a</w:t>
            </w:r>
            <w:r w:rsidRPr="004D47C4">
              <w:rPr>
                <w:rFonts w:ascii="Arial" w:hAnsi="Arial" w:cs="Arial"/>
              </w:rPr>
              <w:t> a 6</w:t>
            </w:r>
            <w:r w:rsidRPr="004D47C4">
              <w:rPr>
                <w:rFonts w:ascii="Arial" w:hAnsi="Arial" w:cs="Arial"/>
                <w:vertAlign w:val="superscript"/>
              </w:rPr>
              <w:t>a</w:t>
            </w:r>
            <w:r w:rsidRPr="004D47C4">
              <w:rPr>
                <w:rFonts w:ascii="Arial" w:hAnsi="Arial" w:cs="Arial"/>
              </w:rPr>
              <w:t> feira, exceto feriados. Conte sempre com a gente.</w:t>
            </w:r>
          </w:p>
          <w:p w14:paraId="5EE192FE" w14:textId="77777777" w:rsidR="003B7C01" w:rsidRPr="004D47C4" w:rsidRDefault="003B7C01" w:rsidP="003B7C01">
            <w:pPr>
              <w:pStyle w:val="SemEspaamento"/>
              <w:rPr>
                <w:rFonts w:ascii="Arial" w:hAnsi="Arial" w:cs="Arial"/>
              </w:rPr>
            </w:pPr>
            <w:r w:rsidRPr="004D47C4">
              <w:rPr>
                <w:rFonts w:ascii="Arial" w:hAnsi="Arial" w:cs="Arial"/>
                <w:b/>
                <w:bCs/>
              </w:rPr>
              <w:t> "Este e-mail é um informativo, favor não responder</w:t>
            </w:r>
            <w:proofErr w:type="gramStart"/>
            <w:r w:rsidRPr="004D47C4">
              <w:rPr>
                <w:rFonts w:ascii="Arial" w:hAnsi="Arial" w:cs="Arial"/>
                <w:b/>
                <w:bCs/>
              </w:rPr>
              <w:t>. ”</w:t>
            </w:r>
            <w:proofErr w:type="gramEnd"/>
          </w:p>
          <w:p w14:paraId="0ED1159C" w14:textId="77777777" w:rsidR="003B7C01" w:rsidRPr="005B47C7" w:rsidRDefault="003B7C01" w:rsidP="003B7C01">
            <w:pPr>
              <w:pStyle w:val="SemEspaamento"/>
              <w:rPr>
                <w:rFonts w:ascii="Arial" w:hAnsi="Arial" w:cs="Arial"/>
              </w:rPr>
            </w:pPr>
          </w:p>
          <w:p w14:paraId="6C8C5A21" w14:textId="77777777" w:rsidR="00BF37CF" w:rsidRDefault="00BF37CF" w:rsidP="003B7C01">
            <w:pPr>
              <w:pStyle w:val="SemEspaamento"/>
              <w:rPr>
                <w:lang w:eastAsia="en-GB"/>
              </w:rPr>
            </w:pPr>
          </w:p>
        </w:tc>
      </w:tr>
    </w:tbl>
    <w:p w14:paraId="128DC60C" w14:textId="77777777" w:rsidR="00BF37CF" w:rsidRDefault="00BF37CF" w:rsidP="007A7D3A">
      <w:pPr>
        <w:rPr>
          <w:lang w:eastAsia="en-GB"/>
        </w:rPr>
      </w:pPr>
    </w:p>
    <w:p w14:paraId="51EB0944" w14:textId="77777777" w:rsidR="003B7032" w:rsidRDefault="003B7032" w:rsidP="003B7032">
      <w:pPr>
        <w:rPr>
          <w:lang w:eastAsia="en-GB"/>
        </w:rPr>
      </w:pPr>
    </w:p>
    <w:p w14:paraId="262994C5" w14:textId="77777777" w:rsidR="00CE72B9" w:rsidRDefault="003B7032" w:rsidP="003B7032">
      <w:pPr>
        <w:pStyle w:val="Ttulo4"/>
        <w:rPr>
          <w:sz w:val="24"/>
        </w:rPr>
      </w:pPr>
      <w:bookmarkStart w:id="29" w:name="_SMS1"/>
      <w:bookmarkEnd w:id="29"/>
      <w:r>
        <w:rPr>
          <w:sz w:val="24"/>
        </w:rPr>
        <w:t>SMS1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CE72B9" w14:paraId="33071DE4" w14:textId="77777777" w:rsidTr="00CE72B9">
        <w:tc>
          <w:tcPr>
            <w:tcW w:w="10763" w:type="dxa"/>
          </w:tcPr>
          <w:p w14:paraId="046BB4E3" w14:textId="47B051BB" w:rsidR="00CE72B9" w:rsidRPr="00CE72B9" w:rsidRDefault="00CE72B9" w:rsidP="003B7032">
            <w:pPr>
              <w:pStyle w:val="Ttulo4"/>
              <w:rPr>
                <w:b w:val="0"/>
              </w:rPr>
            </w:pPr>
            <w:r w:rsidRPr="00CE72B9">
              <w:rPr>
                <w:b w:val="0"/>
              </w:rPr>
              <w:t>SMS 1 – Aceite de Proposta</w:t>
            </w:r>
          </w:p>
        </w:tc>
      </w:tr>
      <w:tr w:rsidR="00CE72B9" w14:paraId="67002B40" w14:textId="77777777" w:rsidTr="00CE72B9">
        <w:tc>
          <w:tcPr>
            <w:tcW w:w="10763" w:type="dxa"/>
          </w:tcPr>
          <w:p w14:paraId="281B5364" w14:textId="77777777" w:rsidR="003B7C01" w:rsidRPr="00355DAB" w:rsidRDefault="003B7C01" w:rsidP="003B7C01">
            <w:pPr>
              <w:pStyle w:val="SemEspaamento"/>
              <w:rPr>
                <w:rFonts w:ascii="Arial" w:hAnsi="Arial" w:cs="Arial"/>
                <w:strike/>
              </w:rPr>
            </w:pPr>
            <w:r w:rsidRPr="00355DAB">
              <w:rPr>
                <w:rFonts w:ascii="Arial" w:hAnsi="Arial" w:cs="Arial"/>
              </w:rPr>
              <w:t>DD/MM/AA HH/MM Acesse o aplicativo Bradesco ou o site </w:t>
            </w:r>
            <w:hyperlink r:id="rId19" w:tgtFrame="_blank" w:history="1">
              <w:r w:rsidRPr="00355DAB">
                <w:rPr>
                  <w:rStyle w:val="Hyperlink"/>
                  <w:rFonts w:ascii="Arial" w:hAnsi="Arial" w:cs="Arial"/>
                </w:rPr>
                <w:t>www.bradesco.com.br</w:t>
              </w:r>
            </w:hyperlink>
            <w:r w:rsidRPr="00355DAB">
              <w:rPr>
                <w:rFonts w:ascii="Arial" w:hAnsi="Arial" w:cs="Arial"/>
              </w:rPr>
              <w:t xml:space="preserve"> &gt; aba Seguros e aprove sua proposta de adesão de seguro. Você receberá um e-mail com as Condições Gerais do Seguro. </w:t>
            </w:r>
          </w:p>
          <w:p w14:paraId="3B5AF2E7" w14:textId="77777777" w:rsidR="003B7C01" w:rsidRPr="00355DAB" w:rsidRDefault="003B7C01" w:rsidP="003B7C01">
            <w:pPr>
              <w:pStyle w:val="SemEspaamento"/>
              <w:rPr>
                <w:rFonts w:ascii="Arial" w:hAnsi="Arial" w:cs="Arial"/>
              </w:rPr>
            </w:pPr>
          </w:p>
          <w:p w14:paraId="33127ADC" w14:textId="77777777" w:rsidR="00CE72B9" w:rsidRDefault="00CE72B9" w:rsidP="003B7032">
            <w:pPr>
              <w:pStyle w:val="Ttulo4"/>
              <w:rPr>
                <w:sz w:val="24"/>
              </w:rPr>
            </w:pPr>
          </w:p>
        </w:tc>
      </w:tr>
    </w:tbl>
    <w:p w14:paraId="40CF69FE" w14:textId="536C1205" w:rsidR="003B7032" w:rsidRDefault="003B7032" w:rsidP="003B7032">
      <w:pPr>
        <w:pStyle w:val="Ttulo4"/>
        <w:rPr>
          <w:sz w:val="24"/>
        </w:rPr>
      </w:pPr>
      <w:r w:rsidRPr="002B68D6">
        <w:rPr>
          <w:sz w:val="24"/>
        </w:rPr>
        <w:t xml:space="preserve"> </w:t>
      </w:r>
    </w:p>
    <w:p w14:paraId="6EF05790" w14:textId="352674A2" w:rsidR="00BF37CF" w:rsidRDefault="00BF37CF" w:rsidP="00BF37CF">
      <w:pPr>
        <w:pStyle w:val="Ttulo4"/>
        <w:rPr>
          <w:sz w:val="24"/>
        </w:rPr>
      </w:pPr>
      <w:bookmarkStart w:id="30" w:name="_SMS2"/>
      <w:bookmarkEnd w:id="30"/>
      <w:r>
        <w:rPr>
          <w:sz w:val="24"/>
        </w:rPr>
        <w:t>SMS2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C72A5C" w14:paraId="75A49498" w14:textId="77777777" w:rsidTr="00C72A5C">
        <w:tc>
          <w:tcPr>
            <w:tcW w:w="10763" w:type="dxa"/>
          </w:tcPr>
          <w:p w14:paraId="3F5D341A" w14:textId="6F7B330B" w:rsidR="00C72A5C" w:rsidRDefault="00BF37CF" w:rsidP="00C72A5C">
            <w:r w:rsidRPr="00BF37CF">
              <w:t>SMS 2 - Aprovação do pagamento</w:t>
            </w:r>
          </w:p>
        </w:tc>
      </w:tr>
      <w:tr w:rsidR="00C72A5C" w14:paraId="133393C6" w14:textId="77777777" w:rsidTr="00C72A5C">
        <w:tc>
          <w:tcPr>
            <w:tcW w:w="10763" w:type="dxa"/>
          </w:tcPr>
          <w:p w14:paraId="45E5928A" w14:textId="6097BC47" w:rsidR="00C72A5C" w:rsidRDefault="003B7C01" w:rsidP="003B7C01">
            <w:pPr>
              <w:pStyle w:val="SemEspaamento"/>
            </w:pPr>
            <w:r w:rsidRPr="00355DAB">
              <w:rPr>
                <w:rFonts w:ascii="Arial" w:hAnsi="Arial" w:cs="Arial"/>
              </w:rPr>
              <w:t>DD/MM/AA HH: MM</w:t>
            </w:r>
            <w:r w:rsidRPr="00355DAB">
              <w:rPr>
                <w:rFonts w:ascii="Arial" w:hAnsi="Arial" w:cs="Arial"/>
                <w:strike/>
              </w:rPr>
              <w:t>:</w:t>
            </w:r>
            <w:r w:rsidRPr="00355DAB">
              <w:rPr>
                <w:rFonts w:ascii="Arial" w:hAnsi="Arial" w:cs="Arial"/>
              </w:rPr>
              <w:t xml:space="preserve"> Pagamento da proposta de seguro recebido e a proposta estará em análise de risco.  Você receberá em seu e-mail a proposta de adesão e as Condições Gerais do Seguro.</w:t>
            </w:r>
            <w:r w:rsidRPr="00355DAB">
              <w:rPr>
                <w:rFonts w:ascii="Arial" w:hAnsi="Arial" w:cs="Arial"/>
                <w:strike/>
              </w:rPr>
              <w:t xml:space="preserve"> </w:t>
            </w:r>
          </w:p>
        </w:tc>
      </w:tr>
    </w:tbl>
    <w:p w14:paraId="6B0E3A31" w14:textId="77777777" w:rsidR="00C72A5C" w:rsidRPr="00C72A5C" w:rsidRDefault="00C72A5C" w:rsidP="00C72A5C"/>
    <w:p w14:paraId="09384315" w14:textId="77777777" w:rsidR="00E530E3" w:rsidRDefault="00E530E3" w:rsidP="00E530E3">
      <w:pPr>
        <w:rPr>
          <w:b/>
          <w:lang w:eastAsia="en-GB"/>
        </w:rPr>
      </w:pPr>
      <w:r>
        <w:rPr>
          <w:b/>
          <w:lang w:eastAsia="en-GB"/>
        </w:rPr>
        <w:t>Critério de aceite</w:t>
      </w:r>
    </w:p>
    <w:p w14:paraId="4E724516" w14:textId="77777777" w:rsidR="00D52ECA" w:rsidRDefault="00D52ECA" w:rsidP="00A71DAC">
      <w:pPr>
        <w:rPr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E530E3" w14:paraId="7D227ED5" w14:textId="77777777" w:rsidTr="00E530E3">
        <w:tc>
          <w:tcPr>
            <w:tcW w:w="10763" w:type="dxa"/>
          </w:tcPr>
          <w:tbl>
            <w:tblPr>
              <w:tblW w:w="134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47"/>
              <w:gridCol w:w="4706"/>
              <w:gridCol w:w="4474"/>
            </w:tblGrid>
            <w:tr w:rsidR="00E530E3" w:rsidRPr="00E530E3" w14:paraId="75B4010E" w14:textId="77777777" w:rsidTr="00E530E3">
              <w:trPr>
                <w:trHeight w:val="420"/>
              </w:trPr>
              <w:tc>
                <w:tcPr>
                  <w:tcW w:w="1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14:paraId="10D12946" w14:textId="77777777" w:rsidR="00E530E3" w:rsidRPr="00E530E3" w:rsidRDefault="00E530E3" w:rsidP="00E530E3">
                  <w:pPr>
                    <w:jc w:val="center"/>
                    <w:rPr>
                      <w:rFonts w:cs="Arial"/>
                      <w:b/>
                      <w:bCs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b/>
                      <w:bCs/>
                      <w:sz w:val="18"/>
                      <w:szCs w:val="18"/>
                    </w:rPr>
                    <w:t>Caso de teste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14:paraId="43291275" w14:textId="77777777" w:rsidR="00E530E3" w:rsidRPr="00E530E3" w:rsidRDefault="00E530E3" w:rsidP="00E530E3">
                  <w:pPr>
                    <w:jc w:val="center"/>
                    <w:rPr>
                      <w:rFonts w:cs="Arial"/>
                      <w:b/>
                      <w:bCs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b/>
                      <w:bCs/>
                      <w:sz w:val="18"/>
                      <w:szCs w:val="18"/>
                    </w:rPr>
                    <w:t>Descrição dos Testes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14:paraId="19B5FCE8" w14:textId="77777777" w:rsidR="00E530E3" w:rsidRPr="00E530E3" w:rsidRDefault="00E530E3" w:rsidP="00E530E3">
                  <w:pPr>
                    <w:jc w:val="center"/>
                    <w:rPr>
                      <w:rFonts w:cs="Arial"/>
                      <w:b/>
                      <w:bCs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b/>
                      <w:bCs/>
                      <w:sz w:val="18"/>
                      <w:szCs w:val="18"/>
                    </w:rPr>
                    <w:t>Resultado Esperado</w:t>
                  </w:r>
                </w:p>
              </w:tc>
            </w:tr>
            <w:tr w:rsidR="00E530E3" w:rsidRPr="00E530E3" w14:paraId="1CFCF895" w14:textId="77777777" w:rsidTr="00E530E3">
              <w:trPr>
                <w:trHeight w:val="55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15997FCF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CC8D648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Acessar o BVP Next.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FD156D4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sistema apresenta a tela com menu de opções.</w:t>
                  </w:r>
                </w:p>
              </w:tc>
            </w:tr>
            <w:tr w:rsidR="00E530E3" w:rsidRPr="00E530E3" w14:paraId="30445139" w14:textId="77777777" w:rsidTr="00E530E3">
              <w:trPr>
                <w:trHeight w:val="55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FD91F75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7988F3D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Acessar menu Proposta | Individual.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2BBF8CA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sistema apresenta tela para preenchimento das informações.</w:t>
                  </w:r>
                </w:p>
              </w:tc>
            </w:tr>
            <w:tr w:rsidR="00E530E3" w:rsidRPr="00E530E3" w14:paraId="5879E0AE" w14:textId="77777777" w:rsidTr="00E530E3">
              <w:trPr>
                <w:trHeight w:val="144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47ECCAA7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6227456D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Consultar ou criar uma proposta nova.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179F61DC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sistema apresenta tela com as abas para preenchimento.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Obs.: No caso de consulta, nas telas em que existir os botões E-mail e Imprimir, os mesmos deverão estar desabilitados, até ser realizado o aceite digital.</w:t>
                  </w:r>
                </w:p>
              </w:tc>
            </w:tr>
            <w:tr w:rsidR="00E530E3" w:rsidRPr="00E530E3" w14:paraId="0D656CF8" w14:textId="77777777" w:rsidTr="00E530E3">
              <w:trPr>
                <w:trHeight w:val="55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56AD500C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51E4B838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Preencher os dados das abas Dados Segurado, Coberturas, Estrutura Comercial. A cada aba preencher e clicar em Avançar.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4E7C30B5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sistema apresenta aba "Valores do Seguro".</w:t>
                  </w:r>
                </w:p>
              </w:tc>
            </w:tr>
            <w:tr w:rsidR="00E530E3" w:rsidRPr="00E530E3" w14:paraId="46E18765" w14:textId="77777777" w:rsidTr="00E530E3">
              <w:trPr>
                <w:trHeight w:val="148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7121813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5C324A4C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Preencher os dados na Aba "Valores do Seguro" e escolher a opção "Debito em Conta Corrente" </w:t>
                  </w:r>
                  <w:proofErr w:type="gramStart"/>
                  <w:r w:rsidRPr="00E530E3">
                    <w:rPr>
                      <w:rFonts w:cs="Arial"/>
                      <w:sz w:val="18"/>
                      <w:szCs w:val="18"/>
                    </w:rPr>
                    <w:t>ou  "</w:t>
                  </w:r>
                  <w:proofErr w:type="gramEnd"/>
                  <w:r w:rsidRPr="00E530E3">
                    <w:rPr>
                      <w:rFonts w:cs="Arial"/>
                      <w:sz w:val="18"/>
                      <w:szCs w:val="18"/>
                    </w:rPr>
                    <w:t>Debito em Conta Poupança" no campo "Forma de Pagamento" e "Banco Bradesco" no campo "Banco"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105924B2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As informações "PRODUTO COM PAGAMENTO ANTECIPADO" ficam ocultas.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 xml:space="preserve">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box "Aceite Digital" é marcado automaticamente.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 xml:space="preserve">A seção Aceite Digital é habilitada com os campos DDD, Celular e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Email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para preenchimento. </w:t>
                  </w:r>
                </w:p>
              </w:tc>
            </w:tr>
            <w:tr w:rsidR="00E530E3" w:rsidRPr="00E530E3" w14:paraId="5216D1FF" w14:textId="77777777" w:rsidTr="00E530E3">
              <w:trPr>
                <w:trHeight w:val="66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55141983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F239F09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Desmarcar 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box 'Aceite Digital".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1499246B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A seção "Aceite Digital" fica oculta e as informações "PRODUTO COM PAGAMENTO ANTECIPADO" são habilitadas novamente.</w:t>
                  </w:r>
                </w:p>
              </w:tc>
            </w:tr>
            <w:tr w:rsidR="00E530E3" w:rsidRPr="00E530E3" w14:paraId="743AB879" w14:textId="77777777" w:rsidTr="00E530E3">
              <w:trPr>
                <w:trHeight w:val="144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5082F528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4B03F159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Com 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box "Aceite Digital" selecionado, mudar o banco de "Banco Bradesco" para outro banco.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14EB9CC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box "Aceite Digital" é desmarcado automaticamente.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A seção "Aceite Digital" fica oculta e as informações "PRODUTO COM PAGAMENTO ANTECIPADO" são habilitadas novamente.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 xml:space="preserve">Não é permitido marcar 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box "Aceite Digital".</w:t>
                  </w:r>
                </w:p>
              </w:tc>
            </w:tr>
            <w:tr w:rsidR="00E530E3" w:rsidRPr="00E530E3" w14:paraId="0DAE5E0C" w14:textId="77777777" w:rsidTr="00E530E3">
              <w:trPr>
                <w:trHeight w:val="96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BC3F36B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75E1447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Com 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box "Aceite Digital" selecionado, mudar a forma de pagamento para outras, diferentes de Débito em Conta Corrente ou Poupança.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6F3CE1C6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A tela apresenta o layout conforme a forma de pagamento escolhida, sem as informações para aceite digital.</w:t>
                  </w:r>
                </w:p>
              </w:tc>
            </w:tr>
            <w:tr w:rsidR="00E530E3" w:rsidRPr="00E530E3" w14:paraId="0B9A5ECB" w14:textId="77777777" w:rsidTr="00E530E3">
              <w:trPr>
                <w:trHeight w:val="139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755AA23C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10EDA9F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Com 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box "Aceite Digital" selecionado, forma de pagamento "Debito em Conta Corrente" </w:t>
                  </w:r>
                  <w:proofErr w:type="gramStart"/>
                  <w:r w:rsidRPr="00E530E3">
                    <w:rPr>
                      <w:rFonts w:cs="Arial"/>
                      <w:sz w:val="18"/>
                      <w:szCs w:val="18"/>
                    </w:rPr>
                    <w:t>ou  "</w:t>
                  </w:r>
                  <w:proofErr w:type="gramEnd"/>
                  <w:r w:rsidRPr="00E530E3">
                    <w:rPr>
                      <w:rFonts w:cs="Arial"/>
                      <w:sz w:val="18"/>
                      <w:szCs w:val="18"/>
                    </w:rPr>
                    <w:t>Debito em Conta Poupança" e Banco = "Banco Bradesco", preencher Agência, conta, Tipo de Conta, DDD, Celular e E-mail.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21E5E54C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sistema valida as novas informações preenchidas (DDD, Celular e E-mail).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As validações que já são realizadas continuam sem alteração.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No caso de erro apresenta mensagem para o usuário de qual/quais informações não estão corretas.</w:t>
                  </w:r>
                </w:p>
              </w:tc>
            </w:tr>
            <w:tr w:rsidR="00E530E3" w:rsidRPr="00E530E3" w14:paraId="2268EB77" w14:textId="77777777" w:rsidTr="00E530E3">
              <w:trPr>
                <w:trHeight w:val="139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3C333E7B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14F0B905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Após avançar em todas as abas, na tela Resumo da Proposta.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1F6C177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Os botões E-mail e Imprimir deverão estar desabilitados.</w:t>
                  </w:r>
                </w:p>
              </w:tc>
            </w:tr>
            <w:tr w:rsidR="00E530E3" w:rsidRPr="00E530E3" w14:paraId="7D174768" w14:textId="77777777" w:rsidTr="00E530E3">
              <w:trPr>
                <w:trHeight w:val="261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E1E0A2D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lastRenderedPageBreak/>
                    <w:t>11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517920EF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Na tela Resumo da Proposta clicar botão Finalizar.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2EF160B2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Gravar a proposta e enviar os parâmetros necessários para o serviço de gravação.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Envia o E-mail e SMS com o roteiro para realizar o aceite digital.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Gravar status "Aguardando aceite digital" na proposta.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Obs.: Quando for aceite digital não deve ser gravado a data informada na digitação, a data válida é quando o segurado realizar o aceite digital no canal.</w:t>
                  </w:r>
                </w:p>
              </w:tc>
            </w:tr>
            <w:tr w:rsidR="00E530E3" w:rsidRPr="00E530E3" w14:paraId="02D63847" w14:textId="77777777" w:rsidTr="00E530E3">
              <w:trPr>
                <w:trHeight w:val="271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11B4A36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0EFA9C9D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Caso o serviço de gravação não consiga gravar a proposta.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F56DFD8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sitema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eibe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mensagem de erro: Não foi possível gravar, click em OK para tentar novamente ou Cancelar.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 xml:space="preserve">Se o corretor escolher Cancelar, deverá clicar no botão Modificar e na tela Valores do Seguro desmarcar 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checkbox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"Aceite Digital", e seguir conforme fluxo atual.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i/>
                      <w:iCs/>
                      <w:sz w:val="18"/>
                      <w:szCs w:val="18"/>
                    </w:rPr>
                    <w:t>Obs.: Caso a proposta já exista deverá ser alterada com os novos dados e o status para aguardando aceite digital. Caso a proposta não exista será gravada.</w:t>
                  </w:r>
                </w:p>
              </w:tc>
            </w:tr>
            <w:tr w:rsidR="00E530E3" w:rsidRPr="00E530E3" w14:paraId="551E1126" w14:textId="77777777" w:rsidTr="00E530E3">
              <w:trPr>
                <w:trHeight w:val="88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F39ACA5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13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12A12045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Com 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box "Aceite Digital" desmarcado, avançar em todas as abas clicar no botão Finalizar.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4A5FB7E1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Seguir fluxo atual.</w:t>
                  </w:r>
                </w:p>
              </w:tc>
            </w:tr>
            <w:tr w:rsidR="00E530E3" w:rsidRPr="00E530E3" w14:paraId="05C530C8" w14:textId="77777777" w:rsidTr="00E530E3">
              <w:trPr>
                <w:trHeight w:val="88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7D84B38C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66E8EC68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Durante o fluxo de cadastro de proposta deverá ser gerado Log de todo o processo, conforme documento de EN.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10C23703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Verificar se o Log foi gravado corretamente.</w:t>
                  </w:r>
                </w:p>
              </w:tc>
            </w:tr>
            <w:tr w:rsidR="00E530E3" w:rsidRPr="00E530E3" w14:paraId="7AF0D4FB" w14:textId="77777777" w:rsidTr="00E530E3">
              <w:trPr>
                <w:trHeight w:val="97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78ED0F17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15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968EC87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No sistema BVP Next realizar consulta de propostas pendentes de aceite digital.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0946C499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Caso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exitam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propostas com aceite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difgital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pendentes ou rejeitadas pelo segurado, deverão aparecer na consulta com os devidos motivos de rejeição.</w:t>
                  </w:r>
                </w:p>
              </w:tc>
            </w:tr>
          </w:tbl>
          <w:p w14:paraId="04279241" w14:textId="77777777" w:rsidR="00E530E3" w:rsidRDefault="00E530E3" w:rsidP="00A71DAC">
            <w:pPr>
              <w:rPr>
                <w:b/>
                <w:sz w:val="24"/>
              </w:rPr>
            </w:pPr>
          </w:p>
        </w:tc>
      </w:tr>
    </w:tbl>
    <w:p w14:paraId="2F68AC90" w14:textId="77777777" w:rsidR="00E530E3" w:rsidRDefault="00E530E3" w:rsidP="00A71DAC">
      <w:pPr>
        <w:rPr>
          <w:b/>
          <w:sz w:val="24"/>
        </w:rPr>
      </w:pPr>
    </w:p>
    <w:p w14:paraId="5DB0DB77" w14:textId="77777777" w:rsidR="00D52ECA" w:rsidRDefault="00D52ECA" w:rsidP="00A71DAC">
      <w:pPr>
        <w:rPr>
          <w:b/>
          <w:sz w:val="24"/>
        </w:rPr>
      </w:pPr>
    </w:p>
    <w:p w14:paraId="64E04530" w14:textId="77777777" w:rsidR="003D1C53" w:rsidRDefault="003D1C53" w:rsidP="00194A79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rFonts w:cs="Arial"/>
          <w:i w:val="0"/>
          <w:sz w:val="20"/>
        </w:rPr>
      </w:pPr>
      <w:bookmarkStart w:id="31" w:name="_REQ2:_Serviço_para"/>
      <w:bookmarkStart w:id="32" w:name="_Toc522606670"/>
      <w:bookmarkEnd w:id="31"/>
      <w:r w:rsidRPr="00201573">
        <w:rPr>
          <w:rFonts w:cs="Arial"/>
          <w:i w:val="0"/>
          <w:sz w:val="20"/>
        </w:rPr>
        <w:t xml:space="preserve">REQ2: </w:t>
      </w:r>
      <w:r w:rsidR="001D10DB">
        <w:rPr>
          <w:rFonts w:cs="Arial"/>
          <w:i w:val="0"/>
          <w:sz w:val="20"/>
        </w:rPr>
        <w:t>Serviço para gravar a proposta</w:t>
      </w:r>
      <w:bookmarkEnd w:id="32"/>
      <w:r w:rsidRPr="00201573">
        <w:rPr>
          <w:rFonts w:cs="Arial"/>
          <w:i w:val="0"/>
          <w:sz w:val="20"/>
        </w:rPr>
        <w:t xml:space="preserve">  </w:t>
      </w:r>
    </w:p>
    <w:p w14:paraId="0ACB1DEE" w14:textId="77777777" w:rsidR="003D1C53" w:rsidRPr="007B42BC" w:rsidRDefault="003D1C53" w:rsidP="003D1C53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3D1C53" w:rsidRPr="00F62943" w14:paraId="25502573" w14:textId="77777777" w:rsidTr="00B54654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2D47DE9F" w14:textId="77777777" w:rsidR="003D1C53" w:rsidRPr="00A7454C" w:rsidRDefault="003D1C53" w:rsidP="00B54654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39344537" w14:textId="77777777" w:rsidR="003D1C53" w:rsidRPr="00AA7C73" w:rsidRDefault="001D10DB" w:rsidP="00B54654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 xml:space="preserve">BVP Next; </w:t>
            </w:r>
            <w:r w:rsidR="00FB5F73">
              <w:rPr>
                <w:lang w:eastAsia="en-GB"/>
              </w:rPr>
              <w:t xml:space="preserve">Serviço </w:t>
            </w:r>
            <w:proofErr w:type="spellStart"/>
            <w:r w:rsidR="00FB5F73">
              <w:rPr>
                <w:lang w:eastAsia="en-GB"/>
              </w:rPr>
              <w:t>Backend</w:t>
            </w:r>
            <w:proofErr w:type="spellEnd"/>
          </w:p>
        </w:tc>
      </w:tr>
      <w:tr w:rsidR="003D1C53" w:rsidRPr="00F62943" w14:paraId="194DFE94" w14:textId="77777777" w:rsidTr="00B54654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0EB977C9" w14:textId="77777777" w:rsidR="003D1C53" w:rsidRPr="00A7454C" w:rsidRDefault="003D1C53" w:rsidP="00B54654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7C3506AC" w14:textId="77777777" w:rsidR="003D1C53" w:rsidRPr="00F62943" w:rsidRDefault="001D10DB" w:rsidP="00B54654">
            <w:pPr>
              <w:rPr>
                <w:rFonts w:cs="Arial"/>
              </w:rPr>
            </w:pPr>
            <w:r>
              <w:rPr>
                <w:rFonts w:cs="Arial"/>
              </w:rPr>
              <w:t>Receber os parâmetros da proposta quando o segurado clicar no botão “Finalizar” no BVP Next</w:t>
            </w:r>
          </w:p>
        </w:tc>
      </w:tr>
      <w:tr w:rsidR="003D1C53" w:rsidRPr="00F62943" w14:paraId="4A8C47B1" w14:textId="77777777" w:rsidTr="00B54654">
        <w:tc>
          <w:tcPr>
            <w:tcW w:w="1985" w:type="dxa"/>
            <w:shd w:val="pct10" w:color="auto" w:fill="FFFFFF"/>
          </w:tcPr>
          <w:p w14:paraId="602C449D" w14:textId="77777777" w:rsidR="003D1C53" w:rsidRPr="00A7454C" w:rsidRDefault="003D1C53" w:rsidP="00B54654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1D511481" w14:textId="77777777" w:rsidR="003D1C53" w:rsidRPr="00EB1D34" w:rsidRDefault="00676689" w:rsidP="00B54654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 xml:space="preserve">A proposta </w:t>
            </w:r>
            <w:r w:rsidR="001D10DB">
              <w:rPr>
                <w:szCs w:val="24"/>
                <w:lang w:eastAsia="en-GB"/>
              </w:rPr>
              <w:t>deve estar indicada como</w:t>
            </w:r>
            <w:r>
              <w:rPr>
                <w:szCs w:val="24"/>
                <w:lang w:eastAsia="en-GB"/>
              </w:rPr>
              <w:t xml:space="preserve"> aceite digital</w:t>
            </w:r>
          </w:p>
        </w:tc>
      </w:tr>
      <w:tr w:rsidR="003D1C53" w:rsidRPr="00F62943" w14:paraId="19C844BC" w14:textId="77777777" w:rsidTr="00B54654">
        <w:tc>
          <w:tcPr>
            <w:tcW w:w="1985" w:type="dxa"/>
            <w:shd w:val="pct10" w:color="auto" w:fill="FFFFFF"/>
          </w:tcPr>
          <w:p w14:paraId="02A73F4D" w14:textId="77777777" w:rsidR="003D1C53" w:rsidRPr="00F62943" w:rsidRDefault="003D1C53" w:rsidP="00B54654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653412F6" w14:textId="77777777" w:rsidR="003D1C53" w:rsidRPr="00F62943" w:rsidRDefault="001D10DB" w:rsidP="00B54654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Gravar a proposta em um </w:t>
            </w:r>
            <w:proofErr w:type="spellStart"/>
            <w:r>
              <w:rPr>
                <w:rFonts w:cs="Arial"/>
              </w:rPr>
              <w:t>Database</w:t>
            </w:r>
            <w:proofErr w:type="spellEnd"/>
            <w:r>
              <w:rPr>
                <w:rFonts w:cs="Arial"/>
              </w:rPr>
              <w:t xml:space="preserve"> com o status de aguardando aceite digital</w:t>
            </w:r>
            <w:r w:rsidR="00906A93">
              <w:rPr>
                <w:rFonts w:cs="Arial"/>
              </w:rPr>
              <w:t xml:space="preserve"> </w:t>
            </w:r>
          </w:p>
        </w:tc>
      </w:tr>
    </w:tbl>
    <w:p w14:paraId="330190DA" w14:textId="77777777" w:rsidR="003D1C53" w:rsidRDefault="003D1C53" w:rsidP="003D1C53"/>
    <w:p w14:paraId="5E1EC9A5" w14:textId="77777777" w:rsidR="003D1C53" w:rsidRDefault="003D1C53" w:rsidP="003D1C53"/>
    <w:p w14:paraId="5E2A9F99" w14:textId="77777777" w:rsidR="003D1C53" w:rsidRPr="00EB261F" w:rsidRDefault="003D1C53" w:rsidP="003D1C53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3D1C53" w:rsidRPr="003671DB" w14:paraId="7A6C8192" w14:textId="77777777" w:rsidTr="00B54654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24399690" w14:textId="77777777" w:rsidR="003D1C53" w:rsidRPr="00C06D93" w:rsidRDefault="003D1C53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lastRenderedPageBreak/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5051CDF4" w14:textId="77777777" w:rsidR="003D1C53" w:rsidRPr="00C06D93" w:rsidRDefault="003D1C53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6D56F9F5" w14:textId="77777777" w:rsidR="003D1C53" w:rsidRPr="00C06D93" w:rsidRDefault="003D1C53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3CC0108F" w14:textId="77777777" w:rsidR="003D1C53" w:rsidRPr="00C06D93" w:rsidRDefault="003D1C53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2F480ECC" w14:textId="77777777" w:rsidR="003D1C53" w:rsidRPr="00C06D93" w:rsidRDefault="003D1C53" w:rsidP="00B54654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3D1C53" w:rsidRPr="003671DB" w14:paraId="046D0DA4" w14:textId="77777777" w:rsidTr="00B54654">
        <w:tc>
          <w:tcPr>
            <w:tcW w:w="959" w:type="dxa"/>
            <w:shd w:val="clear" w:color="auto" w:fill="auto"/>
            <w:vAlign w:val="center"/>
          </w:tcPr>
          <w:p w14:paraId="2FB3B999" w14:textId="77777777" w:rsidR="003D1C53" w:rsidRPr="003671DB" w:rsidRDefault="001E0D19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1CE3EA4A" w14:textId="77777777" w:rsidR="003D1C53" w:rsidRPr="00C06D93" w:rsidRDefault="001E0D19" w:rsidP="00B54654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BVP Next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6E9FEC33" w14:textId="77777777" w:rsidR="00681CCC" w:rsidRDefault="001E0D19" w:rsidP="00B54654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Capturar informações da proposta</w:t>
            </w:r>
          </w:p>
          <w:p w14:paraId="08356022" w14:textId="77777777" w:rsidR="00681CCC" w:rsidRPr="00681CCC" w:rsidRDefault="00681CC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 w:rsidRPr="00681CCC">
              <w:rPr>
                <w:rFonts w:cs="Arial"/>
              </w:rPr>
              <w:t>CPF</w:t>
            </w:r>
          </w:p>
          <w:p w14:paraId="02B5B8B8" w14:textId="77777777" w:rsidR="00681CCC" w:rsidRDefault="00681CC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 w:rsidRPr="00681CCC">
              <w:rPr>
                <w:rFonts w:cs="Arial"/>
              </w:rPr>
              <w:t>Nome</w:t>
            </w:r>
          </w:p>
          <w:p w14:paraId="107C1F72" w14:textId="77777777" w:rsidR="002C669C" w:rsidRDefault="002C669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Sexo</w:t>
            </w:r>
          </w:p>
          <w:p w14:paraId="04CF1F87" w14:textId="77777777" w:rsidR="003C1C8D" w:rsidRPr="00681CCC" w:rsidRDefault="003C1C8D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Data de Nascimento</w:t>
            </w:r>
          </w:p>
          <w:p w14:paraId="18F9309F" w14:textId="77777777" w:rsidR="00681CCC" w:rsidRPr="00681CCC" w:rsidRDefault="00681CC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 w:rsidRPr="00681CCC">
              <w:rPr>
                <w:rFonts w:cs="Arial"/>
              </w:rPr>
              <w:t>Produto</w:t>
            </w:r>
          </w:p>
          <w:p w14:paraId="2ACB0E8B" w14:textId="77777777" w:rsidR="00681CCC" w:rsidRPr="00681CCC" w:rsidRDefault="00681CC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 w:rsidRPr="00681CCC">
              <w:rPr>
                <w:rFonts w:cs="Arial"/>
              </w:rPr>
              <w:t>Plano</w:t>
            </w:r>
          </w:p>
          <w:p w14:paraId="4AF9A89C" w14:textId="77777777" w:rsidR="00681CCC" w:rsidRPr="00681CCC" w:rsidRDefault="00681CC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 w:rsidRPr="00681CCC">
              <w:rPr>
                <w:rFonts w:cs="Arial"/>
              </w:rPr>
              <w:t>No. Proposta</w:t>
            </w:r>
          </w:p>
          <w:p w14:paraId="66C658C3" w14:textId="77777777" w:rsidR="00681CCC" w:rsidRDefault="00681CC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 w:rsidRPr="00681CCC">
              <w:rPr>
                <w:rFonts w:cs="Arial"/>
              </w:rPr>
              <w:t>Data da Proposta</w:t>
            </w:r>
          </w:p>
          <w:p w14:paraId="624826DA" w14:textId="77777777" w:rsidR="00BB34F0" w:rsidRDefault="00BB34F0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Data de Fim da Vigência</w:t>
            </w:r>
          </w:p>
          <w:p w14:paraId="05075643" w14:textId="77777777" w:rsidR="00D83AA3" w:rsidRDefault="00D83AA3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Capital Segurado</w:t>
            </w:r>
          </w:p>
          <w:p w14:paraId="0584EC62" w14:textId="77777777" w:rsidR="00D83AA3" w:rsidRDefault="00D83AA3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Valor do Prêmio</w:t>
            </w:r>
          </w:p>
          <w:p w14:paraId="576D2D3D" w14:textId="77777777" w:rsidR="002C669C" w:rsidRDefault="002C669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Código SUSEP</w:t>
            </w:r>
          </w:p>
          <w:p w14:paraId="126D5B7F" w14:textId="77777777" w:rsidR="002C669C" w:rsidRDefault="002C669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Tipo de Cobrança</w:t>
            </w:r>
          </w:p>
          <w:p w14:paraId="085BE4EA" w14:textId="77777777" w:rsidR="002C669C" w:rsidRPr="002C669C" w:rsidRDefault="002C669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Frequê</w:t>
            </w:r>
            <w:r w:rsidRPr="002C669C">
              <w:rPr>
                <w:rFonts w:cs="Arial"/>
              </w:rPr>
              <w:t>ncia de pagamento</w:t>
            </w:r>
            <w:r>
              <w:rPr>
                <w:rFonts w:cs="Arial"/>
              </w:rPr>
              <w:t>s</w:t>
            </w:r>
          </w:p>
          <w:p w14:paraId="4869AD50" w14:textId="77777777" w:rsidR="00681CCC" w:rsidRPr="00681CCC" w:rsidRDefault="00681CC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 w:rsidRPr="00681CCC">
              <w:rPr>
                <w:rFonts w:cs="Arial"/>
              </w:rPr>
              <w:t>e-mail</w:t>
            </w:r>
          </w:p>
          <w:p w14:paraId="192ABAC5" w14:textId="77777777" w:rsidR="00681CCC" w:rsidRPr="00681CCC" w:rsidRDefault="00681CC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 w:rsidRPr="00681CCC">
              <w:rPr>
                <w:rFonts w:cs="Arial"/>
              </w:rPr>
              <w:t>celular</w:t>
            </w:r>
          </w:p>
          <w:p w14:paraId="174BCFD7" w14:textId="77777777" w:rsidR="00681CCC" w:rsidRDefault="00681CC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 w:rsidRPr="00681CCC">
              <w:rPr>
                <w:rFonts w:cs="Arial"/>
              </w:rPr>
              <w:t>status</w:t>
            </w:r>
            <w:r>
              <w:rPr>
                <w:rFonts w:cs="Arial"/>
              </w:rPr>
              <w:t xml:space="preserve"> = “Aguardando Aceite</w:t>
            </w:r>
            <w:r w:rsidR="004A6E37">
              <w:rPr>
                <w:rFonts w:cs="Arial"/>
              </w:rPr>
              <w:t xml:space="preserve"> Digital</w:t>
            </w:r>
            <w:r>
              <w:rPr>
                <w:rFonts w:cs="Arial"/>
              </w:rPr>
              <w:t>”</w:t>
            </w:r>
            <w:r w:rsidRPr="00681CCC">
              <w:rPr>
                <w:rFonts w:cs="Arial"/>
              </w:rPr>
              <w:t xml:space="preserve"> </w:t>
            </w:r>
          </w:p>
          <w:p w14:paraId="52712E64" w14:textId="77777777" w:rsidR="004A6E37" w:rsidRDefault="004A6E37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Link de onde está gravada a proposta em PDF para consulta do segurado</w:t>
            </w:r>
          </w:p>
          <w:p w14:paraId="5B0D9083" w14:textId="77777777" w:rsidR="007E19B0" w:rsidRDefault="007E19B0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Banco </w:t>
            </w:r>
          </w:p>
          <w:p w14:paraId="326DD7CB" w14:textId="60822D27" w:rsidR="007E19B0" w:rsidRDefault="007E19B0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Agência</w:t>
            </w:r>
          </w:p>
          <w:p w14:paraId="3AFC574B" w14:textId="77777777" w:rsidR="007E19B0" w:rsidRDefault="007E19B0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Conta Corrente</w:t>
            </w:r>
          </w:p>
          <w:p w14:paraId="7DADBC32" w14:textId="77777777" w:rsidR="007E19B0" w:rsidRDefault="007E19B0" w:rsidP="007E19B0">
            <w:r>
              <w:t>Dados do beneficiário</w:t>
            </w:r>
          </w:p>
          <w:p w14:paraId="0D19D635" w14:textId="77777777" w:rsidR="007E19B0" w:rsidRDefault="007E19B0" w:rsidP="00194A79">
            <w:pPr>
              <w:pStyle w:val="PargrafodaLista"/>
              <w:numPr>
                <w:ilvl w:val="0"/>
                <w:numId w:val="5"/>
              </w:numPr>
            </w:pPr>
            <w:r>
              <w:t>Nome Beneficiário</w:t>
            </w:r>
          </w:p>
          <w:p w14:paraId="333B7576" w14:textId="77777777" w:rsidR="007E19B0" w:rsidRDefault="007E19B0" w:rsidP="00194A79">
            <w:pPr>
              <w:pStyle w:val="PargrafodaLista"/>
              <w:numPr>
                <w:ilvl w:val="0"/>
                <w:numId w:val="5"/>
              </w:numPr>
            </w:pPr>
            <w:r>
              <w:t>Grau de Parentesco</w:t>
            </w:r>
          </w:p>
          <w:p w14:paraId="0B161147" w14:textId="77777777" w:rsidR="007E19B0" w:rsidRDefault="007E19B0" w:rsidP="00194A79">
            <w:pPr>
              <w:pStyle w:val="PargrafodaLista"/>
              <w:numPr>
                <w:ilvl w:val="0"/>
                <w:numId w:val="5"/>
              </w:numPr>
            </w:pPr>
            <w:r>
              <w:t>Percentual</w:t>
            </w:r>
          </w:p>
          <w:p w14:paraId="68A1895D" w14:textId="77777777" w:rsidR="00563361" w:rsidRDefault="00563361" w:rsidP="00563361">
            <w:r>
              <w:t>Dados da cobertura</w:t>
            </w:r>
          </w:p>
          <w:p w14:paraId="181F93F2" w14:textId="77777777" w:rsidR="00563361" w:rsidRDefault="00563361" w:rsidP="00194A79">
            <w:pPr>
              <w:pStyle w:val="PargrafodaLista"/>
              <w:numPr>
                <w:ilvl w:val="0"/>
                <w:numId w:val="5"/>
              </w:numPr>
            </w:pPr>
            <w:r>
              <w:t>Cobertura</w:t>
            </w:r>
          </w:p>
          <w:p w14:paraId="5E42E700" w14:textId="77777777" w:rsidR="00B529F9" w:rsidRDefault="00563361" w:rsidP="002E70A9">
            <w:pPr>
              <w:pStyle w:val="PargrafodaLista"/>
              <w:numPr>
                <w:ilvl w:val="0"/>
                <w:numId w:val="5"/>
              </w:numPr>
            </w:pPr>
            <w:r>
              <w:t>Capital Segurado</w:t>
            </w:r>
          </w:p>
          <w:p w14:paraId="31CF06BD" w14:textId="0D2EFA3E" w:rsidR="002E70A9" w:rsidRPr="002E70A9" w:rsidRDefault="002E70A9" w:rsidP="002E70A9"/>
        </w:tc>
        <w:tc>
          <w:tcPr>
            <w:tcW w:w="1440" w:type="dxa"/>
            <w:shd w:val="clear" w:color="auto" w:fill="auto"/>
            <w:vAlign w:val="center"/>
          </w:tcPr>
          <w:p w14:paraId="6E42431E" w14:textId="77777777" w:rsidR="003D1C53" w:rsidRPr="003671DB" w:rsidRDefault="003D1C53" w:rsidP="00B54654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7F15DA85" w14:textId="77777777" w:rsidR="003D1C53" w:rsidRPr="003671DB" w:rsidRDefault="003D1C5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3D1C53" w:rsidRPr="003671DB" w14:paraId="45F9614B" w14:textId="77777777" w:rsidTr="00B54654">
        <w:tc>
          <w:tcPr>
            <w:tcW w:w="959" w:type="dxa"/>
            <w:shd w:val="clear" w:color="auto" w:fill="auto"/>
            <w:vAlign w:val="center"/>
          </w:tcPr>
          <w:p w14:paraId="66B100A7" w14:textId="77777777" w:rsidR="003D1C53" w:rsidRPr="003671DB" w:rsidRDefault="001E0D19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2F72E9B9" w14:textId="77777777" w:rsidR="003D1C53" w:rsidRPr="00A41F4A" w:rsidRDefault="004A6E37" w:rsidP="00B54654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BVP Next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667D3CFD" w14:textId="77777777" w:rsidR="003D1C53" w:rsidRPr="00A41F4A" w:rsidRDefault="004A6E37" w:rsidP="00B54654">
            <w:r>
              <w:t xml:space="preserve">Enviar dados para o Serviço </w:t>
            </w:r>
            <w:proofErr w:type="spellStart"/>
            <w:r>
              <w:t>Backend</w:t>
            </w:r>
            <w:proofErr w:type="spellEnd"/>
          </w:p>
        </w:tc>
        <w:tc>
          <w:tcPr>
            <w:tcW w:w="1440" w:type="dxa"/>
            <w:shd w:val="clear" w:color="auto" w:fill="auto"/>
            <w:vAlign w:val="center"/>
          </w:tcPr>
          <w:p w14:paraId="6D99AD7E" w14:textId="77777777" w:rsidR="003D1C53" w:rsidRPr="003671DB" w:rsidRDefault="003D1C5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BA1B714" w14:textId="77777777" w:rsidR="003D1C53" w:rsidRPr="003671DB" w:rsidRDefault="003D1C5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4A6E37" w:rsidRPr="003671DB" w14:paraId="69CD4A11" w14:textId="77777777" w:rsidTr="00B54654">
        <w:tc>
          <w:tcPr>
            <w:tcW w:w="959" w:type="dxa"/>
            <w:shd w:val="clear" w:color="auto" w:fill="auto"/>
            <w:vAlign w:val="center"/>
          </w:tcPr>
          <w:p w14:paraId="0B164AB9" w14:textId="77777777" w:rsidR="004A6E37" w:rsidRPr="003671DB" w:rsidRDefault="004A6E37" w:rsidP="004A6E37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13D51D4" w14:textId="77777777" w:rsidR="004A6E37" w:rsidRPr="003671DB" w:rsidRDefault="004A6E37" w:rsidP="004A6E37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58791BD0" w14:textId="77777777" w:rsidR="004A6E37" w:rsidRPr="003671DB" w:rsidRDefault="004A6E37" w:rsidP="004A6E37">
            <w:r>
              <w:t xml:space="preserve">Gravar essas informações no </w:t>
            </w:r>
            <w:hyperlink w:anchor="_REQ12:_Banco_de" w:history="1">
              <w:proofErr w:type="spellStart"/>
              <w:r w:rsidRPr="00585D90">
                <w:rPr>
                  <w:rStyle w:val="Hyperlink"/>
                </w:rPr>
                <w:t>Database</w:t>
              </w:r>
              <w:proofErr w:type="spellEnd"/>
            </w:hyperlink>
            <w:r>
              <w:t>, incluindo data, hora e minuto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92CE6AF" w14:textId="77777777" w:rsidR="004A6E37" w:rsidRPr="003671DB" w:rsidRDefault="004A6E37" w:rsidP="004A6E3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0A9AA58A" w14:textId="77777777" w:rsidR="004A6E37" w:rsidRPr="003671DB" w:rsidRDefault="004A6E37" w:rsidP="004A6E3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4A6E37" w:rsidRPr="009670A1" w14:paraId="3FCD47DF" w14:textId="77777777" w:rsidTr="00B54654">
        <w:tc>
          <w:tcPr>
            <w:tcW w:w="959" w:type="dxa"/>
            <w:shd w:val="clear" w:color="auto" w:fill="auto"/>
            <w:vAlign w:val="center"/>
          </w:tcPr>
          <w:p w14:paraId="039F4B17" w14:textId="77777777" w:rsidR="004A6E37" w:rsidRPr="003671DB" w:rsidRDefault="004A6E37" w:rsidP="004A6E37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04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11106DD3" w14:textId="77777777" w:rsidR="004A6E37" w:rsidRDefault="004A6E37" w:rsidP="004A6E37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3E520188" w14:textId="77777777" w:rsidR="004A6E37" w:rsidRDefault="004A6E37" w:rsidP="004A6E37">
            <w:r>
              <w:t>Confirmar a gravação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B119BFD" w14:textId="77777777" w:rsidR="004A6E37" w:rsidRPr="003671DB" w:rsidRDefault="009A3EDF" w:rsidP="004A6E3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CA01_–_Problema" w:history="1">
              <w:r w:rsidR="004A6E37" w:rsidRPr="00281F51">
                <w:rPr>
                  <w:rStyle w:val="Hyperlink"/>
                  <w:rFonts w:cs="Arial"/>
                  <w:smallCaps/>
                </w:rPr>
                <w:t>CA01</w:t>
              </w:r>
            </w:hyperlink>
          </w:p>
        </w:tc>
        <w:tc>
          <w:tcPr>
            <w:tcW w:w="2489" w:type="dxa"/>
            <w:shd w:val="clear" w:color="auto" w:fill="auto"/>
            <w:vAlign w:val="center"/>
          </w:tcPr>
          <w:p w14:paraId="1D9A3418" w14:textId="77777777" w:rsidR="004A6E37" w:rsidRPr="00CD260D" w:rsidRDefault="004A6E37" w:rsidP="004A6E3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2E554C" w:rsidRPr="009670A1" w14:paraId="477DF1FC" w14:textId="77777777" w:rsidTr="00B54654">
        <w:tc>
          <w:tcPr>
            <w:tcW w:w="959" w:type="dxa"/>
            <w:shd w:val="clear" w:color="auto" w:fill="auto"/>
            <w:vAlign w:val="center"/>
          </w:tcPr>
          <w:p w14:paraId="414B16F8" w14:textId="77777777" w:rsidR="002E554C" w:rsidRDefault="002E554C" w:rsidP="002E554C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05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8BD0394" w14:textId="77777777" w:rsidR="002E554C" w:rsidRDefault="002E554C" w:rsidP="002E554C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063F3CA8" w14:textId="77777777" w:rsidR="002E554C" w:rsidRDefault="002E554C" w:rsidP="002E554C">
            <w:r>
              <w:t xml:space="preserve">Gerar o log com </w:t>
            </w:r>
          </w:p>
          <w:p w14:paraId="43069E1F" w14:textId="77777777" w:rsidR="002E554C" w:rsidRDefault="002E554C" w:rsidP="00194A79">
            <w:pPr>
              <w:pStyle w:val="PargrafodaLista"/>
              <w:numPr>
                <w:ilvl w:val="0"/>
                <w:numId w:val="5"/>
              </w:numPr>
            </w:pPr>
            <w:r>
              <w:t>Status</w:t>
            </w:r>
          </w:p>
          <w:p w14:paraId="6FECE1BA" w14:textId="77777777" w:rsidR="002E554C" w:rsidRDefault="002E554C" w:rsidP="00194A79">
            <w:pPr>
              <w:pStyle w:val="PargrafodaLista"/>
              <w:numPr>
                <w:ilvl w:val="0"/>
                <w:numId w:val="5"/>
              </w:numPr>
            </w:pPr>
            <w:r>
              <w:t>Usuário</w:t>
            </w:r>
          </w:p>
          <w:p w14:paraId="6D9C8DEF" w14:textId="77777777" w:rsidR="002E554C" w:rsidRDefault="002E554C" w:rsidP="00194A79">
            <w:pPr>
              <w:pStyle w:val="PargrafodaLista"/>
              <w:numPr>
                <w:ilvl w:val="0"/>
                <w:numId w:val="5"/>
              </w:numPr>
            </w:pPr>
            <w:r>
              <w:t>Sistema/Canal</w:t>
            </w:r>
          </w:p>
          <w:p w14:paraId="29FE0349" w14:textId="77777777" w:rsidR="002E554C" w:rsidRDefault="002E554C" w:rsidP="00194A79">
            <w:pPr>
              <w:pStyle w:val="PargrafodaLista"/>
              <w:numPr>
                <w:ilvl w:val="0"/>
                <w:numId w:val="5"/>
              </w:numPr>
            </w:pPr>
            <w:r>
              <w:t>CPF</w:t>
            </w:r>
          </w:p>
          <w:p w14:paraId="10D0CBEF" w14:textId="77777777" w:rsidR="006F72E8" w:rsidRDefault="006F72E8" w:rsidP="00194A79">
            <w:pPr>
              <w:pStyle w:val="PargrafodaLista"/>
              <w:numPr>
                <w:ilvl w:val="0"/>
                <w:numId w:val="5"/>
              </w:numPr>
            </w:pPr>
            <w:r>
              <w:t>Nome</w:t>
            </w:r>
          </w:p>
          <w:p w14:paraId="352C3D15" w14:textId="77777777" w:rsidR="002E554C" w:rsidRDefault="002E554C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lastRenderedPageBreak/>
              <w:t>Nº da Proposta</w:t>
            </w:r>
          </w:p>
          <w:p w14:paraId="7D301D60" w14:textId="77777777" w:rsidR="002E554C" w:rsidRDefault="002E554C" w:rsidP="00194A79">
            <w:pPr>
              <w:pStyle w:val="PargrafodaLista"/>
              <w:numPr>
                <w:ilvl w:val="0"/>
                <w:numId w:val="5"/>
              </w:numPr>
            </w:pPr>
            <w:r>
              <w:t>Data</w:t>
            </w:r>
          </w:p>
          <w:p w14:paraId="39E3E868" w14:textId="77777777" w:rsidR="002E554C" w:rsidRDefault="002E554C" w:rsidP="00194A79">
            <w:pPr>
              <w:pStyle w:val="PargrafodaLista"/>
              <w:numPr>
                <w:ilvl w:val="0"/>
                <w:numId w:val="5"/>
              </w:numPr>
            </w:pPr>
            <w:r>
              <w:t>Hora/Minuto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757B36C" w14:textId="77777777" w:rsidR="002E554C" w:rsidRDefault="002E554C" w:rsidP="002E554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7A8B27AC" w14:textId="77777777" w:rsidR="002E554C" w:rsidRPr="00CD260D" w:rsidRDefault="002E554C" w:rsidP="002E554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45B93E2B" w14:textId="77777777" w:rsidR="007C33E2" w:rsidRDefault="007C33E2" w:rsidP="00A71DAC">
      <w:pPr>
        <w:rPr>
          <w:b/>
          <w:sz w:val="24"/>
        </w:rPr>
      </w:pPr>
    </w:p>
    <w:p w14:paraId="6E92C77E" w14:textId="77777777" w:rsidR="007C33E2" w:rsidRPr="00EB261F" w:rsidRDefault="007C33E2" w:rsidP="007C33E2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0FFC1EBE" w14:textId="77777777" w:rsidR="007C33E2" w:rsidRPr="00EB261F" w:rsidRDefault="007C33E2" w:rsidP="007C33E2">
      <w:pPr>
        <w:pStyle w:val="Ttulo4"/>
        <w:rPr>
          <w:sz w:val="24"/>
        </w:rPr>
      </w:pPr>
      <w:bookmarkStart w:id="33" w:name="_CA01_–_Problema"/>
      <w:bookmarkEnd w:id="33"/>
      <w:r w:rsidRPr="00EB261F">
        <w:rPr>
          <w:sz w:val="24"/>
        </w:rPr>
        <w:t xml:space="preserve">CA01 – </w:t>
      </w:r>
      <w:r w:rsidR="00EE7605">
        <w:rPr>
          <w:sz w:val="24"/>
        </w:rPr>
        <w:t>Problema para gravar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162"/>
        <w:gridCol w:w="4649"/>
        <w:gridCol w:w="1560"/>
        <w:gridCol w:w="2409"/>
      </w:tblGrid>
      <w:tr w:rsidR="007C33E2" w:rsidRPr="003671DB" w14:paraId="24E5F1F6" w14:textId="77777777" w:rsidTr="00BA22DC">
        <w:tc>
          <w:tcPr>
            <w:tcW w:w="993" w:type="dxa"/>
            <w:shd w:val="clear" w:color="auto" w:fill="D9D9D9" w:themeFill="background1" w:themeFillShade="D9"/>
          </w:tcPr>
          <w:p w14:paraId="56341D23" w14:textId="77777777" w:rsidR="007C33E2" w:rsidRPr="009E0924" w:rsidRDefault="007C33E2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2" w:type="dxa"/>
            <w:shd w:val="clear" w:color="auto" w:fill="D9D9D9" w:themeFill="background1" w:themeFillShade="D9"/>
          </w:tcPr>
          <w:p w14:paraId="284EB7CF" w14:textId="77777777" w:rsidR="007C33E2" w:rsidRPr="009E0924" w:rsidRDefault="007C33E2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49" w:type="dxa"/>
            <w:shd w:val="clear" w:color="auto" w:fill="D9D9D9" w:themeFill="background1" w:themeFillShade="D9"/>
          </w:tcPr>
          <w:p w14:paraId="6EEE4FD8" w14:textId="77777777" w:rsidR="007C33E2" w:rsidRPr="009E0924" w:rsidRDefault="007C33E2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477A14E5" w14:textId="77777777" w:rsidR="007C33E2" w:rsidRPr="009E0924" w:rsidRDefault="007C33E2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31805FBF" w14:textId="77777777" w:rsidR="007C33E2" w:rsidRPr="009E0924" w:rsidRDefault="007C33E2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7C33E2" w:rsidRPr="003671DB" w14:paraId="073EF4C1" w14:textId="77777777" w:rsidTr="00BA22DC">
        <w:tc>
          <w:tcPr>
            <w:tcW w:w="993" w:type="dxa"/>
            <w:vAlign w:val="center"/>
          </w:tcPr>
          <w:p w14:paraId="24804076" w14:textId="77777777" w:rsidR="007C33E2" w:rsidRPr="003671DB" w:rsidRDefault="00EE7605" w:rsidP="00BA22DC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1162" w:type="dxa"/>
            <w:vAlign w:val="center"/>
          </w:tcPr>
          <w:p w14:paraId="6735BD64" w14:textId="77777777" w:rsidR="007C33E2" w:rsidRPr="003671DB" w:rsidRDefault="00EE7605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49" w:type="dxa"/>
            <w:vAlign w:val="center"/>
          </w:tcPr>
          <w:p w14:paraId="13AF8CF5" w14:textId="77777777" w:rsidR="007C33E2" w:rsidRPr="003671DB" w:rsidRDefault="00EE7605" w:rsidP="00BA22DC">
            <w:r>
              <w:t>Caso não consiga gravar</w:t>
            </w:r>
          </w:p>
        </w:tc>
        <w:tc>
          <w:tcPr>
            <w:tcW w:w="1560" w:type="dxa"/>
            <w:vAlign w:val="center"/>
          </w:tcPr>
          <w:p w14:paraId="50BF4E7F" w14:textId="77777777" w:rsidR="007C33E2" w:rsidRPr="003671DB" w:rsidRDefault="007C33E2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56334084" w14:textId="77777777" w:rsidR="007C33E2" w:rsidRPr="003671DB" w:rsidRDefault="007C33E2" w:rsidP="00BA22DC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7C33E2" w:rsidRPr="003671DB" w14:paraId="2E64EC26" w14:textId="77777777" w:rsidTr="00BA22DC">
        <w:tc>
          <w:tcPr>
            <w:tcW w:w="993" w:type="dxa"/>
            <w:vAlign w:val="center"/>
          </w:tcPr>
          <w:p w14:paraId="154039B4" w14:textId="77777777" w:rsidR="007C33E2" w:rsidRPr="003671DB" w:rsidRDefault="007C33E2" w:rsidP="00BA22DC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1162" w:type="dxa"/>
            <w:vAlign w:val="center"/>
          </w:tcPr>
          <w:p w14:paraId="5BF25A99" w14:textId="77777777" w:rsidR="007C33E2" w:rsidRPr="003671DB" w:rsidRDefault="00EE7605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49" w:type="dxa"/>
            <w:vAlign w:val="center"/>
          </w:tcPr>
          <w:p w14:paraId="7B8A7FDD" w14:textId="77777777" w:rsidR="007C33E2" w:rsidRPr="003671DB" w:rsidRDefault="00EE7605" w:rsidP="00BA22DC">
            <w:r>
              <w:t>Informar o motivo e enviar retorno</w:t>
            </w:r>
          </w:p>
        </w:tc>
        <w:tc>
          <w:tcPr>
            <w:tcW w:w="1560" w:type="dxa"/>
            <w:vAlign w:val="center"/>
          </w:tcPr>
          <w:p w14:paraId="0B582ACA" w14:textId="77777777" w:rsidR="007C33E2" w:rsidRPr="003671DB" w:rsidRDefault="007C33E2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506E3144" w14:textId="77777777" w:rsidR="007C33E2" w:rsidRPr="003671DB" w:rsidRDefault="007C33E2" w:rsidP="00BA22DC">
            <w:pPr>
              <w:spacing w:beforeLines="20" w:before="48" w:afterLines="20" w:after="48"/>
              <w:jc w:val="center"/>
            </w:pPr>
          </w:p>
        </w:tc>
      </w:tr>
      <w:tr w:rsidR="00EE7605" w:rsidRPr="003671DB" w14:paraId="194E6F60" w14:textId="77777777" w:rsidTr="00BA22DC">
        <w:tc>
          <w:tcPr>
            <w:tcW w:w="993" w:type="dxa"/>
            <w:vAlign w:val="center"/>
          </w:tcPr>
          <w:p w14:paraId="70C43D9A" w14:textId="77777777" w:rsidR="00EE7605" w:rsidRDefault="00EE7605" w:rsidP="00BA22DC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3</w:t>
            </w:r>
          </w:p>
        </w:tc>
        <w:tc>
          <w:tcPr>
            <w:tcW w:w="1162" w:type="dxa"/>
            <w:vAlign w:val="center"/>
          </w:tcPr>
          <w:p w14:paraId="337C27F2" w14:textId="77777777" w:rsidR="00EE7605" w:rsidRDefault="00EE7605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BVP Next</w:t>
            </w:r>
          </w:p>
        </w:tc>
        <w:tc>
          <w:tcPr>
            <w:tcW w:w="4649" w:type="dxa"/>
            <w:vAlign w:val="center"/>
          </w:tcPr>
          <w:p w14:paraId="3D153114" w14:textId="77777777" w:rsidR="00EE7605" w:rsidRDefault="00EE7605" w:rsidP="00BA22DC">
            <w:r>
              <w:t>Exibir mensagem de erro</w:t>
            </w:r>
          </w:p>
        </w:tc>
        <w:tc>
          <w:tcPr>
            <w:tcW w:w="1560" w:type="dxa"/>
            <w:vAlign w:val="center"/>
          </w:tcPr>
          <w:p w14:paraId="71088EA6" w14:textId="0EE4CBD5" w:rsidR="00EE7605" w:rsidRPr="003671DB" w:rsidRDefault="009A3EDF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  <w:hyperlink w:anchor="_M01_3" w:history="1">
              <w:r w:rsidR="00EE7605" w:rsidRPr="006B1037">
                <w:rPr>
                  <w:rStyle w:val="Hyperlink"/>
                  <w:rFonts w:cs="Arial"/>
                </w:rPr>
                <w:t>M01</w:t>
              </w:r>
            </w:hyperlink>
          </w:p>
        </w:tc>
        <w:tc>
          <w:tcPr>
            <w:tcW w:w="2409" w:type="dxa"/>
            <w:vAlign w:val="center"/>
          </w:tcPr>
          <w:p w14:paraId="705573F5" w14:textId="77777777" w:rsidR="00EE7605" w:rsidRPr="003671DB" w:rsidRDefault="00EE7605" w:rsidP="00BA22DC">
            <w:pPr>
              <w:spacing w:beforeLines="20" w:before="48" w:afterLines="20" w:after="48"/>
              <w:jc w:val="center"/>
            </w:pPr>
          </w:p>
        </w:tc>
      </w:tr>
      <w:tr w:rsidR="00EE7605" w:rsidRPr="003671DB" w14:paraId="4EEB0FBF" w14:textId="77777777" w:rsidTr="00BA22DC">
        <w:tc>
          <w:tcPr>
            <w:tcW w:w="993" w:type="dxa"/>
            <w:vAlign w:val="center"/>
          </w:tcPr>
          <w:p w14:paraId="7113629B" w14:textId="77777777" w:rsidR="00EE7605" w:rsidRDefault="00EE7605" w:rsidP="00BA22DC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4</w:t>
            </w:r>
          </w:p>
        </w:tc>
        <w:tc>
          <w:tcPr>
            <w:tcW w:w="1162" w:type="dxa"/>
            <w:vAlign w:val="center"/>
          </w:tcPr>
          <w:p w14:paraId="0FBABF02" w14:textId="77777777" w:rsidR="00EE7605" w:rsidRDefault="00EE7605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BVP Next</w:t>
            </w:r>
          </w:p>
        </w:tc>
        <w:tc>
          <w:tcPr>
            <w:tcW w:w="4649" w:type="dxa"/>
            <w:vAlign w:val="center"/>
          </w:tcPr>
          <w:p w14:paraId="0A3E7C62" w14:textId="77777777" w:rsidR="00EE7605" w:rsidRDefault="00EE7605" w:rsidP="00BA22DC">
            <w:r>
              <w:t>Reenviar para o serviço de gravação</w:t>
            </w:r>
          </w:p>
        </w:tc>
        <w:tc>
          <w:tcPr>
            <w:tcW w:w="1560" w:type="dxa"/>
            <w:vAlign w:val="center"/>
          </w:tcPr>
          <w:p w14:paraId="1A36681D" w14:textId="77777777" w:rsidR="00EE7605" w:rsidRDefault="00EE7605" w:rsidP="00BA22DC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3444CFF7" w14:textId="77777777" w:rsidR="00EE7605" w:rsidRPr="003671DB" w:rsidRDefault="00EE7605" w:rsidP="00BA22DC">
            <w:pPr>
              <w:spacing w:beforeLines="20" w:before="48" w:afterLines="20" w:after="48"/>
              <w:jc w:val="center"/>
            </w:pPr>
          </w:p>
        </w:tc>
      </w:tr>
      <w:tr w:rsidR="002E554C" w:rsidRPr="003671DB" w14:paraId="11492823" w14:textId="77777777" w:rsidTr="00BA22DC">
        <w:tc>
          <w:tcPr>
            <w:tcW w:w="993" w:type="dxa"/>
            <w:vAlign w:val="center"/>
          </w:tcPr>
          <w:p w14:paraId="2AC7E423" w14:textId="77777777" w:rsidR="002E554C" w:rsidRDefault="002E554C" w:rsidP="002E554C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5</w:t>
            </w:r>
          </w:p>
        </w:tc>
        <w:tc>
          <w:tcPr>
            <w:tcW w:w="1162" w:type="dxa"/>
            <w:vAlign w:val="center"/>
          </w:tcPr>
          <w:p w14:paraId="5187CCB5" w14:textId="77777777" w:rsidR="002E554C" w:rsidRDefault="002E554C" w:rsidP="002E554C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49" w:type="dxa"/>
            <w:vAlign w:val="center"/>
          </w:tcPr>
          <w:p w14:paraId="61C52C38" w14:textId="77777777" w:rsidR="002E554C" w:rsidRDefault="002E554C" w:rsidP="002E554C">
            <w:r>
              <w:t xml:space="preserve">Gerar o log com </w:t>
            </w:r>
          </w:p>
          <w:p w14:paraId="643E52D5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Status</w:t>
            </w:r>
          </w:p>
          <w:p w14:paraId="45FCA433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Usuário</w:t>
            </w:r>
          </w:p>
          <w:p w14:paraId="083404CF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Sistema/Canal</w:t>
            </w:r>
          </w:p>
          <w:p w14:paraId="4EA9293A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CPF</w:t>
            </w:r>
          </w:p>
          <w:p w14:paraId="4A9F8078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Nome</w:t>
            </w:r>
          </w:p>
          <w:p w14:paraId="641052BC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Nº da Proposta</w:t>
            </w:r>
          </w:p>
          <w:p w14:paraId="6142D9A6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Data</w:t>
            </w:r>
          </w:p>
          <w:p w14:paraId="5CA4AFF6" w14:textId="77777777" w:rsidR="002E554C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Hora/Minuto</w:t>
            </w:r>
          </w:p>
        </w:tc>
        <w:tc>
          <w:tcPr>
            <w:tcW w:w="1560" w:type="dxa"/>
            <w:vAlign w:val="center"/>
          </w:tcPr>
          <w:p w14:paraId="34FF5778" w14:textId="77777777" w:rsidR="002E554C" w:rsidRDefault="002E554C" w:rsidP="002E554C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42CB6E09" w14:textId="77777777" w:rsidR="002E554C" w:rsidRPr="003671DB" w:rsidRDefault="002E554C" w:rsidP="002E554C">
            <w:pPr>
              <w:spacing w:beforeLines="20" w:before="48" w:afterLines="20" w:after="48"/>
              <w:jc w:val="center"/>
            </w:pPr>
          </w:p>
        </w:tc>
      </w:tr>
    </w:tbl>
    <w:p w14:paraId="09F01F49" w14:textId="203B9619" w:rsidR="007C33E2" w:rsidRDefault="007C33E2" w:rsidP="00BE078A">
      <w:pPr>
        <w:pStyle w:val="Ttulo3"/>
        <w:ind w:right="529"/>
      </w:pPr>
    </w:p>
    <w:p w14:paraId="5BECD682" w14:textId="77777777" w:rsidR="007C33E2" w:rsidRPr="00EB261F" w:rsidRDefault="007C33E2" w:rsidP="007C33E2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75F32963" w14:textId="60B85E5E" w:rsidR="00EE7605" w:rsidRDefault="006B1037" w:rsidP="00EE7605">
      <w:pPr>
        <w:rPr>
          <w:b/>
          <w:sz w:val="24"/>
        </w:rPr>
      </w:pPr>
      <w:r>
        <w:rPr>
          <w:b/>
          <w:sz w:val="24"/>
        </w:rPr>
        <w:t>N/A</w:t>
      </w:r>
    </w:p>
    <w:p w14:paraId="1C0938C2" w14:textId="77777777" w:rsidR="006B1037" w:rsidRDefault="006B1037" w:rsidP="00EE7605">
      <w:pPr>
        <w:rPr>
          <w:b/>
          <w:sz w:val="24"/>
        </w:rPr>
      </w:pPr>
    </w:p>
    <w:p w14:paraId="0C87BF37" w14:textId="77777777" w:rsidR="00EE7605" w:rsidRDefault="00EE7605" w:rsidP="00EE7605">
      <w:pPr>
        <w:rPr>
          <w:b/>
          <w:sz w:val="24"/>
        </w:rPr>
      </w:pPr>
      <w:r w:rsidRPr="00EB261F">
        <w:rPr>
          <w:b/>
          <w:sz w:val="24"/>
        </w:rPr>
        <w:t>Regras de Negócio</w:t>
      </w:r>
    </w:p>
    <w:p w14:paraId="0C77DD2D" w14:textId="77777777" w:rsidR="00EE7605" w:rsidRDefault="00EE7605" w:rsidP="00A71DAC">
      <w:pPr>
        <w:rPr>
          <w:b/>
          <w:sz w:val="24"/>
        </w:rPr>
      </w:pPr>
      <w:r>
        <w:rPr>
          <w:b/>
          <w:sz w:val="24"/>
        </w:rPr>
        <w:t>N/A</w:t>
      </w:r>
    </w:p>
    <w:p w14:paraId="6D6CB1E8" w14:textId="77777777" w:rsidR="00EE7605" w:rsidRDefault="00EE7605" w:rsidP="00A71DAC">
      <w:pPr>
        <w:rPr>
          <w:b/>
          <w:sz w:val="24"/>
        </w:rPr>
      </w:pPr>
    </w:p>
    <w:p w14:paraId="7DF1F1B6" w14:textId="77777777" w:rsidR="00FE41FE" w:rsidRDefault="00FE41FE" w:rsidP="00A71DAC">
      <w:pPr>
        <w:rPr>
          <w:b/>
          <w:sz w:val="24"/>
        </w:rPr>
      </w:pPr>
    </w:p>
    <w:p w14:paraId="45D2CAA1" w14:textId="77777777" w:rsidR="00FE41FE" w:rsidRDefault="00FE41FE" w:rsidP="00A71DAC">
      <w:pPr>
        <w:rPr>
          <w:b/>
          <w:sz w:val="24"/>
        </w:rPr>
      </w:pPr>
    </w:p>
    <w:p w14:paraId="42B4518A" w14:textId="77777777" w:rsidR="00FE41FE" w:rsidRDefault="00FE41FE" w:rsidP="00A71DAC">
      <w:pPr>
        <w:rPr>
          <w:b/>
          <w:sz w:val="24"/>
        </w:rPr>
      </w:pPr>
    </w:p>
    <w:p w14:paraId="1AA8E6D0" w14:textId="77777777" w:rsidR="00EE7605" w:rsidRPr="00EB261F" w:rsidRDefault="00EE7605" w:rsidP="00EE7605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EE7605" w:rsidRPr="003671DB" w14:paraId="606872FB" w14:textId="77777777" w:rsidTr="00616AE9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CAB7E92" w14:textId="77777777" w:rsidR="00EE7605" w:rsidRPr="00400F81" w:rsidRDefault="00EE7605" w:rsidP="00616AE9">
            <w:pPr>
              <w:rPr>
                <w:b/>
              </w:rPr>
            </w:pPr>
            <w:r w:rsidRPr="00400F81">
              <w:rPr>
                <w:b/>
              </w:rPr>
              <w:t>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3A238C0B" w14:textId="77777777" w:rsidR="00EE7605" w:rsidRDefault="00EE7605" w:rsidP="00616AE9">
            <w:pPr>
              <w:rPr>
                <w:b/>
              </w:rPr>
            </w:pPr>
          </w:p>
          <w:p w14:paraId="00C05625" w14:textId="77777777" w:rsidR="00EE7605" w:rsidRDefault="00EE7605" w:rsidP="00616AE9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  <w:p w14:paraId="6DB57C3E" w14:textId="77777777" w:rsidR="00EE7605" w:rsidRPr="00D01FC1" w:rsidRDefault="00EE7605" w:rsidP="00616AE9">
            <w:pPr>
              <w:tabs>
                <w:tab w:val="left" w:pos="1215"/>
              </w:tabs>
            </w:pPr>
            <w:r>
              <w:tab/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666C3635" w14:textId="77777777" w:rsidR="00EE7605" w:rsidRPr="00400F81" w:rsidRDefault="00EE7605" w:rsidP="00616AE9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EE7605" w:rsidRPr="003671DB" w14:paraId="31C9D000" w14:textId="77777777" w:rsidTr="00616AE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20FFE52" w14:textId="77777777" w:rsidR="00EE7605" w:rsidRPr="00806C7E" w:rsidRDefault="00EE7605" w:rsidP="00616AE9">
            <w:pPr>
              <w:pStyle w:val="Ttulo4"/>
              <w:jc w:val="center"/>
            </w:pPr>
            <w:bookmarkStart w:id="34" w:name="_M01_3"/>
            <w:bookmarkEnd w:id="34"/>
            <w:r>
              <w:t>M0</w:t>
            </w:r>
            <w:r w:rsidRPr="00806C7E">
              <w:t>1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A9C6249" w14:textId="77777777" w:rsidR="00EE7605" w:rsidRPr="003671DB" w:rsidRDefault="00EE7605" w:rsidP="00616AE9">
            <w:r>
              <w:t>Não foi possível gravar, click em OK para tentar novamente.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7363D6" w14:textId="77777777" w:rsidR="00EE7605" w:rsidRPr="003671DB" w:rsidRDefault="00EE7605" w:rsidP="00616AE9">
            <w:pPr>
              <w:rPr>
                <w:rFonts w:cs="Arial"/>
              </w:rPr>
            </w:pPr>
            <w:r>
              <w:rPr>
                <w:rFonts w:cs="Arial"/>
              </w:rPr>
              <w:t>Erro.</w:t>
            </w:r>
          </w:p>
        </w:tc>
      </w:tr>
    </w:tbl>
    <w:p w14:paraId="263D5FE0" w14:textId="77777777" w:rsidR="00EE7605" w:rsidRDefault="00EE7605" w:rsidP="00EE7605">
      <w:pPr>
        <w:pStyle w:val="Ttulo2"/>
      </w:pPr>
    </w:p>
    <w:p w14:paraId="1B93DFFB" w14:textId="77777777" w:rsidR="004C1C41" w:rsidRDefault="004C1C41" w:rsidP="00EE7605">
      <w:pPr>
        <w:rPr>
          <w:b/>
          <w:sz w:val="24"/>
        </w:rPr>
      </w:pPr>
    </w:p>
    <w:p w14:paraId="13045E3A" w14:textId="77777777" w:rsidR="004C1C41" w:rsidRDefault="004C1C41" w:rsidP="00EE7605">
      <w:pPr>
        <w:rPr>
          <w:b/>
          <w:sz w:val="24"/>
        </w:rPr>
      </w:pPr>
    </w:p>
    <w:p w14:paraId="299F99D5" w14:textId="77777777" w:rsidR="004C1C41" w:rsidRPr="00513C8C" w:rsidRDefault="004C1C41" w:rsidP="004C1C41">
      <w:pPr>
        <w:rPr>
          <w:b/>
          <w:lang w:eastAsia="en-GB"/>
        </w:rPr>
      </w:pP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4C1C41" w:rsidRPr="00513C8C" w14:paraId="09606837" w14:textId="77777777" w:rsidTr="009278B2">
        <w:tc>
          <w:tcPr>
            <w:tcW w:w="1273" w:type="dxa"/>
            <w:shd w:val="clear" w:color="auto" w:fill="D9D9D9" w:themeFill="background1" w:themeFillShade="D9"/>
          </w:tcPr>
          <w:p w14:paraId="6ADD5425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lastRenderedPageBreak/>
              <w:t>Informação</w:t>
            </w:r>
          </w:p>
        </w:tc>
        <w:tc>
          <w:tcPr>
            <w:tcW w:w="1917" w:type="dxa"/>
            <w:shd w:val="clear" w:color="auto" w:fill="D9D9D9" w:themeFill="background1" w:themeFillShade="D9"/>
          </w:tcPr>
          <w:p w14:paraId="47F2127E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14:paraId="2CBC39C6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14:paraId="4C013E24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117" w:type="dxa"/>
            <w:shd w:val="clear" w:color="auto" w:fill="D9D9D9" w:themeFill="background1" w:themeFillShade="D9"/>
          </w:tcPr>
          <w:p w14:paraId="66B9C36B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7F8ABFA0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08E66293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4C1C41" w:rsidRPr="00751691" w14:paraId="6A1695C4" w14:textId="77777777" w:rsidTr="009278B2">
        <w:tc>
          <w:tcPr>
            <w:tcW w:w="1273" w:type="dxa"/>
          </w:tcPr>
          <w:p w14:paraId="528AAC0B" w14:textId="24E85567" w:rsidR="004C1C41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CPF</w:t>
            </w:r>
          </w:p>
        </w:tc>
        <w:tc>
          <w:tcPr>
            <w:tcW w:w="1917" w:type="dxa"/>
          </w:tcPr>
          <w:p w14:paraId="2CF70654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1BBA8050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CD92E97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12DD332C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B00CA11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7854D905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  <w:tr w:rsidR="004C1C41" w:rsidRPr="00751691" w14:paraId="5C685B78" w14:textId="77777777" w:rsidTr="009278B2">
        <w:tc>
          <w:tcPr>
            <w:tcW w:w="1273" w:type="dxa"/>
          </w:tcPr>
          <w:p w14:paraId="7F7C7144" w14:textId="05634061" w:rsidR="004C1C41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Nome</w:t>
            </w:r>
          </w:p>
        </w:tc>
        <w:tc>
          <w:tcPr>
            <w:tcW w:w="1917" w:type="dxa"/>
          </w:tcPr>
          <w:p w14:paraId="64124193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2B6A989E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336DB4AC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12B90B12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5FEA6A2F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3EF87334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  <w:tr w:rsidR="004C1C41" w:rsidRPr="00751691" w14:paraId="1F7EE30D" w14:textId="77777777" w:rsidTr="009278B2">
        <w:tc>
          <w:tcPr>
            <w:tcW w:w="1273" w:type="dxa"/>
          </w:tcPr>
          <w:p w14:paraId="2A89F2AC" w14:textId="1517F5CB" w:rsidR="004C1C41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Sexo</w:t>
            </w:r>
          </w:p>
        </w:tc>
        <w:tc>
          <w:tcPr>
            <w:tcW w:w="1917" w:type="dxa"/>
          </w:tcPr>
          <w:p w14:paraId="092F6F6E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7BD27240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375F04B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E904E93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31235BBC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3482F85D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  <w:tr w:rsidR="004C1C41" w:rsidRPr="00751691" w14:paraId="6ABAB835" w14:textId="77777777" w:rsidTr="009278B2">
        <w:tc>
          <w:tcPr>
            <w:tcW w:w="1273" w:type="dxa"/>
          </w:tcPr>
          <w:p w14:paraId="61D92657" w14:textId="55DCB118" w:rsidR="004C1C41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Data de Nascimento</w:t>
            </w:r>
          </w:p>
        </w:tc>
        <w:tc>
          <w:tcPr>
            <w:tcW w:w="1917" w:type="dxa"/>
          </w:tcPr>
          <w:p w14:paraId="62A0AF6B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9769794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65A1DE55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DDB4D5B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313353CE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922E513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  <w:tr w:rsidR="004C1C41" w:rsidRPr="00751691" w14:paraId="28959DC0" w14:textId="77777777" w:rsidTr="009278B2">
        <w:tc>
          <w:tcPr>
            <w:tcW w:w="1273" w:type="dxa"/>
          </w:tcPr>
          <w:p w14:paraId="1839ACD6" w14:textId="4B86CF23" w:rsidR="004C1C41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Produto</w:t>
            </w:r>
          </w:p>
        </w:tc>
        <w:tc>
          <w:tcPr>
            <w:tcW w:w="1917" w:type="dxa"/>
          </w:tcPr>
          <w:p w14:paraId="77A85093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0F281882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1040E582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24B15B22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301F5F4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3D4559DF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  <w:tr w:rsidR="007A6874" w:rsidRPr="00751691" w14:paraId="3243F53A" w14:textId="77777777" w:rsidTr="009278B2">
        <w:tc>
          <w:tcPr>
            <w:tcW w:w="1273" w:type="dxa"/>
          </w:tcPr>
          <w:p w14:paraId="6BE4E818" w14:textId="00C0AC4D" w:rsidR="007A6874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Plano</w:t>
            </w:r>
          </w:p>
        </w:tc>
        <w:tc>
          <w:tcPr>
            <w:tcW w:w="1917" w:type="dxa"/>
          </w:tcPr>
          <w:p w14:paraId="47A8DAA0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3D81A58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477833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77F21911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DB88894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4B5C62B7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7A6874" w:rsidRPr="00751691" w14:paraId="2EB80B42" w14:textId="77777777" w:rsidTr="009278B2">
        <w:tc>
          <w:tcPr>
            <w:tcW w:w="1273" w:type="dxa"/>
          </w:tcPr>
          <w:p w14:paraId="47C07997" w14:textId="16CD0927" w:rsidR="007A6874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No. Proposta</w:t>
            </w:r>
          </w:p>
        </w:tc>
        <w:tc>
          <w:tcPr>
            <w:tcW w:w="1917" w:type="dxa"/>
          </w:tcPr>
          <w:p w14:paraId="3E05655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700E232E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696894B8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C1E3E2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5F43E3F7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4A8D6DBF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7A6874" w:rsidRPr="00751691" w14:paraId="5D6C40AF" w14:textId="77777777" w:rsidTr="009278B2">
        <w:tc>
          <w:tcPr>
            <w:tcW w:w="1273" w:type="dxa"/>
          </w:tcPr>
          <w:p w14:paraId="2199AFB4" w14:textId="55E13744" w:rsidR="007A6874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Data da Proposta</w:t>
            </w:r>
          </w:p>
        </w:tc>
        <w:tc>
          <w:tcPr>
            <w:tcW w:w="1917" w:type="dxa"/>
          </w:tcPr>
          <w:p w14:paraId="1FF662C9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A387D0E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7422593A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4C5E96C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798CF0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C4BA7A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7A6874" w:rsidRPr="00751691" w14:paraId="6FBAA5D7" w14:textId="77777777" w:rsidTr="009278B2">
        <w:tc>
          <w:tcPr>
            <w:tcW w:w="1273" w:type="dxa"/>
          </w:tcPr>
          <w:p w14:paraId="480A9434" w14:textId="1AA4B615" w:rsidR="007A6874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Data de Fim da Vigência</w:t>
            </w:r>
          </w:p>
        </w:tc>
        <w:tc>
          <w:tcPr>
            <w:tcW w:w="1917" w:type="dxa"/>
          </w:tcPr>
          <w:p w14:paraId="58E46296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CA6EA36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3A73EBAA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C24AEA1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764C101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F12CFCC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7A6874" w:rsidRPr="00751691" w14:paraId="28583D51" w14:textId="77777777" w:rsidTr="009278B2">
        <w:tc>
          <w:tcPr>
            <w:tcW w:w="1273" w:type="dxa"/>
          </w:tcPr>
          <w:p w14:paraId="0F8CD8F6" w14:textId="337CD4D3" w:rsidR="007A6874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Capital</w:t>
            </w:r>
          </w:p>
        </w:tc>
        <w:tc>
          <w:tcPr>
            <w:tcW w:w="1917" w:type="dxa"/>
          </w:tcPr>
          <w:p w14:paraId="296C0EEA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184EDA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39E779C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15F883F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8FA93EE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009F065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7A6874" w:rsidRPr="00751691" w14:paraId="5E78208A" w14:textId="77777777" w:rsidTr="009278B2">
        <w:tc>
          <w:tcPr>
            <w:tcW w:w="1273" w:type="dxa"/>
          </w:tcPr>
          <w:p w14:paraId="693552E9" w14:textId="38558167" w:rsidR="007A6874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Segurado</w:t>
            </w:r>
          </w:p>
        </w:tc>
        <w:tc>
          <w:tcPr>
            <w:tcW w:w="1917" w:type="dxa"/>
          </w:tcPr>
          <w:p w14:paraId="3DBAA4E3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C54760D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F41A58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47890A6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00521144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676D12D3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7A6874" w:rsidRPr="00751691" w14:paraId="36C2E911" w14:textId="77777777" w:rsidTr="009278B2">
        <w:tc>
          <w:tcPr>
            <w:tcW w:w="1273" w:type="dxa"/>
          </w:tcPr>
          <w:p w14:paraId="2EB24BD5" w14:textId="2FE3A47A" w:rsidR="007A6874" w:rsidRPr="007A6874" w:rsidRDefault="007A6874" w:rsidP="007A6874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Valor do Prêmio</w:t>
            </w:r>
          </w:p>
        </w:tc>
        <w:tc>
          <w:tcPr>
            <w:tcW w:w="1917" w:type="dxa"/>
          </w:tcPr>
          <w:p w14:paraId="09140007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5F51B142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C0A0AF7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8538558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072F2BC2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37AE5A17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7A6874" w:rsidRPr="00751691" w14:paraId="67093FB5" w14:textId="77777777" w:rsidTr="009278B2">
        <w:tc>
          <w:tcPr>
            <w:tcW w:w="1273" w:type="dxa"/>
          </w:tcPr>
          <w:p w14:paraId="4E87195C" w14:textId="5898B09C" w:rsidR="007A6874" w:rsidRPr="007A6874" w:rsidRDefault="006B1037" w:rsidP="006B1037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Código SUSEP</w:t>
            </w:r>
          </w:p>
        </w:tc>
        <w:tc>
          <w:tcPr>
            <w:tcW w:w="1917" w:type="dxa"/>
          </w:tcPr>
          <w:p w14:paraId="2FE4BF75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7591A798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6FD765F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35704073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2E6555C5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0981FD1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7A6874" w:rsidRPr="00751691" w14:paraId="7B299B86" w14:textId="77777777" w:rsidTr="009278B2">
        <w:tc>
          <w:tcPr>
            <w:tcW w:w="1273" w:type="dxa"/>
          </w:tcPr>
          <w:p w14:paraId="3A15EC49" w14:textId="05C3AECF" w:rsidR="007A6874" w:rsidRPr="007A6874" w:rsidRDefault="006B1037" w:rsidP="006B1037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Tipo de Cobrança</w:t>
            </w:r>
          </w:p>
        </w:tc>
        <w:tc>
          <w:tcPr>
            <w:tcW w:w="1917" w:type="dxa"/>
          </w:tcPr>
          <w:p w14:paraId="7616890E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5994C470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3B40DB53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422AC270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7D7220DE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E63F137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7A6874" w:rsidRPr="00751691" w14:paraId="791E8655" w14:textId="77777777" w:rsidTr="009278B2">
        <w:tc>
          <w:tcPr>
            <w:tcW w:w="1273" w:type="dxa"/>
          </w:tcPr>
          <w:p w14:paraId="77BA7C9C" w14:textId="3EF564D7" w:rsidR="007A6874" w:rsidRPr="007A6874" w:rsidRDefault="006B1037" w:rsidP="006B1037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Frequência de pagamentos</w:t>
            </w:r>
          </w:p>
        </w:tc>
        <w:tc>
          <w:tcPr>
            <w:tcW w:w="1917" w:type="dxa"/>
          </w:tcPr>
          <w:p w14:paraId="484B53EC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0CDF6A44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71FC6AE6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7B9DDC3B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7216CC2D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6FA3C737" w14:textId="77777777" w:rsidR="007A6874" w:rsidRPr="002B68D6" w:rsidRDefault="007A6874" w:rsidP="009278B2">
            <w:pPr>
              <w:rPr>
                <w:lang w:eastAsia="en-US"/>
              </w:rPr>
            </w:pPr>
          </w:p>
        </w:tc>
      </w:tr>
      <w:tr w:rsidR="006B1037" w:rsidRPr="00751691" w14:paraId="7432EC90" w14:textId="77777777" w:rsidTr="009278B2">
        <w:tc>
          <w:tcPr>
            <w:tcW w:w="1273" w:type="dxa"/>
          </w:tcPr>
          <w:p w14:paraId="198F3AA0" w14:textId="5D13FFA1" w:rsidR="006B1037" w:rsidRPr="007A6874" w:rsidRDefault="006B1037" w:rsidP="006B1037">
            <w:pPr>
              <w:rPr>
                <w:lang w:eastAsia="en-US"/>
              </w:rPr>
            </w:pPr>
            <w:r w:rsidRPr="007A6874">
              <w:rPr>
                <w:lang w:eastAsia="en-US"/>
              </w:rPr>
              <w:t>e-mail</w:t>
            </w:r>
          </w:p>
        </w:tc>
        <w:tc>
          <w:tcPr>
            <w:tcW w:w="1917" w:type="dxa"/>
          </w:tcPr>
          <w:p w14:paraId="26C8CF30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00C12DB9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E03B80D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3FB873C9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223EB9A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B66074D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77E05E74" w14:textId="77777777" w:rsidTr="009278B2">
        <w:tc>
          <w:tcPr>
            <w:tcW w:w="1273" w:type="dxa"/>
          </w:tcPr>
          <w:p w14:paraId="40D0E9B1" w14:textId="44754AAA" w:rsidR="006B1037" w:rsidRPr="007A6874" w:rsidRDefault="006B1037" w:rsidP="006B1037">
            <w:pPr>
              <w:rPr>
                <w:lang w:eastAsia="en-US"/>
              </w:rPr>
            </w:pPr>
            <w:r>
              <w:rPr>
                <w:lang w:eastAsia="en-US"/>
              </w:rPr>
              <w:t>celular</w:t>
            </w:r>
          </w:p>
        </w:tc>
        <w:tc>
          <w:tcPr>
            <w:tcW w:w="1917" w:type="dxa"/>
          </w:tcPr>
          <w:p w14:paraId="29A20A16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869BF37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1BD976ED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0B422B1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9A38372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30F66729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2C3E61A4" w14:textId="77777777" w:rsidTr="009278B2">
        <w:tc>
          <w:tcPr>
            <w:tcW w:w="1273" w:type="dxa"/>
          </w:tcPr>
          <w:p w14:paraId="65136E11" w14:textId="4A061628" w:rsidR="006B1037" w:rsidRPr="007A6874" w:rsidRDefault="006B1037" w:rsidP="006B1037">
            <w:pPr>
              <w:rPr>
                <w:lang w:eastAsia="en-US"/>
              </w:rPr>
            </w:pPr>
            <w:r w:rsidRPr="006B1037">
              <w:rPr>
                <w:lang w:eastAsia="en-US"/>
              </w:rPr>
              <w:t>Status</w:t>
            </w:r>
          </w:p>
        </w:tc>
        <w:tc>
          <w:tcPr>
            <w:tcW w:w="1917" w:type="dxa"/>
          </w:tcPr>
          <w:p w14:paraId="3572768A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033A6959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72E82D4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501F0F76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52A0F1AA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363F1C2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105EC14E" w14:textId="77777777" w:rsidTr="009278B2">
        <w:tc>
          <w:tcPr>
            <w:tcW w:w="1273" w:type="dxa"/>
          </w:tcPr>
          <w:p w14:paraId="29950329" w14:textId="14DEC17C" w:rsidR="006B1037" w:rsidRPr="007A6874" w:rsidRDefault="006B1037" w:rsidP="006B1037">
            <w:pPr>
              <w:rPr>
                <w:lang w:eastAsia="en-US"/>
              </w:rPr>
            </w:pPr>
            <w:r w:rsidRPr="006B1037">
              <w:rPr>
                <w:lang w:eastAsia="en-US"/>
              </w:rPr>
              <w:t>Banco</w:t>
            </w:r>
          </w:p>
        </w:tc>
        <w:tc>
          <w:tcPr>
            <w:tcW w:w="1917" w:type="dxa"/>
          </w:tcPr>
          <w:p w14:paraId="54A70327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2630BF0B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371DD49A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E71D5FD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02B0DAC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4EB85341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7717057E" w14:textId="77777777" w:rsidTr="009278B2">
        <w:tc>
          <w:tcPr>
            <w:tcW w:w="1273" w:type="dxa"/>
          </w:tcPr>
          <w:p w14:paraId="74C189BB" w14:textId="6C699FA8" w:rsidR="006B1037" w:rsidRPr="007A6874" w:rsidRDefault="006B1037" w:rsidP="006B1037">
            <w:pPr>
              <w:rPr>
                <w:lang w:eastAsia="en-US"/>
              </w:rPr>
            </w:pPr>
            <w:r w:rsidRPr="006B1037">
              <w:rPr>
                <w:lang w:eastAsia="en-US"/>
              </w:rPr>
              <w:t>Agência</w:t>
            </w:r>
          </w:p>
        </w:tc>
        <w:tc>
          <w:tcPr>
            <w:tcW w:w="1917" w:type="dxa"/>
          </w:tcPr>
          <w:p w14:paraId="3FCDC3D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53DFFC15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2D682B3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A60FB66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59940E3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235B0D39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5DB136BB" w14:textId="77777777" w:rsidTr="009278B2">
        <w:tc>
          <w:tcPr>
            <w:tcW w:w="1273" w:type="dxa"/>
          </w:tcPr>
          <w:p w14:paraId="64E21D89" w14:textId="65D8FF78" w:rsidR="006B1037" w:rsidRPr="007A6874" w:rsidRDefault="006B1037" w:rsidP="006B1037">
            <w:pPr>
              <w:rPr>
                <w:lang w:eastAsia="en-US"/>
              </w:rPr>
            </w:pPr>
            <w:r w:rsidRPr="006B1037">
              <w:rPr>
                <w:lang w:eastAsia="en-US"/>
              </w:rPr>
              <w:t>Conta Corrente</w:t>
            </w:r>
          </w:p>
        </w:tc>
        <w:tc>
          <w:tcPr>
            <w:tcW w:w="1917" w:type="dxa"/>
          </w:tcPr>
          <w:p w14:paraId="5193ED28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2FDEFF3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2EAFDA4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1C11578B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6058369A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33339A3F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61B4C6E5" w14:textId="77777777" w:rsidTr="009278B2">
        <w:tc>
          <w:tcPr>
            <w:tcW w:w="1273" w:type="dxa"/>
          </w:tcPr>
          <w:p w14:paraId="33C7587B" w14:textId="768CD020" w:rsidR="006B1037" w:rsidRPr="006B1037" w:rsidRDefault="006B1037" w:rsidP="006B1037">
            <w:pPr>
              <w:rPr>
                <w:b/>
                <w:lang w:eastAsia="en-US"/>
              </w:rPr>
            </w:pPr>
            <w:r w:rsidRPr="006B1037">
              <w:rPr>
                <w:b/>
                <w:lang w:eastAsia="en-US"/>
              </w:rPr>
              <w:t>Dados do beneficiário</w:t>
            </w:r>
          </w:p>
        </w:tc>
        <w:tc>
          <w:tcPr>
            <w:tcW w:w="1917" w:type="dxa"/>
          </w:tcPr>
          <w:p w14:paraId="019A459F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166D9D8F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64244A8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37508782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276B5757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C025CF3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7043037A" w14:textId="77777777" w:rsidTr="009278B2">
        <w:tc>
          <w:tcPr>
            <w:tcW w:w="1273" w:type="dxa"/>
          </w:tcPr>
          <w:p w14:paraId="686BFCBC" w14:textId="1B058C84" w:rsidR="006B1037" w:rsidRPr="007A6874" w:rsidRDefault="006B1037" w:rsidP="006B1037">
            <w:pPr>
              <w:rPr>
                <w:lang w:eastAsia="en-US"/>
              </w:rPr>
            </w:pPr>
            <w:r w:rsidRPr="006B1037">
              <w:rPr>
                <w:lang w:eastAsia="en-US"/>
              </w:rPr>
              <w:t>Nome Beneficiário</w:t>
            </w:r>
          </w:p>
        </w:tc>
        <w:tc>
          <w:tcPr>
            <w:tcW w:w="1917" w:type="dxa"/>
          </w:tcPr>
          <w:p w14:paraId="11CBB402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EC55FE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4FE17F0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22E909F0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612EF50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617C151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5D0D43FD" w14:textId="77777777" w:rsidTr="009278B2">
        <w:tc>
          <w:tcPr>
            <w:tcW w:w="1273" w:type="dxa"/>
          </w:tcPr>
          <w:p w14:paraId="2D078C9E" w14:textId="24C416C7" w:rsidR="006B1037" w:rsidRPr="007A6874" w:rsidRDefault="006B1037" w:rsidP="006B1037">
            <w:pPr>
              <w:rPr>
                <w:lang w:eastAsia="en-US"/>
              </w:rPr>
            </w:pPr>
            <w:r w:rsidRPr="006B1037">
              <w:rPr>
                <w:lang w:eastAsia="en-US"/>
              </w:rPr>
              <w:t>Grau de Parentesco</w:t>
            </w:r>
          </w:p>
        </w:tc>
        <w:tc>
          <w:tcPr>
            <w:tcW w:w="1917" w:type="dxa"/>
          </w:tcPr>
          <w:p w14:paraId="15AA4379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FEB3AAB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3E36976D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4F5BFA40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69C584C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6F4166F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61B0D9BC" w14:textId="77777777" w:rsidTr="009278B2">
        <w:tc>
          <w:tcPr>
            <w:tcW w:w="1273" w:type="dxa"/>
          </w:tcPr>
          <w:p w14:paraId="12D50903" w14:textId="2D1ABF2A" w:rsidR="006B1037" w:rsidRPr="007A6874" w:rsidRDefault="006B1037" w:rsidP="006B1037">
            <w:pPr>
              <w:rPr>
                <w:lang w:eastAsia="en-US"/>
              </w:rPr>
            </w:pPr>
            <w:r w:rsidRPr="006B1037">
              <w:rPr>
                <w:lang w:eastAsia="en-US"/>
              </w:rPr>
              <w:t>Percentual</w:t>
            </w:r>
          </w:p>
        </w:tc>
        <w:tc>
          <w:tcPr>
            <w:tcW w:w="1917" w:type="dxa"/>
          </w:tcPr>
          <w:p w14:paraId="11C76F77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2B0BE4A0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24E910A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1B1EE7FB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0BB63645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684CB461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682657B6" w14:textId="77777777" w:rsidTr="009278B2">
        <w:tc>
          <w:tcPr>
            <w:tcW w:w="1273" w:type="dxa"/>
          </w:tcPr>
          <w:p w14:paraId="2A1ABA68" w14:textId="67454D6A" w:rsidR="006B1037" w:rsidRPr="006B1037" w:rsidRDefault="006B1037" w:rsidP="006B1037">
            <w:pPr>
              <w:rPr>
                <w:b/>
                <w:lang w:eastAsia="en-US"/>
              </w:rPr>
            </w:pPr>
            <w:r w:rsidRPr="006B1037">
              <w:rPr>
                <w:b/>
                <w:lang w:eastAsia="en-US"/>
              </w:rPr>
              <w:t>Dados da cobertura</w:t>
            </w:r>
          </w:p>
        </w:tc>
        <w:tc>
          <w:tcPr>
            <w:tcW w:w="1917" w:type="dxa"/>
          </w:tcPr>
          <w:p w14:paraId="5E6DDE2D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7F15F9B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41ED8F6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51A44BCC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26FCACF9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46849A75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57307001" w14:textId="77777777" w:rsidTr="009278B2">
        <w:tc>
          <w:tcPr>
            <w:tcW w:w="1273" w:type="dxa"/>
          </w:tcPr>
          <w:p w14:paraId="0EDD4C31" w14:textId="117F1EE0" w:rsidR="006B1037" w:rsidRPr="006B1037" w:rsidRDefault="006B1037" w:rsidP="006B1037">
            <w:pPr>
              <w:rPr>
                <w:lang w:eastAsia="en-US"/>
              </w:rPr>
            </w:pPr>
            <w:r w:rsidRPr="006B1037">
              <w:rPr>
                <w:lang w:eastAsia="en-US"/>
              </w:rPr>
              <w:t>Cobertura</w:t>
            </w:r>
          </w:p>
        </w:tc>
        <w:tc>
          <w:tcPr>
            <w:tcW w:w="1917" w:type="dxa"/>
          </w:tcPr>
          <w:p w14:paraId="5AC0B7AF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2E53A425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9CCE4AD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246D9465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AE2AE7A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54C3240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05229863" w14:textId="77777777" w:rsidTr="009278B2">
        <w:tc>
          <w:tcPr>
            <w:tcW w:w="1273" w:type="dxa"/>
          </w:tcPr>
          <w:p w14:paraId="110C1263" w14:textId="31F6D98B" w:rsidR="006B1037" w:rsidRPr="006B1037" w:rsidRDefault="006B1037" w:rsidP="006B1037">
            <w:pPr>
              <w:rPr>
                <w:lang w:eastAsia="en-US"/>
              </w:rPr>
            </w:pPr>
            <w:r w:rsidRPr="006B1037">
              <w:rPr>
                <w:lang w:eastAsia="en-US"/>
              </w:rPr>
              <w:t>Capital Segurado</w:t>
            </w:r>
          </w:p>
        </w:tc>
        <w:tc>
          <w:tcPr>
            <w:tcW w:w="1917" w:type="dxa"/>
          </w:tcPr>
          <w:p w14:paraId="172A201B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61E71D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1903251F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28B3D714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64ED251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68E71BC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  <w:tr w:rsidR="006B1037" w:rsidRPr="00751691" w14:paraId="7014FC02" w14:textId="77777777" w:rsidTr="009278B2">
        <w:tc>
          <w:tcPr>
            <w:tcW w:w="1273" w:type="dxa"/>
          </w:tcPr>
          <w:p w14:paraId="24752450" w14:textId="77777777" w:rsidR="006B1037" w:rsidRPr="006B1037" w:rsidRDefault="006B1037" w:rsidP="006B1037">
            <w:pPr>
              <w:rPr>
                <w:lang w:eastAsia="en-US"/>
              </w:rPr>
            </w:pPr>
          </w:p>
        </w:tc>
        <w:tc>
          <w:tcPr>
            <w:tcW w:w="1917" w:type="dxa"/>
          </w:tcPr>
          <w:p w14:paraId="3CFED52C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1744D719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46FC92F4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29E6F4F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73210D47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60745FE" w14:textId="77777777" w:rsidR="006B1037" w:rsidRPr="002B68D6" w:rsidRDefault="006B1037" w:rsidP="009278B2">
            <w:pPr>
              <w:rPr>
                <w:lang w:eastAsia="en-US"/>
              </w:rPr>
            </w:pPr>
          </w:p>
        </w:tc>
      </w:tr>
    </w:tbl>
    <w:p w14:paraId="0ED18B25" w14:textId="77777777" w:rsidR="004C1C41" w:rsidRDefault="004C1C41" w:rsidP="00EE7605">
      <w:pPr>
        <w:rPr>
          <w:b/>
          <w:sz w:val="24"/>
        </w:rPr>
      </w:pPr>
    </w:p>
    <w:p w14:paraId="17D3CD5B" w14:textId="77777777" w:rsidR="00EE7605" w:rsidRDefault="00EE7605" w:rsidP="00EE7605">
      <w:pPr>
        <w:rPr>
          <w:b/>
          <w:sz w:val="24"/>
        </w:rPr>
      </w:pPr>
      <w:r w:rsidRPr="00EB261F">
        <w:rPr>
          <w:b/>
          <w:sz w:val="24"/>
        </w:rPr>
        <w:t>Telas</w:t>
      </w:r>
    </w:p>
    <w:p w14:paraId="3379D767" w14:textId="77777777" w:rsidR="00EE7605" w:rsidRDefault="00EE7605" w:rsidP="00A71DAC">
      <w:pPr>
        <w:rPr>
          <w:b/>
          <w:sz w:val="24"/>
        </w:rPr>
      </w:pPr>
    </w:p>
    <w:p w14:paraId="64495EDC" w14:textId="77777777" w:rsidR="00EE7605" w:rsidRDefault="00EE7605" w:rsidP="00A71DAC">
      <w:pPr>
        <w:rPr>
          <w:b/>
          <w:sz w:val="24"/>
        </w:rPr>
      </w:pPr>
      <w:r>
        <w:rPr>
          <w:b/>
          <w:sz w:val="24"/>
        </w:rPr>
        <w:t>N/A</w:t>
      </w:r>
    </w:p>
    <w:p w14:paraId="6DC912F5" w14:textId="77777777" w:rsidR="00EE7605" w:rsidRDefault="00EE7605" w:rsidP="00A71DAC">
      <w:pPr>
        <w:rPr>
          <w:b/>
          <w:sz w:val="24"/>
        </w:rPr>
      </w:pPr>
    </w:p>
    <w:p w14:paraId="55E93691" w14:textId="77777777" w:rsidR="004A6E37" w:rsidRDefault="004A6E37" w:rsidP="00A71DAC">
      <w:pPr>
        <w:rPr>
          <w:b/>
          <w:sz w:val="24"/>
        </w:rPr>
      </w:pPr>
    </w:p>
    <w:p w14:paraId="6EDF325D" w14:textId="77777777" w:rsidR="004A6E37" w:rsidRDefault="004A6E37" w:rsidP="00A71DAC">
      <w:pPr>
        <w:rPr>
          <w:b/>
          <w:sz w:val="24"/>
        </w:rPr>
      </w:pPr>
    </w:p>
    <w:p w14:paraId="039C03E3" w14:textId="77777777" w:rsidR="004A6E37" w:rsidRDefault="004A6E37" w:rsidP="00194A79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bookmarkStart w:id="35" w:name="_REQ3:_Serviço_para"/>
      <w:bookmarkStart w:id="36" w:name="_Toc522606671"/>
      <w:bookmarkEnd w:id="35"/>
      <w:r>
        <w:rPr>
          <w:i w:val="0"/>
          <w:sz w:val="20"/>
        </w:rPr>
        <w:t xml:space="preserve">REQ3: </w:t>
      </w:r>
      <w:r w:rsidR="00904435">
        <w:rPr>
          <w:i w:val="0"/>
          <w:sz w:val="20"/>
        </w:rPr>
        <w:t>Serviço para c</w:t>
      </w:r>
      <w:r>
        <w:rPr>
          <w:i w:val="0"/>
          <w:sz w:val="20"/>
        </w:rPr>
        <w:t>onsultar as Propostas pendentes de aceite</w:t>
      </w:r>
      <w:bookmarkEnd w:id="36"/>
    </w:p>
    <w:p w14:paraId="134DD6BC" w14:textId="77777777" w:rsidR="004A6E37" w:rsidRDefault="004A6E37" w:rsidP="004A6E37"/>
    <w:p w14:paraId="2C33B7C6" w14:textId="77777777" w:rsidR="004A6E37" w:rsidRPr="007B42BC" w:rsidRDefault="004A6E37" w:rsidP="004A6E37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4A6E37" w:rsidRPr="00F62943" w14:paraId="5114B6D4" w14:textId="77777777" w:rsidTr="00616AE9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571DF9B9" w14:textId="77777777" w:rsidR="004A6E37" w:rsidRPr="00A7454C" w:rsidRDefault="004A6E37" w:rsidP="00616AE9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34022365" w14:textId="77777777" w:rsidR="004A6E37" w:rsidRPr="00AA7C73" w:rsidRDefault="004A6E37" w:rsidP="00616AE9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 xml:space="preserve">Serviço Canal; Serviço </w:t>
            </w:r>
            <w:proofErr w:type="spellStart"/>
            <w:r>
              <w:rPr>
                <w:lang w:eastAsia="en-GB"/>
              </w:rPr>
              <w:t>Backend</w:t>
            </w:r>
            <w:proofErr w:type="spellEnd"/>
          </w:p>
        </w:tc>
      </w:tr>
      <w:tr w:rsidR="004A6E37" w:rsidRPr="00F62943" w14:paraId="020CC62F" w14:textId="77777777" w:rsidTr="00616AE9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22B6B464" w14:textId="77777777" w:rsidR="004A6E37" w:rsidRPr="00A7454C" w:rsidRDefault="004A6E37" w:rsidP="00616AE9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56331DD8" w14:textId="77777777" w:rsidR="004A6E37" w:rsidRPr="00F62943" w:rsidRDefault="004A6E37" w:rsidP="00616AE9">
            <w:pPr>
              <w:rPr>
                <w:rFonts w:cs="Arial"/>
              </w:rPr>
            </w:pPr>
            <w:r>
              <w:rPr>
                <w:rFonts w:cs="Arial"/>
              </w:rPr>
              <w:t>Informar o CPF para consulta de proposta pendentes de aceite digital</w:t>
            </w:r>
          </w:p>
        </w:tc>
      </w:tr>
      <w:tr w:rsidR="004A6E37" w:rsidRPr="00F62943" w14:paraId="35F02E54" w14:textId="77777777" w:rsidTr="00616AE9">
        <w:tc>
          <w:tcPr>
            <w:tcW w:w="1985" w:type="dxa"/>
            <w:shd w:val="pct10" w:color="auto" w:fill="FFFFFF"/>
          </w:tcPr>
          <w:p w14:paraId="3F1B9CF7" w14:textId="77777777" w:rsidR="004A6E37" w:rsidRPr="00A7454C" w:rsidRDefault="004A6E37" w:rsidP="00616AE9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216189CC" w14:textId="77777777" w:rsidR="004A6E37" w:rsidRPr="00EB1D34" w:rsidRDefault="004A6E37" w:rsidP="00616AE9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 xml:space="preserve">Deverá existir um registro no </w:t>
            </w:r>
            <w:proofErr w:type="spellStart"/>
            <w:r>
              <w:rPr>
                <w:szCs w:val="24"/>
                <w:lang w:eastAsia="en-GB"/>
              </w:rPr>
              <w:t>Database</w:t>
            </w:r>
            <w:proofErr w:type="spellEnd"/>
            <w:r>
              <w:rPr>
                <w:szCs w:val="24"/>
                <w:lang w:eastAsia="en-GB"/>
              </w:rPr>
              <w:t xml:space="preserve"> com uma proposta com o status: </w:t>
            </w:r>
            <w:r>
              <w:rPr>
                <w:rFonts w:cs="Arial"/>
              </w:rPr>
              <w:t>“Aguardando Aceite Digital”</w:t>
            </w:r>
          </w:p>
        </w:tc>
      </w:tr>
      <w:tr w:rsidR="004A6E37" w:rsidRPr="00F62943" w14:paraId="52F61140" w14:textId="77777777" w:rsidTr="00616AE9">
        <w:tc>
          <w:tcPr>
            <w:tcW w:w="1985" w:type="dxa"/>
            <w:shd w:val="pct10" w:color="auto" w:fill="FFFFFF"/>
          </w:tcPr>
          <w:p w14:paraId="5A2E1079" w14:textId="77777777" w:rsidR="004A6E37" w:rsidRPr="00F62943" w:rsidRDefault="004A6E37" w:rsidP="00616AE9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343AE87F" w14:textId="77777777" w:rsidR="004A6E37" w:rsidRPr="00F62943" w:rsidRDefault="004A6E37" w:rsidP="00616AE9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Retornar o </w:t>
            </w:r>
            <w:r w:rsidR="00C502B1">
              <w:rPr>
                <w:rFonts w:cs="Arial"/>
              </w:rPr>
              <w:t>os dados da proposta para exibir nos canais</w:t>
            </w:r>
            <w:r>
              <w:rPr>
                <w:rFonts w:cs="Arial"/>
              </w:rPr>
              <w:t xml:space="preserve"> </w:t>
            </w:r>
          </w:p>
        </w:tc>
      </w:tr>
    </w:tbl>
    <w:p w14:paraId="4500982B" w14:textId="77777777" w:rsidR="004A6E37" w:rsidRDefault="004A6E37" w:rsidP="004A6E37"/>
    <w:p w14:paraId="42DA943F" w14:textId="77777777" w:rsidR="004A6E37" w:rsidRDefault="004A6E37" w:rsidP="004A6E37"/>
    <w:p w14:paraId="5675FA92" w14:textId="77777777" w:rsidR="004A6E37" w:rsidRDefault="004A6E37" w:rsidP="004A6E37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p w14:paraId="071A8A09" w14:textId="77777777" w:rsidR="00C502B1" w:rsidRPr="00EB261F" w:rsidRDefault="00C502B1" w:rsidP="004A6E37">
      <w:pPr>
        <w:rPr>
          <w:b/>
          <w:sz w:val="24"/>
        </w:rPr>
      </w:pP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4A6E37" w:rsidRPr="003671DB" w14:paraId="27B2145A" w14:textId="77777777" w:rsidTr="00616AE9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202E2A54" w14:textId="77777777" w:rsidR="004A6E37" w:rsidRPr="00C06D93" w:rsidRDefault="004A6E37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261A8EB1" w14:textId="77777777" w:rsidR="004A6E37" w:rsidRPr="00C06D93" w:rsidRDefault="004A6E37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63E0DC4A" w14:textId="77777777" w:rsidR="004A6E37" w:rsidRPr="00C06D93" w:rsidRDefault="004A6E37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446FE15E" w14:textId="77777777" w:rsidR="004A6E37" w:rsidRPr="00C06D93" w:rsidRDefault="004A6E37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1325AEDD" w14:textId="77777777" w:rsidR="004A6E37" w:rsidRPr="00C06D93" w:rsidRDefault="004A6E37" w:rsidP="00616AE9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4A6E37" w:rsidRPr="003671DB" w14:paraId="67BDA470" w14:textId="77777777" w:rsidTr="00616AE9">
        <w:tc>
          <w:tcPr>
            <w:tcW w:w="959" w:type="dxa"/>
            <w:shd w:val="clear" w:color="auto" w:fill="auto"/>
            <w:vAlign w:val="center"/>
          </w:tcPr>
          <w:p w14:paraId="75C37FC8" w14:textId="77777777" w:rsidR="004A6E37" w:rsidRPr="003671DB" w:rsidRDefault="004A6E37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680A199C" w14:textId="77777777" w:rsidR="004A6E37" w:rsidRPr="00C06D93" w:rsidRDefault="00C502B1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Serviço Canal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66855C8C" w14:textId="77777777" w:rsidR="004A6E37" w:rsidRPr="00C502B1" w:rsidRDefault="00C502B1" w:rsidP="004C6109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Recebe o CPF e o canal que solicitou</w:t>
            </w:r>
            <w:r w:rsidR="004C6109">
              <w:rPr>
                <w:rFonts w:cs="Arial"/>
              </w:rPr>
              <w:t xml:space="preserve"> 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53C4FC3" w14:textId="77777777" w:rsidR="004A6E37" w:rsidRPr="003671DB" w:rsidRDefault="004A6E37" w:rsidP="00616AE9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5CCAAB5" w14:textId="77777777" w:rsidR="004A6E37" w:rsidRPr="003671DB" w:rsidRDefault="004A6E37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4A6E37" w:rsidRPr="003671DB" w14:paraId="7378BFA2" w14:textId="77777777" w:rsidTr="00616AE9">
        <w:tc>
          <w:tcPr>
            <w:tcW w:w="959" w:type="dxa"/>
            <w:shd w:val="clear" w:color="auto" w:fill="auto"/>
            <w:vAlign w:val="center"/>
          </w:tcPr>
          <w:p w14:paraId="715A4FD9" w14:textId="77777777" w:rsidR="004A6E37" w:rsidRPr="003671DB" w:rsidRDefault="004A6E37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30B63F01" w14:textId="77777777" w:rsidR="004A6E37" w:rsidRPr="00A41F4A" w:rsidRDefault="00C502B1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Serviço Canal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5A9BD6EA" w14:textId="77777777" w:rsidR="004A6E37" w:rsidRDefault="00C502B1" w:rsidP="00616AE9">
            <w:r>
              <w:t>Enviar</w:t>
            </w:r>
          </w:p>
          <w:p w14:paraId="2790A8C6" w14:textId="77777777" w:rsidR="00C502B1" w:rsidRPr="00A41F4A" w:rsidRDefault="00C502B1" w:rsidP="00194A79">
            <w:pPr>
              <w:pStyle w:val="PargrafodaLista"/>
              <w:numPr>
                <w:ilvl w:val="0"/>
                <w:numId w:val="5"/>
              </w:numPr>
            </w:pPr>
            <w:r>
              <w:t>CPF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3A77EA1" w14:textId="77777777" w:rsidR="004A6E37" w:rsidRPr="003671DB" w:rsidRDefault="004A6E37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7BB1EA5C" w14:textId="77777777" w:rsidR="004A6E37" w:rsidRPr="003671DB" w:rsidRDefault="004A6E37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C502B1" w:rsidRPr="003671DB" w14:paraId="478C3CA3" w14:textId="77777777" w:rsidTr="00616AE9">
        <w:tc>
          <w:tcPr>
            <w:tcW w:w="959" w:type="dxa"/>
            <w:shd w:val="clear" w:color="auto" w:fill="auto"/>
            <w:vAlign w:val="center"/>
          </w:tcPr>
          <w:p w14:paraId="7A5C9F90" w14:textId="77777777" w:rsidR="00C502B1" w:rsidRDefault="00C502B1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4E623EF0" w14:textId="77777777" w:rsidR="00C502B1" w:rsidRDefault="00C502B1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2A155F1F" w14:textId="403A4958" w:rsidR="00C502B1" w:rsidRDefault="00C502B1" w:rsidP="00616AE9">
            <w:r>
              <w:t xml:space="preserve">Consulta no </w:t>
            </w:r>
            <w:hyperlink w:anchor="_REQ12:_Banco_de" w:history="1">
              <w:proofErr w:type="spellStart"/>
              <w:r w:rsidRPr="002E70A9">
                <w:rPr>
                  <w:rStyle w:val="Hyperlink"/>
                </w:rPr>
                <w:t>Database</w:t>
              </w:r>
              <w:proofErr w:type="spellEnd"/>
            </w:hyperlink>
            <w:r>
              <w:t xml:space="preserve"> usando o CPF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0EEEB40" w14:textId="77777777" w:rsidR="00C502B1" w:rsidRPr="003671DB" w:rsidRDefault="00C502B1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8C3B890" w14:textId="77777777" w:rsidR="00C502B1" w:rsidRPr="003671DB" w:rsidRDefault="00C502B1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C502B1" w:rsidRPr="003671DB" w14:paraId="06C3A855" w14:textId="77777777" w:rsidTr="00616AE9">
        <w:tc>
          <w:tcPr>
            <w:tcW w:w="959" w:type="dxa"/>
            <w:shd w:val="clear" w:color="auto" w:fill="auto"/>
            <w:vAlign w:val="center"/>
          </w:tcPr>
          <w:p w14:paraId="69FF0843" w14:textId="77777777" w:rsidR="00C502B1" w:rsidRDefault="00C502B1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04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7ECE461" w14:textId="77777777" w:rsidR="00C502B1" w:rsidRDefault="00C502B1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5602489C" w14:textId="77777777" w:rsidR="00C502B1" w:rsidRDefault="00C502B1" w:rsidP="00616AE9">
            <w:r>
              <w:t>Localiza a proposta com o status “Aguardando Aceite Digital”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0A86DC0" w14:textId="06F54D8E" w:rsidR="00C502B1" w:rsidRPr="003671DB" w:rsidRDefault="009A3EDF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CA01_–_Serviço" w:history="1">
              <w:r w:rsidR="00C502B1" w:rsidRPr="006B1037">
                <w:rPr>
                  <w:rStyle w:val="Hyperlink"/>
                  <w:rFonts w:cs="Arial"/>
                  <w:smallCaps/>
                </w:rPr>
                <w:t>CA1</w:t>
              </w:r>
            </w:hyperlink>
          </w:p>
        </w:tc>
        <w:tc>
          <w:tcPr>
            <w:tcW w:w="2489" w:type="dxa"/>
            <w:shd w:val="clear" w:color="auto" w:fill="auto"/>
            <w:vAlign w:val="center"/>
          </w:tcPr>
          <w:p w14:paraId="488739DD" w14:textId="77777777" w:rsidR="00C502B1" w:rsidRPr="003671DB" w:rsidRDefault="00C502B1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C502B1" w:rsidRPr="003671DB" w14:paraId="435344DA" w14:textId="77777777" w:rsidTr="00616AE9">
        <w:tc>
          <w:tcPr>
            <w:tcW w:w="959" w:type="dxa"/>
            <w:shd w:val="clear" w:color="auto" w:fill="auto"/>
            <w:vAlign w:val="center"/>
          </w:tcPr>
          <w:p w14:paraId="1B1D7E94" w14:textId="77777777" w:rsidR="00C502B1" w:rsidRDefault="00C502B1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05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58DA1FF" w14:textId="77777777" w:rsidR="00C502B1" w:rsidRDefault="00C502B1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Seviço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358C9040" w14:textId="77777777" w:rsidR="00C502B1" w:rsidRDefault="00C502B1" w:rsidP="00616AE9">
            <w:r>
              <w:t xml:space="preserve">Envia as informações gravadas no </w:t>
            </w:r>
            <w:proofErr w:type="spellStart"/>
            <w:r>
              <w:t>Database</w:t>
            </w:r>
            <w:proofErr w:type="spellEnd"/>
          </w:p>
          <w:p w14:paraId="6C86AE34" w14:textId="77777777" w:rsidR="0031757A" w:rsidRDefault="0031757A" w:rsidP="0031757A">
            <w:r>
              <w:t>Capturar informações da proposta</w:t>
            </w:r>
          </w:p>
          <w:p w14:paraId="05D6019F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CPF</w:t>
            </w:r>
          </w:p>
          <w:p w14:paraId="7E08E6A2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Nome</w:t>
            </w:r>
          </w:p>
          <w:p w14:paraId="3684C5B2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Sexo</w:t>
            </w:r>
          </w:p>
          <w:p w14:paraId="1EA1066C" w14:textId="77777777" w:rsidR="00422E9C" w:rsidRDefault="00422E9C" w:rsidP="00422E9C">
            <w:pPr>
              <w:pStyle w:val="PargrafodaLista"/>
              <w:numPr>
                <w:ilvl w:val="0"/>
                <w:numId w:val="5"/>
              </w:numPr>
            </w:pPr>
            <w:r>
              <w:t>Data de Nascimento</w:t>
            </w:r>
          </w:p>
          <w:p w14:paraId="22801F06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Produto</w:t>
            </w:r>
          </w:p>
          <w:p w14:paraId="2832EF17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Plano</w:t>
            </w:r>
          </w:p>
          <w:p w14:paraId="450B0AE4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No. Proposta</w:t>
            </w:r>
          </w:p>
          <w:p w14:paraId="53AD95E2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Data da Proposta</w:t>
            </w:r>
          </w:p>
          <w:p w14:paraId="455BDCC3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Data de Fim da Vigência</w:t>
            </w:r>
          </w:p>
          <w:p w14:paraId="703100A0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Capital Segurado</w:t>
            </w:r>
          </w:p>
          <w:p w14:paraId="22F1E786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Valor do Prêmio</w:t>
            </w:r>
          </w:p>
          <w:p w14:paraId="354BBAA6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Código SUSEP</w:t>
            </w:r>
          </w:p>
          <w:p w14:paraId="35444A45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Tipo de Cobrança</w:t>
            </w:r>
          </w:p>
          <w:p w14:paraId="17E21C59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Frequência de pagamentos</w:t>
            </w:r>
          </w:p>
          <w:p w14:paraId="58664FA8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e-mail</w:t>
            </w:r>
          </w:p>
          <w:p w14:paraId="680ACB40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celular</w:t>
            </w:r>
          </w:p>
          <w:p w14:paraId="012453AF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 xml:space="preserve">status = “Aguardando Aceite Digital” </w:t>
            </w:r>
          </w:p>
          <w:p w14:paraId="69AB1698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lastRenderedPageBreak/>
              <w:t>Link de onde está gravada a proposta em PDF para consulta do segurado</w:t>
            </w:r>
          </w:p>
          <w:p w14:paraId="638EC3FF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 xml:space="preserve">Banco </w:t>
            </w:r>
          </w:p>
          <w:p w14:paraId="7701FFD3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Agência</w:t>
            </w:r>
          </w:p>
          <w:p w14:paraId="22C03AF7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Conta Corrente</w:t>
            </w:r>
          </w:p>
          <w:p w14:paraId="43A2CC34" w14:textId="77777777" w:rsidR="0031757A" w:rsidRDefault="0031757A" w:rsidP="0031757A">
            <w:r>
              <w:t>Dados do beneficiário</w:t>
            </w:r>
          </w:p>
          <w:p w14:paraId="5780C2C0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Nome Beneficiário</w:t>
            </w:r>
          </w:p>
          <w:p w14:paraId="01BC341E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Grau de Parentesco</w:t>
            </w:r>
          </w:p>
          <w:p w14:paraId="2C2819BF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Percentual</w:t>
            </w:r>
          </w:p>
          <w:p w14:paraId="19708CBB" w14:textId="77777777" w:rsidR="0031757A" w:rsidRDefault="0031757A" w:rsidP="0031757A">
            <w:r>
              <w:t>Dados da cobertura</w:t>
            </w:r>
          </w:p>
          <w:p w14:paraId="0DD3B256" w14:textId="77777777" w:rsidR="0031757A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Cobertura</w:t>
            </w:r>
          </w:p>
          <w:p w14:paraId="0D6D3CE6" w14:textId="77777777" w:rsidR="00C502B1" w:rsidRDefault="0031757A" w:rsidP="00422E9C">
            <w:pPr>
              <w:pStyle w:val="PargrafodaLista"/>
              <w:numPr>
                <w:ilvl w:val="0"/>
                <w:numId w:val="5"/>
              </w:numPr>
            </w:pPr>
            <w:r>
              <w:t>Capital Segurado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2C60B1D" w14:textId="682BF08E" w:rsidR="00C502B1" w:rsidRDefault="009A3EDF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CA02_–_Não" w:history="1">
              <w:r w:rsidR="00C502B1" w:rsidRPr="006B1037">
                <w:rPr>
                  <w:rStyle w:val="Hyperlink"/>
                  <w:rFonts w:cs="Arial"/>
                  <w:smallCaps/>
                </w:rPr>
                <w:t>CA2</w:t>
              </w:r>
            </w:hyperlink>
          </w:p>
        </w:tc>
        <w:tc>
          <w:tcPr>
            <w:tcW w:w="2489" w:type="dxa"/>
            <w:shd w:val="clear" w:color="auto" w:fill="auto"/>
            <w:vAlign w:val="center"/>
          </w:tcPr>
          <w:p w14:paraId="72A51CEA" w14:textId="77777777" w:rsidR="00C502B1" w:rsidRPr="003671DB" w:rsidRDefault="00C502B1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C502B1" w:rsidRPr="003671DB" w14:paraId="0868B52F" w14:textId="77777777" w:rsidTr="00616AE9">
        <w:tc>
          <w:tcPr>
            <w:tcW w:w="959" w:type="dxa"/>
            <w:shd w:val="clear" w:color="auto" w:fill="auto"/>
            <w:vAlign w:val="center"/>
          </w:tcPr>
          <w:p w14:paraId="6C85452C" w14:textId="77777777" w:rsidR="00C502B1" w:rsidRDefault="00C502B1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06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4FBB8AFD" w14:textId="77777777" w:rsidR="00C502B1" w:rsidRDefault="00C502B1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Serviço Canal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68CFFC3A" w14:textId="70E0BD8A" w:rsidR="00C502B1" w:rsidRDefault="00C502B1" w:rsidP="00616AE9">
            <w:r>
              <w:t>Recebe as informações e distribui para o canal solicitante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E0C21A1" w14:textId="77777777" w:rsidR="00C502B1" w:rsidRDefault="00C502B1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0272C7D4" w14:textId="77777777" w:rsidR="00C502B1" w:rsidRPr="003671DB" w:rsidRDefault="00C502B1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2E554C" w:rsidRPr="003671DB" w14:paraId="32D8DEAF" w14:textId="77777777" w:rsidTr="00616AE9">
        <w:tc>
          <w:tcPr>
            <w:tcW w:w="959" w:type="dxa"/>
            <w:shd w:val="clear" w:color="auto" w:fill="auto"/>
            <w:vAlign w:val="center"/>
          </w:tcPr>
          <w:p w14:paraId="33FB8326" w14:textId="77777777" w:rsidR="002E554C" w:rsidRDefault="002E554C" w:rsidP="002E554C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07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2E326AE" w14:textId="77777777" w:rsidR="002E554C" w:rsidRDefault="002E554C" w:rsidP="002E554C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6F4FC2A7" w14:textId="77777777" w:rsidR="002E554C" w:rsidRDefault="002E554C" w:rsidP="002E554C">
            <w:r>
              <w:t xml:space="preserve">Gerar o log com </w:t>
            </w:r>
          </w:p>
          <w:p w14:paraId="61EB764E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Status</w:t>
            </w:r>
          </w:p>
          <w:p w14:paraId="21266F12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Usuário</w:t>
            </w:r>
          </w:p>
          <w:p w14:paraId="5A7FCC1F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Sistema/Canal</w:t>
            </w:r>
          </w:p>
          <w:p w14:paraId="73C69F25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CPF</w:t>
            </w:r>
          </w:p>
          <w:p w14:paraId="25D43F23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Nome</w:t>
            </w:r>
          </w:p>
          <w:p w14:paraId="5A86DC62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Nº da Proposta</w:t>
            </w:r>
          </w:p>
          <w:p w14:paraId="02C17E10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Data</w:t>
            </w:r>
          </w:p>
          <w:p w14:paraId="540DD2D9" w14:textId="77777777" w:rsidR="002E554C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Hora/Minuto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15EC107" w14:textId="77777777" w:rsidR="002E554C" w:rsidRDefault="002E554C" w:rsidP="002E554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B1FED22" w14:textId="77777777" w:rsidR="002E554C" w:rsidRPr="003671DB" w:rsidRDefault="002E554C" w:rsidP="002E554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44E3B54B" w14:textId="77777777" w:rsidR="004A6E37" w:rsidRPr="004A6E37" w:rsidRDefault="004A6E37" w:rsidP="004A6E37"/>
    <w:p w14:paraId="6EAED04A" w14:textId="77777777" w:rsidR="00096421" w:rsidRDefault="00096421" w:rsidP="00F24B79">
      <w:pPr>
        <w:rPr>
          <w:b/>
          <w:sz w:val="24"/>
        </w:rPr>
      </w:pPr>
    </w:p>
    <w:p w14:paraId="4379A31D" w14:textId="77777777" w:rsidR="00096421" w:rsidRDefault="00096421" w:rsidP="00F24B79">
      <w:pPr>
        <w:rPr>
          <w:b/>
          <w:sz w:val="24"/>
        </w:rPr>
      </w:pPr>
    </w:p>
    <w:p w14:paraId="2C736FAB" w14:textId="77777777" w:rsidR="00096421" w:rsidRDefault="00096421" w:rsidP="00F24B79">
      <w:pPr>
        <w:rPr>
          <w:b/>
          <w:sz w:val="24"/>
        </w:rPr>
      </w:pPr>
    </w:p>
    <w:p w14:paraId="638FCEAE" w14:textId="77777777" w:rsidR="00F24B79" w:rsidRPr="00EB261F" w:rsidRDefault="00F24B79" w:rsidP="00F24B79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1EF8E811" w14:textId="77777777" w:rsidR="00F24B79" w:rsidRPr="00EB261F" w:rsidRDefault="00F24B79" w:rsidP="00F24B79">
      <w:pPr>
        <w:pStyle w:val="Ttulo4"/>
        <w:rPr>
          <w:sz w:val="24"/>
        </w:rPr>
      </w:pPr>
      <w:bookmarkStart w:id="37" w:name="_CA01_–_Serviço"/>
      <w:bookmarkEnd w:id="37"/>
      <w:r w:rsidRPr="00EB261F">
        <w:rPr>
          <w:sz w:val="24"/>
        </w:rPr>
        <w:t xml:space="preserve">CA01 – </w:t>
      </w:r>
      <w:r w:rsidR="00904435">
        <w:rPr>
          <w:sz w:val="24"/>
        </w:rPr>
        <w:t>Serviço para c</w:t>
      </w:r>
      <w:r>
        <w:rPr>
          <w:sz w:val="24"/>
        </w:rPr>
        <w:t>onsulta proposta com aceite realizado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021"/>
        <w:gridCol w:w="4790"/>
        <w:gridCol w:w="1560"/>
        <w:gridCol w:w="2409"/>
      </w:tblGrid>
      <w:tr w:rsidR="00F24B79" w:rsidRPr="003671DB" w14:paraId="046470D2" w14:textId="77777777" w:rsidTr="00F24B79">
        <w:tc>
          <w:tcPr>
            <w:tcW w:w="993" w:type="dxa"/>
            <w:shd w:val="clear" w:color="auto" w:fill="D9D9D9" w:themeFill="background1" w:themeFillShade="D9"/>
          </w:tcPr>
          <w:p w14:paraId="4DEB9B82" w14:textId="77777777" w:rsidR="00F24B79" w:rsidRPr="009E0924" w:rsidRDefault="00F24B79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62B9A111" w14:textId="77777777" w:rsidR="00F24B79" w:rsidRPr="009E0924" w:rsidRDefault="00F24B79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790" w:type="dxa"/>
            <w:shd w:val="clear" w:color="auto" w:fill="D9D9D9" w:themeFill="background1" w:themeFillShade="D9"/>
          </w:tcPr>
          <w:p w14:paraId="0664F706" w14:textId="77777777" w:rsidR="00F24B79" w:rsidRPr="009E0924" w:rsidRDefault="00F24B79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A655F98" w14:textId="77777777" w:rsidR="00F24B79" w:rsidRPr="009E0924" w:rsidRDefault="00F24B79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4E112FD2" w14:textId="77777777" w:rsidR="00F24B79" w:rsidRPr="009E0924" w:rsidRDefault="00F24B79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F24B79" w:rsidRPr="003671DB" w14:paraId="0295D0B8" w14:textId="77777777" w:rsidTr="00F24B79">
        <w:tc>
          <w:tcPr>
            <w:tcW w:w="993" w:type="dxa"/>
            <w:vAlign w:val="center"/>
          </w:tcPr>
          <w:p w14:paraId="1C48E07D" w14:textId="77777777" w:rsidR="00F24B79" w:rsidRPr="003671DB" w:rsidRDefault="00F24B79" w:rsidP="00616AE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1021" w:type="dxa"/>
            <w:vAlign w:val="center"/>
          </w:tcPr>
          <w:p w14:paraId="32D8D7BB" w14:textId="77777777" w:rsidR="00F24B79" w:rsidRPr="003671DB" w:rsidRDefault="00F24B79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790" w:type="dxa"/>
            <w:vAlign w:val="center"/>
          </w:tcPr>
          <w:p w14:paraId="43D8DCE0" w14:textId="77777777" w:rsidR="00F24B79" w:rsidRPr="003671DB" w:rsidRDefault="00F24B79" w:rsidP="00616AE9">
            <w:r>
              <w:t xml:space="preserve">A proposta com status = “Aceite” </w:t>
            </w:r>
          </w:p>
        </w:tc>
        <w:tc>
          <w:tcPr>
            <w:tcW w:w="1560" w:type="dxa"/>
            <w:vAlign w:val="center"/>
          </w:tcPr>
          <w:p w14:paraId="719E6333" w14:textId="77777777" w:rsidR="00F24B79" w:rsidRPr="003671DB" w:rsidRDefault="00F24B79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645095F5" w14:textId="77777777" w:rsidR="00F24B79" w:rsidRPr="003671DB" w:rsidRDefault="00F24B79" w:rsidP="00616AE9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F24B79" w:rsidRPr="003671DB" w14:paraId="40B5EE6F" w14:textId="77777777" w:rsidTr="00F24B79">
        <w:tc>
          <w:tcPr>
            <w:tcW w:w="993" w:type="dxa"/>
            <w:vAlign w:val="center"/>
          </w:tcPr>
          <w:p w14:paraId="4874C7DC" w14:textId="77777777" w:rsidR="00F24B79" w:rsidRPr="003671DB" w:rsidRDefault="00F24B79" w:rsidP="00616AE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1021" w:type="dxa"/>
            <w:vAlign w:val="center"/>
          </w:tcPr>
          <w:p w14:paraId="4324126C" w14:textId="77777777" w:rsidR="00F24B79" w:rsidRPr="003671DB" w:rsidRDefault="00F24B79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790" w:type="dxa"/>
            <w:vAlign w:val="center"/>
          </w:tcPr>
          <w:p w14:paraId="59E39F5C" w14:textId="77777777" w:rsidR="00F24B79" w:rsidRDefault="00F24B79" w:rsidP="00616AE9">
            <w:r>
              <w:t xml:space="preserve">Enviar </w:t>
            </w:r>
          </w:p>
          <w:p w14:paraId="0C657C5E" w14:textId="77777777" w:rsidR="00F24B79" w:rsidRDefault="00F24B79" w:rsidP="00194A79">
            <w:pPr>
              <w:pStyle w:val="PargrafodaLista"/>
              <w:numPr>
                <w:ilvl w:val="0"/>
                <w:numId w:val="5"/>
              </w:numPr>
            </w:pPr>
            <w:r>
              <w:t>status</w:t>
            </w:r>
          </w:p>
          <w:p w14:paraId="2C60E3DD" w14:textId="77777777" w:rsidR="00F24B79" w:rsidRDefault="00F24B79" w:rsidP="00194A79">
            <w:pPr>
              <w:pStyle w:val="PargrafodaLista"/>
              <w:numPr>
                <w:ilvl w:val="0"/>
                <w:numId w:val="5"/>
              </w:numPr>
            </w:pPr>
            <w:r>
              <w:t>Data, Hora e Minuto de gravação</w:t>
            </w:r>
          </w:p>
          <w:p w14:paraId="1C12543A" w14:textId="77777777" w:rsidR="00F24B79" w:rsidRPr="003671DB" w:rsidRDefault="00F24B79" w:rsidP="00F24B79">
            <w:pPr>
              <w:ind w:left="360"/>
            </w:pPr>
          </w:p>
        </w:tc>
        <w:tc>
          <w:tcPr>
            <w:tcW w:w="1560" w:type="dxa"/>
            <w:vAlign w:val="center"/>
          </w:tcPr>
          <w:p w14:paraId="0635FEBB" w14:textId="77777777" w:rsidR="00F24B79" w:rsidRPr="003671DB" w:rsidRDefault="00F24B79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6079EE40" w14:textId="77777777" w:rsidR="00F24B79" w:rsidRPr="003671DB" w:rsidRDefault="00F24B79" w:rsidP="00F24B79">
            <w:pPr>
              <w:spacing w:beforeLines="20" w:before="48" w:afterLines="20" w:after="48"/>
            </w:pPr>
          </w:p>
        </w:tc>
      </w:tr>
      <w:tr w:rsidR="00F24B79" w:rsidRPr="003671DB" w14:paraId="41AC6DD5" w14:textId="77777777" w:rsidTr="00F24B79">
        <w:tc>
          <w:tcPr>
            <w:tcW w:w="993" w:type="dxa"/>
            <w:vAlign w:val="center"/>
          </w:tcPr>
          <w:p w14:paraId="1E88E25B" w14:textId="77777777" w:rsidR="00F24B79" w:rsidRDefault="00F24B79" w:rsidP="00616AE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3</w:t>
            </w:r>
          </w:p>
        </w:tc>
        <w:tc>
          <w:tcPr>
            <w:tcW w:w="1021" w:type="dxa"/>
            <w:vAlign w:val="center"/>
          </w:tcPr>
          <w:p w14:paraId="04608239" w14:textId="77777777" w:rsidR="00F24B79" w:rsidRDefault="00F24B79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Serviço</w:t>
            </w:r>
          </w:p>
          <w:p w14:paraId="05706AED" w14:textId="77777777" w:rsidR="00E1049D" w:rsidRDefault="00E1049D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Canal</w:t>
            </w:r>
          </w:p>
        </w:tc>
        <w:tc>
          <w:tcPr>
            <w:tcW w:w="4790" w:type="dxa"/>
            <w:vAlign w:val="center"/>
          </w:tcPr>
          <w:p w14:paraId="44C2ABA3" w14:textId="77777777" w:rsidR="00F24B79" w:rsidRDefault="00F24B79" w:rsidP="00616AE9">
            <w:r>
              <w:t>Enviar para o canal</w:t>
            </w:r>
            <w:r w:rsidR="00DA1372">
              <w:t xml:space="preserve"> as informações e a mensagem de aceite já realizado</w:t>
            </w:r>
          </w:p>
        </w:tc>
        <w:tc>
          <w:tcPr>
            <w:tcW w:w="1560" w:type="dxa"/>
            <w:vAlign w:val="center"/>
          </w:tcPr>
          <w:p w14:paraId="7B3F6620" w14:textId="77777777" w:rsidR="00F24B79" w:rsidRPr="003671DB" w:rsidRDefault="00F24B79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4A3DD8A1" w14:textId="289652E4" w:rsidR="00F24B79" w:rsidRPr="003671DB" w:rsidRDefault="009A3EDF" w:rsidP="00F24B79">
            <w:pPr>
              <w:spacing w:beforeLines="20" w:before="48" w:afterLines="20" w:after="48"/>
            </w:pPr>
            <w:hyperlink w:anchor="_M01_4" w:history="1">
              <w:r w:rsidR="00DA1372" w:rsidRPr="006B1037">
                <w:rPr>
                  <w:rStyle w:val="Hyperlink"/>
                </w:rPr>
                <w:t>M01</w:t>
              </w:r>
            </w:hyperlink>
          </w:p>
        </w:tc>
      </w:tr>
      <w:tr w:rsidR="002E554C" w:rsidRPr="003671DB" w14:paraId="46BFEE7C" w14:textId="77777777" w:rsidTr="00F24B79">
        <w:tc>
          <w:tcPr>
            <w:tcW w:w="993" w:type="dxa"/>
            <w:vAlign w:val="center"/>
          </w:tcPr>
          <w:p w14:paraId="0EFE59F3" w14:textId="77777777" w:rsidR="002E554C" w:rsidRDefault="002E554C" w:rsidP="002E554C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4</w:t>
            </w:r>
          </w:p>
        </w:tc>
        <w:tc>
          <w:tcPr>
            <w:tcW w:w="1021" w:type="dxa"/>
            <w:vAlign w:val="center"/>
          </w:tcPr>
          <w:p w14:paraId="4ECD8363" w14:textId="77777777" w:rsidR="002E554C" w:rsidRDefault="002E554C" w:rsidP="002E554C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790" w:type="dxa"/>
            <w:vAlign w:val="center"/>
          </w:tcPr>
          <w:p w14:paraId="3D364B13" w14:textId="77777777" w:rsidR="002E554C" w:rsidRDefault="002E554C" w:rsidP="002E554C">
            <w:r>
              <w:t xml:space="preserve">Gerar o log com </w:t>
            </w:r>
          </w:p>
          <w:p w14:paraId="66EAF722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Status</w:t>
            </w:r>
          </w:p>
          <w:p w14:paraId="5F17CE62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Usuário</w:t>
            </w:r>
          </w:p>
          <w:p w14:paraId="2F55692F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Sistema/Canal</w:t>
            </w:r>
          </w:p>
          <w:p w14:paraId="7AB0F2E8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CPF</w:t>
            </w:r>
          </w:p>
          <w:p w14:paraId="7163AF61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Nome</w:t>
            </w:r>
          </w:p>
          <w:p w14:paraId="184C1B3F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Nº da Proposta</w:t>
            </w:r>
          </w:p>
          <w:p w14:paraId="3ABDEEDE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lastRenderedPageBreak/>
              <w:t>Data</w:t>
            </w:r>
          </w:p>
          <w:p w14:paraId="23819038" w14:textId="77777777" w:rsidR="002E554C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Hora/Minuto</w:t>
            </w:r>
          </w:p>
        </w:tc>
        <w:tc>
          <w:tcPr>
            <w:tcW w:w="1560" w:type="dxa"/>
            <w:vAlign w:val="center"/>
          </w:tcPr>
          <w:p w14:paraId="3C867874" w14:textId="77777777" w:rsidR="002E554C" w:rsidRPr="003671DB" w:rsidRDefault="002E554C" w:rsidP="002E554C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0DC7D841" w14:textId="77777777" w:rsidR="002E554C" w:rsidRDefault="002E554C" w:rsidP="002E554C">
            <w:pPr>
              <w:spacing w:beforeLines="20" w:before="48" w:afterLines="20" w:after="48"/>
            </w:pPr>
          </w:p>
        </w:tc>
      </w:tr>
    </w:tbl>
    <w:p w14:paraId="4C2CDFB7" w14:textId="77777777" w:rsidR="00F24B79" w:rsidRDefault="00F24B79" w:rsidP="00F24B79"/>
    <w:p w14:paraId="708F530F" w14:textId="77777777" w:rsidR="009F6A7A" w:rsidRDefault="009F6A7A" w:rsidP="00F24B79"/>
    <w:p w14:paraId="45724FA6" w14:textId="77777777" w:rsidR="00DA1372" w:rsidRPr="00EB261F" w:rsidRDefault="00DA1372" w:rsidP="00DA1372">
      <w:pPr>
        <w:pStyle w:val="Ttulo4"/>
        <w:rPr>
          <w:sz w:val="24"/>
        </w:rPr>
      </w:pPr>
      <w:bookmarkStart w:id="38" w:name="_CA02_–_Não"/>
      <w:bookmarkEnd w:id="38"/>
      <w:r w:rsidRPr="00EB261F">
        <w:rPr>
          <w:sz w:val="24"/>
        </w:rPr>
        <w:t>CA0</w:t>
      </w:r>
      <w:r>
        <w:rPr>
          <w:sz w:val="24"/>
        </w:rPr>
        <w:t>2</w:t>
      </w:r>
      <w:r w:rsidRPr="00EB261F">
        <w:rPr>
          <w:sz w:val="24"/>
        </w:rPr>
        <w:t xml:space="preserve"> – </w:t>
      </w:r>
      <w:r w:rsidR="00DB749C">
        <w:rPr>
          <w:sz w:val="24"/>
        </w:rPr>
        <w:t>Não existe Proposta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021"/>
        <w:gridCol w:w="4790"/>
        <w:gridCol w:w="1560"/>
        <w:gridCol w:w="2409"/>
      </w:tblGrid>
      <w:tr w:rsidR="00DA1372" w:rsidRPr="003671DB" w14:paraId="248DB907" w14:textId="77777777" w:rsidTr="00616AE9">
        <w:tc>
          <w:tcPr>
            <w:tcW w:w="993" w:type="dxa"/>
            <w:shd w:val="clear" w:color="auto" w:fill="D9D9D9" w:themeFill="background1" w:themeFillShade="D9"/>
          </w:tcPr>
          <w:p w14:paraId="4D666E0B" w14:textId="77777777" w:rsidR="00DA1372" w:rsidRPr="009E0924" w:rsidRDefault="00DA1372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6D98748F" w14:textId="77777777" w:rsidR="00DA1372" w:rsidRPr="009E0924" w:rsidRDefault="00DA1372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790" w:type="dxa"/>
            <w:shd w:val="clear" w:color="auto" w:fill="D9D9D9" w:themeFill="background1" w:themeFillShade="D9"/>
          </w:tcPr>
          <w:p w14:paraId="0CBC869E" w14:textId="77777777" w:rsidR="00DA1372" w:rsidRPr="009E0924" w:rsidRDefault="00DA1372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378507D5" w14:textId="77777777" w:rsidR="00DA1372" w:rsidRPr="009E0924" w:rsidRDefault="00DA1372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058A4535" w14:textId="77777777" w:rsidR="00DA1372" w:rsidRPr="009E0924" w:rsidRDefault="00DA1372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DA1372" w:rsidRPr="003671DB" w14:paraId="7A560E81" w14:textId="77777777" w:rsidTr="00616AE9">
        <w:tc>
          <w:tcPr>
            <w:tcW w:w="993" w:type="dxa"/>
            <w:vAlign w:val="center"/>
          </w:tcPr>
          <w:p w14:paraId="6C0012EA" w14:textId="77777777" w:rsidR="00DA1372" w:rsidRPr="003671DB" w:rsidRDefault="00DA1372" w:rsidP="00616AE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1021" w:type="dxa"/>
            <w:vAlign w:val="center"/>
          </w:tcPr>
          <w:p w14:paraId="59E27EE3" w14:textId="77777777" w:rsidR="00DA1372" w:rsidRPr="003671DB" w:rsidRDefault="00DA1372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790" w:type="dxa"/>
            <w:vAlign w:val="center"/>
          </w:tcPr>
          <w:p w14:paraId="612AA93F" w14:textId="77777777" w:rsidR="00DA1372" w:rsidRPr="003671DB" w:rsidRDefault="000005F3" w:rsidP="00616AE9">
            <w:r>
              <w:t>Não encontrado a proposta</w:t>
            </w:r>
            <w:r w:rsidR="00DA1372">
              <w:t xml:space="preserve"> </w:t>
            </w:r>
          </w:p>
        </w:tc>
        <w:tc>
          <w:tcPr>
            <w:tcW w:w="1560" w:type="dxa"/>
            <w:vAlign w:val="center"/>
          </w:tcPr>
          <w:p w14:paraId="3CABCD79" w14:textId="77777777" w:rsidR="00DA1372" w:rsidRPr="003671DB" w:rsidRDefault="00DA1372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25F670E7" w14:textId="77777777" w:rsidR="00DA1372" w:rsidRPr="003671DB" w:rsidRDefault="00DA1372" w:rsidP="00616AE9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DA1372" w:rsidRPr="003671DB" w14:paraId="5EA46D82" w14:textId="77777777" w:rsidTr="00616AE9">
        <w:tc>
          <w:tcPr>
            <w:tcW w:w="993" w:type="dxa"/>
            <w:vAlign w:val="center"/>
          </w:tcPr>
          <w:p w14:paraId="52775ABB" w14:textId="77777777" w:rsidR="00DA1372" w:rsidRPr="003671DB" w:rsidRDefault="00DA1372" w:rsidP="00616AE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1021" w:type="dxa"/>
            <w:vAlign w:val="center"/>
          </w:tcPr>
          <w:p w14:paraId="47E0991E" w14:textId="77777777" w:rsidR="00DA1372" w:rsidRPr="003671DB" w:rsidRDefault="00DA1372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790" w:type="dxa"/>
            <w:vAlign w:val="center"/>
          </w:tcPr>
          <w:p w14:paraId="0E5EDDEE" w14:textId="77777777" w:rsidR="00DA1372" w:rsidRPr="003671DB" w:rsidRDefault="00DA1372" w:rsidP="000005F3">
            <w:r>
              <w:t xml:space="preserve">Enviar </w:t>
            </w:r>
            <w:r w:rsidR="000005F3">
              <w:t>para o canal que não existe proposta para o CPF</w:t>
            </w:r>
          </w:p>
        </w:tc>
        <w:tc>
          <w:tcPr>
            <w:tcW w:w="1560" w:type="dxa"/>
            <w:vAlign w:val="center"/>
          </w:tcPr>
          <w:p w14:paraId="6874B89E" w14:textId="77777777" w:rsidR="00DA1372" w:rsidRPr="003671DB" w:rsidRDefault="00DA1372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60DB7856" w14:textId="77777777" w:rsidR="00DA1372" w:rsidRPr="003671DB" w:rsidRDefault="00DA1372" w:rsidP="00616AE9">
            <w:pPr>
              <w:spacing w:beforeLines="20" w:before="48" w:afterLines="20" w:after="48"/>
            </w:pPr>
          </w:p>
        </w:tc>
      </w:tr>
      <w:tr w:rsidR="00DA1372" w:rsidRPr="003671DB" w14:paraId="5122D80F" w14:textId="77777777" w:rsidTr="00616AE9">
        <w:tc>
          <w:tcPr>
            <w:tcW w:w="993" w:type="dxa"/>
            <w:vAlign w:val="center"/>
          </w:tcPr>
          <w:p w14:paraId="6509EE23" w14:textId="77777777" w:rsidR="00DA1372" w:rsidRDefault="00DA1372" w:rsidP="00616AE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3</w:t>
            </w:r>
          </w:p>
        </w:tc>
        <w:tc>
          <w:tcPr>
            <w:tcW w:w="1021" w:type="dxa"/>
            <w:vAlign w:val="center"/>
          </w:tcPr>
          <w:p w14:paraId="4901B3B8" w14:textId="77777777" w:rsidR="00DA1372" w:rsidRDefault="00DA1372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Serviço</w:t>
            </w:r>
          </w:p>
          <w:p w14:paraId="61586F1C" w14:textId="77777777" w:rsidR="00E1049D" w:rsidRDefault="00E1049D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Canal</w:t>
            </w:r>
          </w:p>
        </w:tc>
        <w:tc>
          <w:tcPr>
            <w:tcW w:w="4790" w:type="dxa"/>
            <w:vAlign w:val="center"/>
          </w:tcPr>
          <w:p w14:paraId="18AB7A23" w14:textId="77777777" w:rsidR="00DA1372" w:rsidRDefault="00E1049D" w:rsidP="00616AE9">
            <w:r>
              <w:t>Enviar para o canal as informações e a mensagem que não existem propostas pendente para aceite</w:t>
            </w:r>
          </w:p>
        </w:tc>
        <w:tc>
          <w:tcPr>
            <w:tcW w:w="1560" w:type="dxa"/>
            <w:vAlign w:val="center"/>
          </w:tcPr>
          <w:p w14:paraId="057958F3" w14:textId="77777777" w:rsidR="00DA1372" w:rsidRPr="003671DB" w:rsidRDefault="00DA1372" w:rsidP="00616AE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1B5619A7" w14:textId="3276C445" w:rsidR="00DA1372" w:rsidRPr="003671DB" w:rsidRDefault="009A3EDF" w:rsidP="00616AE9">
            <w:pPr>
              <w:spacing w:beforeLines="20" w:before="48" w:afterLines="20" w:after="48"/>
            </w:pPr>
            <w:hyperlink w:anchor="_M02_3" w:history="1">
              <w:r w:rsidR="00DA1372" w:rsidRPr="006B1037">
                <w:rPr>
                  <w:rStyle w:val="Hyperlink"/>
                </w:rPr>
                <w:t>M0</w:t>
              </w:r>
              <w:r w:rsidR="000005F3" w:rsidRPr="006B1037">
                <w:rPr>
                  <w:rStyle w:val="Hyperlink"/>
                </w:rPr>
                <w:t>2</w:t>
              </w:r>
            </w:hyperlink>
          </w:p>
        </w:tc>
      </w:tr>
      <w:tr w:rsidR="002E554C" w:rsidRPr="003671DB" w14:paraId="68DC8AF2" w14:textId="77777777" w:rsidTr="00616AE9">
        <w:tc>
          <w:tcPr>
            <w:tcW w:w="993" w:type="dxa"/>
            <w:vAlign w:val="center"/>
          </w:tcPr>
          <w:p w14:paraId="40C7A0B9" w14:textId="77777777" w:rsidR="002E554C" w:rsidRDefault="002E554C" w:rsidP="002E554C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4</w:t>
            </w:r>
          </w:p>
        </w:tc>
        <w:tc>
          <w:tcPr>
            <w:tcW w:w="1021" w:type="dxa"/>
            <w:vAlign w:val="center"/>
          </w:tcPr>
          <w:p w14:paraId="456DBAEA" w14:textId="77777777" w:rsidR="002E554C" w:rsidRDefault="002E554C" w:rsidP="002E554C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790" w:type="dxa"/>
            <w:vAlign w:val="center"/>
          </w:tcPr>
          <w:p w14:paraId="1DA87774" w14:textId="77777777" w:rsidR="002E554C" w:rsidRDefault="002E554C" w:rsidP="002E554C">
            <w:r>
              <w:t xml:space="preserve">Gerar o log com </w:t>
            </w:r>
          </w:p>
          <w:p w14:paraId="62FB6BD0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Status</w:t>
            </w:r>
          </w:p>
          <w:p w14:paraId="62640020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Usuário</w:t>
            </w:r>
          </w:p>
          <w:p w14:paraId="3165A53E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Sistema/Canal</w:t>
            </w:r>
          </w:p>
          <w:p w14:paraId="2380F84B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CPF</w:t>
            </w:r>
          </w:p>
          <w:p w14:paraId="25C214A3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Nome</w:t>
            </w:r>
          </w:p>
          <w:p w14:paraId="219E7E51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Nº da Proposta</w:t>
            </w:r>
          </w:p>
          <w:p w14:paraId="5860BFBE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Data</w:t>
            </w:r>
          </w:p>
          <w:p w14:paraId="12A8BF75" w14:textId="77777777" w:rsidR="002E554C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Hora/Minuto</w:t>
            </w:r>
          </w:p>
        </w:tc>
        <w:tc>
          <w:tcPr>
            <w:tcW w:w="1560" w:type="dxa"/>
            <w:vAlign w:val="center"/>
          </w:tcPr>
          <w:p w14:paraId="6EC5A067" w14:textId="77777777" w:rsidR="002E554C" w:rsidRPr="003671DB" w:rsidRDefault="002E554C" w:rsidP="002E554C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2EA77266" w14:textId="77777777" w:rsidR="002E554C" w:rsidRDefault="002E554C" w:rsidP="002E554C">
            <w:pPr>
              <w:spacing w:beforeLines="20" w:before="48" w:afterLines="20" w:after="48"/>
            </w:pPr>
          </w:p>
        </w:tc>
      </w:tr>
    </w:tbl>
    <w:p w14:paraId="6FCB4239" w14:textId="77777777" w:rsidR="00DA1372" w:rsidRDefault="00DA1372" w:rsidP="00F24B79"/>
    <w:p w14:paraId="63B87C84" w14:textId="77777777" w:rsidR="000005F3" w:rsidRDefault="000005F3" w:rsidP="000005F3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378DBEE0" w14:textId="3FF8F2C2" w:rsidR="000005F3" w:rsidRDefault="000005F3" w:rsidP="000005F3">
      <w:pPr>
        <w:rPr>
          <w:b/>
          <w:sz w:val="24"/>
        </w:rPr>
      </w:pPr>
    </w:p>
    <w:p w14:paraId="3235CFD0" w14:textId="161C24EF" w:rsidR="00434F19" w:rsidRDefault="0090645E" w:rsidP="00434F19">
      <w:pPr>
        <w:rPr>
          <w:b/>
          <w:sz w:val="24"/>
        </w:rPr>
      </w:pPr>
      <w:r>
        <w:rPr>
          <w:b/>
          <w:sz w:val="24"/>
        </w:rPr>
        <w:t>N</w:t>
      </w:r>
      <w:r w:rsidR="00434F19">
        <w:rPr>
          <w:b/>
          <w:sz w:val="24"/>
        </w:rPr>
        <w:t>\</w:t>
      </w:r>
      <w:r>
        <w:rPr>
          <w:b/>
          <w:sz w:val="24"/>
        </w:rPr>
        <w:t>A</w:t>
      </w:r>
      <w:r w:rsidR="00434F19" w:rsidRPr="00434F19">
        <w:rPr>
          <w:b/>
          <w:sz w:val="24"/>
        </w:rPr>
        <w:t xml:space="preserve"> </w:t>
      </w:r>
    </w:p>
    <w:p w14:paraId="4C85C814" w14:textId="5AA0FF5B" w:rsidR="0090645E" w:rsidRDefault="0090645E" w:rsidP="000005F3">
      <w:pPr>
        <w:rPr>
          <w:b/>
          <w:sz w:val="24"/>
        </w:rPr>
      </w:pPr>
    </w:p>
    <w:p w14:paraId="2C035CA3" w14:textId="77777777" w:rsidR="00434F19" w:rsidRDefault="00434F19" w:rsidP="000005F3">
      <w:pPr>
        <w:rPr>
          <w:b/>
          <w:sz w:val="24"/>
        </w:rPr>
      </w:pPr>
    </w:p>
    <w:p w14:paraId="4E9CD3E4" w14:textId="6D713B78" w:rsidR="000005F3" w:rsidRDefault="000005F3" w:rsidP="000005F3">
      <w:pPr>
        <w:rPr>
          <w:b/>
          <w:sz w:val="24"/>
        </w:rPr>
      </w:pPr>
      <w:r w:rsidRPr="00EB261F">
        <w:rPr>
          <w:b/>
          <w:sz w:val="24"/>
        </w:rPr>
        <w:t>Regras de Negócio</w:t>
      </w:r>
    </w:p>
    <w:p w14:paraId="7179C13E" w14:textId="18059E60" w:rsidR="000005F3" w:rsidRDefault="000005F3" w:rsidP="000005F3">
      <w:pPr>
        <w:rPr>
          <w:b/>
          <w:sz w:val="24"/>
        </w:rPr>
      </w:pPr>
    </w:p>
    <w:p w14:paraId="2A999574" w14:textId="5B092AD1" w:rsidR="00434F19" w:rsidRDefault="00434F19" w:rsidP="000005F3">
      <w:pPr>
        <w:rPr>
          <w:b/>
          <w:sz w:val="24"/>
        </w:rPr>
      </w:pPr>
      <w:r>
        <w:rPr>
          <w:b/>
          <w:sz w:val="24"/>
        </w:rPr>
        <w:t>N\A</w:t>
      </w:r>
    </w:p>
    <w:p w14:paraId="7DE2F331" w14:textId="77777777" w:rsidR="00434F19" w:rsidRDefault="00434F19" w:rsidP="000005F3">
      <w:pPr>
        <w:rPr>
          <w:b/>
          <w:sz w:val="24"/>
        </w:rPr>
      </w:pPr>
    </w:p>
    <w:p w14:paraId="3687090D" w14:textId="1F864A73" w:rsidR="000005F3" w:rsidRPr="00EB261F" w:rsidRDefault="000005F3" w:rsidP="000005F3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0005F3" w:rsidRPr="003671DB" w14:paraId="4C0E9438" w14:textId="77777777" w:rsidTr="00616AE9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5731202" w14:textId="77777777" w:rsidR="000005F3" w:rsidRPr="00400F81" w:rsidRDefault="000005F3" w:rsidP="00616AE9">
            <w:pPr>
              <w:rPr>
                <w:b/>
              </w:rPr>
            </w:pPr>
            <w:r w:rsidRPr="00400F81">
              <w:rPr>
                <w:b/>
              </w:rPr>
              <w:t>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5A86D235" w14:textId="77777777" w:rsidR="000005F3" w:rsidRDefault="000005F3" w:rsidP="00616AE9">
            <w:pPr>
              <w:rPr>
                <w:b/>
              </w:rPr>
            </w:pPr>
          </w:p>
          <w:p w14:paraId="013B2249" w14:textId="77777777" w:rsidR="000005F3" w:rsidRDefault="000005F3" w:rsidP="00616AE9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  <w:p w14:paraId="549EF4A1" w14:textId="77777777" w:rsidR="000005F3" w:rsidRPr="00D01FC1" w:rsidRDefault="000005F3" w:rsidP="00616AE9">
            <w:pPr>
              <w:tabs>
                <w:tab w:val="left" w:pos="1215"/>
              </w:tabs>
            </w:pPr>
            <w:r>
              <w:tab/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711BA179" w14:textId="77777777" w:rsidR="000005F3" w:rsidRPr="00400F81" w:rsidRDefault="000005F3" w:rsidP="00616AE9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0005F3" w:rsidRPr="003671DB" w14:paraId="277F3A81" w14:textId="77777777" w:rsidTr="00616AE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6590C85" w14:textId="77777777" w:rsidR="000005F3" w:rsidRPr="00806C7E" w:rsidRDefault="000005F3" w:rsidP="00616AE9">
            <w:pPr>
              <w:pStyle w:val="Ttulo4"/>
              <w:jc w:val="center"/>
            </w:pPr>
            <w:bookmarkStart w:id="39" w:name="_M01_4"/>
            <w:bookmarkEnd w:id="39"/>
            <w:r>
              <w:t>M0</w:t>
            </w:r>
            <w:r w:rsidRPr="00806C7E">
              <w:t>1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14244E7" w14:textId="77777777" w:rsidR="000005F3" w:rsidRPr="003671DB" w:rsidRDefault="00E1049D" w:rsidP="00616AE9">
            <w:r>
              <w:t>Todas as propostas já foram aceitas!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65A0BB0" w14:textId="77777777" w:rsidR="000005F3" w:rsidRPr="003671DB" w:rsidRDefault="00E1049D" w:rsidP="00616AE9">
            <w:pPr>
              <w:rPr>
                <w:rFonts w:cs="Arial"/>
              </w:rPr>
            </w:pPr>
            <w:r>
              <w:rPr>
                <w:rFonts w:cs="Arial"/>
              </w:rPr>
              <w:t>Informação</w:t>
            </w:r>
          </w:p>
        </w:tc>
      </w:tr>
      <w:tr w:rsidR="00E1049D" w:rsidRPr="003671DB" w14:paraId="447902AC" w14:textId="77777777" w:rsidTr="00616AE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6F42474" w14:textId="77777777" w:rsidR="00E1049D" w:rsidRDefault="00E1049D" w:rsidP="00616AE9">
            <w:pPr>
              <w:pStyle w:val="Ttulo4"/>
              <w:jc w:val="center"/>
            </w:pPr>
            <w:bookmarkStart w:id="40" w:name="_M02_3"/>
            <w:bookmarkEnd w:id="40"/>
            <w:r>
              <w:t>M02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F275BD1" w14:textId="77777777" w:rsidR="00E1049D" w:rsidRDefault="00E1049D" w:rsidP="00616AE9">
            <w:r>
              <w:t>Não existem proposta para aceite digital!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3FA4D6C" w14:textId="77777777" w:rsidR="00E1049D" w:rsidRDefault="00E1049D" w:rsidP="00616AE9">
            <w:pPr>
              <w:rPr>
                <w:rFonts w:cs="Arial"/>
              </w:rPr>
            </w:pPr>
            <w:r>
              <w:rPr>
                <w:rFonts w:cs="Arial"/>
              </w:rPr>
              <w:t>Informação</w:t>
            </w:r>
          </w:p>
        </w:tc>
      </w:tr>
    </w:tbl>
    <w:p w14:paraId="71686389" w14:textId="77777777" w:rsidR="000005F3" w:rsidRDefault="000005F3" w:rsidP="000005F3">
      <w:pPr>
        <w:pStyle w:val="Ttulo2"/>
      </w:pPr>
    </w:p>
    <w:p w14:paraId="4CBF83EB" w14:textId="77777777" w:rsidR="004C1C41" w:rsidRDefault="004C1C41" w:rsidP="000005F3">
      <w:pPr>
        <w:rPr>
          <w:b/>
          <w:sz w:val="24"/>
        </w:rPr>
      </w:pPr>
    </w:p>
    <w:p w14:paraId="6A349FAB" w14:textId="77777777" w:rsidR="004C1C41" w:rsidRPr="00513C8C" w:rsidRDefault="004C1C41" w:rsidP="004C1C41">
      <w:pPr>
        <w:rPr>
          <w:b/>
          <w:lang w:eastAsia="en-GB"/>
        </w:rPr>
      </w:pPr>
      <w:r w:rsidRPr="00513C8C">
        <w:rPr>
          <w:b/>
          <w:lang w:eastAsia="en-GB"/>
        </w:rPr>
        <w:t>Especificação dos campos</w:t>
      </w:r>
    </w:p>
    <w:p w14:paraId="687779DE" w14:textId="77777777" w:rsidR="00434F19" w:rsidRDefault="00434F19" w:rsidP="00434F19">
      <w:pPr>
        <w:rPr>
          <w:b/>
          <w:sz w:val="24"/>
        </w:rPr>
      </w:pPr>
      <w:r>
        <w:rPr>
          <w:b/>
          <w:sz w:val="24"/>
        </w:rPr>
        <w:t>N/A</w:t>
      </w:r>
    </w:p>
    <w:p w14:paraId="304F98E0" w14:textId="771D3713" w:rsidR="00434F19" w:rsidRDefault="00434F19" w:rsidP="000005F3">
      <w:pPr>
        <w:rPr>
          <w:b/>
          <w:sz w:val="24"/>
        </w:rPr>
      </w:pPr>
    </w:p>
    <w:p w14:paraId="36D6C605" w14:textId="77777777" w:rsidR="00434F19" w:rsidRDefault="00434F19" w:rsidP="000005F3">
      <w:pPr>
        <w:rPr>
          <w:b/>
          <w:sz w:val="24"/>
        </w:rPr>
      </w:pPr>
    </w:p>
    <w:p w14:paraId="2868FF41" w14:textId="50C1A7CF" w:rsidR="000005F3" w:rsidRDefault="000005F3" w:rsidP="000005F3">
      <w:pPr>
        <w:rPr>
          <w:b/>
          <w:sz w:val="24"/>
        </w:rPr>
      </w:pPr>
      <w:r w:rsidRPr="00EB261F">
        <w:rPr>
          <w:b/>
          <w:sz w:val="24"/>
        </w:rPr>
        <w:t>Telas</w:t>
      </w:r>
    </w:p>
    <w:p w14:paraId="5F151F40" w14:textId="77777777" w:rsidR="000005F3" w:rsidRDefault="000005F3" w:rsidP="000005F3">
      <w:pPr>
        <w:rPr>
          <w:b/>
          <w:sz w:val="24"/>
        </w:rPr>
      </w:pPr>
      <w:r>
        <w:rPr>
          <w:b/>
          <w:sz w:val="24"/>
        </w:rPr>
        <w:t>N/A</w:t>
      </w:r>
    </w:p>
    <w:p w14:paraId="485CD4C2" w14:textId="77777777" w:rsidR="000005F3" w:rsidRPr="00F24B79" w:rsidRDefault="000005F3" w:rsidP="000005F3"/>
    <w:p w14:paraId="2C5AEFA5" w14:textId="77777777" w:rsidR="00F24B79" w:rsidRPr="00F24B79" w:rsidRDefault="00F24B79" w:rsidP="00F24B79"/>
    <w:p w14:paraId="37A84643" w14:textId="77777777" w:rsidR="00C502B1" w:rsidRDefault="00C502B1" w:rsidP="00194A79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bookmarkStart w:id="41" w:name="_REQ4:_Serviço_para"/>
      <w:bookmarkStart w:id="42" w:name="_Toc522606672"/>
      <w:bookmarkEnd w:id="41"/>
      <w:r>
        <w:rPr>
          <w:i w:val="0"/>
          <w:sz w:val="20"/>
        </w:rPr>
        <w:t>REQ</w:t>
      </w:r>
      <w:r w:rsidR="00F24B79">
        <w:rPr>
          <w:i w:val="0"/>
          <w:sz w:val="20"/>
        </w:rPr>
        <w:t>4</w:t>
      </w:r>
      <w:r>
        <w:rPr>
          <w:i w:val="0"/>
          <w:sz w:val="20"/>
        </w:rPr>
        <w:t xml:space="preserve">: </w:t>
      </w:r>
      <w:r w:rsidR="00904435">
        <w:rPr>
          <w:i w:val="0"/>
          <w:sz w:val="20"/>
        </w:rPr>
        <w:t>Serviço para g</w:t>
      </w:r>
      <w:r w:rsidR="00F24B79">
        <w:rPr>
          <w:i w:val="0"/>
          <w:sz w:val="20"/>
        </w:rPr>
        <w:t>ravar o aceite digital</w:t>
      </w:r>
      <w:bookmarkEnd w:id="42"/>
    </w:p>
    <w:p w14:paraId="4D9C5074" w14:textId="77777777" w:rsidR="00F24B79" w:rsidRDefault="00F24B79" w:rsidP="00F24B79"/>
    <w:p w14:paraId="00C7635D" w14:textId="77777777" w:rsidR="000F2D93" w:rsidRPr="007B42BC" w:rsidRDefault="000F2D93" w:rsidP="000F2D93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0F2D93" w:rsidRPr="00F62943" w14:paraId="76509A60" w14:textId="77777777" w:rsidTr="00616AE9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7C3B8581" w14:textId="77777777" w:rsidR="000F2D93" w:rsidRPr="00A7454C" w:rsidRDefault="000F2D93" w:rsidP="00616AE9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127D91D7" w14:textId="77777777" w:rsidR="000F2D93" w:rsidRPr="00AA7C73" w:rsidRDefault="000F2D93" w:rsidP="00616AE9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 xml:space="preserve">Serviço Canal; Serviço </w:t>
            </w:r>
            <w:proofErr w:type="spellStart"/>
            <w:r>
              <w:rPr>
                <w:lang w:eastAsia="en-GB"/>
              </w:rPr>
              <w:t>Backend</w:t>
            </w:r>
            <w:proofErr w:type="spellEnd"/>
          </w:p>
        </w:tc>
      </w:tr>
      <w:tr w:rsidR="000F2D93" w:rsidRPr="00F62943" w14:paraId="2AF0E31F" w14:textId="77777777" w:rsidTr="00616AE9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0D3F5AB3" w14:textId="77777777" w:rsidR="000F2D93" w:rsidRPr="00A7454C" w:rsidRDefault="000F2D93" w:rsidP="00616AE9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52874863" w14:textId="77777777" w:rsidR="000F2D93" w:rsidRPr="00F62943" w:rsidRDefault="000F2D93" w:rsidP="00616AE9">
            <w:pPr>
              <w:rPr>
                <w:rFonts w:cs="Arial"/>
              </w:rPr>
            </w:pPr>
            <w:r>
              <w:rPr>
                <w:rFonts w:cs="Arial"/>
              </w:rPr>
              <w:t>O segurado acessa o canal para realizar o aceite digital da proposta.</w:t>
            </w:r>
          </w:p>
        </w:tc>
      </w:tr>
      <w:tr w:rsidR="000F2D93" w:rsidRPr="00F62943" w14:paraId="4E47B13E" w14:textId="77777777" w:rsidTr="00616AE9">
        <w:tc>
          <w:tcPr>
            <w:tcW w:w="1985" w:type="dxa"/>
            <w:shd w:val="pct10" w:color="auto" w:fill="FFFFFF"/>
          </w:tcPr>
          <w:p w14:paraId="7645D7FA" w14:textId="77777777" w:rsidR="000F2D93" w:rsidRPr="00A7454C" w:rsidRDefault="000F2D93" w:rsidP="000F2D93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707B891B" w14:textId="77777777" w:rsidR="000F2D93" w:rsidRPr="00F62943" w:rsidRDefault="000F2D93" w:rsidP="000F2D93">
            <w:pPr>
              <w:rPr>
                <w:rFonts w:cs="Arial"/>
              </w:rPr>
            </w:pPr>
            <w:r>
              <w:rPr>
                <w:rFonts w:cs="Arial"/>
              </w:rPr>
              <w:t>As informações da proposta estarem disponíveis nos canais para realizar o aceite digital.</w:t>
            </w:r>
          </w:p>
        </w:tc>
      </w:tr>
      <w:tr w:rsidR="000F2D93" w:rsidRPr="00F62943" w14:paraId="5A393C93" w14:textId="77777777" w:rsidTr="00616AE9">
        <w:tc>
          <w:tcPr>
            <w:tcW w:w="1985" w:type="dxa"/>
            <w:shd w:val="pct10" w:color="auto" w:fill="FFFFFF"/>
          </w:tcPr>
          <w:p w14:paraId="2F6768AC" w14:textId="77777777" w:rsidR="000F2D93" w:rsidRPr="00F62943" w:rsidRDefault="000F2D93" w:rsidP="000F2D93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2D275D76" w14:textId="77777777" w:rsidR="000F2D93" w:rsidRPr="00F62943" w:rsidRDefault="000F2D93" w:rsidP="000F2D93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Gravar o aceite digital para utilização pelo sistema de Acompanhamento de Proposta</w:t>
            </w:r>
          </w:p>
        </w:tc>
      </w:tr>
    </w:tbl>
    <w:p w14:paraId="60D5C2E5" w14:textId="77777777" w:rsidR="000F2D93" w:rsidRDefault="000F2D93" w:rsidP="000F2D93"/>
    <w:p w14:paraId="03A2AFD3" w14:textId="4A8B2180" w:rsidR="000F2D93" w:rsidRDefault="000F2D93" w:rsidP="000F2D93"/>
    <w:p w14:paraId="5690FBE6" w14:textId="131C7C93" w:rsidR="00434F19" w:rsidRDefault="00434F19" w:rsidP="000F2D93"/>
    <w:p w14:paraId="46E3DAF5" w14:textId="2E53D4C1" w:rsidR="00434F19" w:rsidRDefault="00434F19" w:rsidP="000F2D93"/>
    <w:p w14:paraId="6115AB3B" w14:textId="1756DC57" w:rsidR="00434F19" w:rsidRDefault="00434F19" w:rsidP="000F2D93"/>
    <w:p w14:paraId="7A4FAA47" w14:textId="77777777" w:rsidR="00434F19" w:rsidRDefault="00434F19" w:rsidP="000F2D93"/>
    <w:p w14:paraId="133FE2F5" w14:textId="77777777" w:rsidR="000F2D93" w:rsidRDefault="000F2D93" w:rsidP="000F2D93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p w14:paraId="14F2986A" w14:textId="77777777" w:rsidR="000F2D93" w:rsidRPr="00EB261F" w:rsidRDefault="000F2D93" w:rsidP="000F2D93">
      <w:pPr>
        <w:rPr>
          <w:b/>
          <w:sz w:val="24"/>
        </w:rPr>
      </w:pP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0F2D93" w:rsidRPr="003671DB" w14:paraId="7E9C9157" w14:textId="77777777" w:rsidTr="00616AE9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39CDD1F5" w14:textId="77777777" w:rsidR="000F2D93" w:rsidRPr="00C06D93" w:rsidRDefault="000F2D93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27FC675E" w14:textId="77777777" w:rsidR="000F2D93" w:rsidRPr="00C06D93" w:rsidRDefault="000F2D93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19163FF1" w14:textId="77777777" w:rsidR="000F2D93" w:rsidRPr="00C06D93" w:rsidRDefault="000F2D93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059FBC46" w14:textId="77777777" w:rsidR="000F2D93" w:rsidRPr="00C06D93" w:rsidRDefault="000F2D93" w:rsidP="00616AE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5C0673FD" w14:textId="77777777" w:rsidR="000F2D93" w:rsidRPr="00C06D93" w:rsidRDefault="000F2D93" w:rsidP="00616AE9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0F2D93" w:rsidRPr="003671DB" w14:paraId="171F7951" w14:textId="77777777" w:rsidTr="00616AE9">
        <w:tc>
          <w:tcPr>
            <w:tcW w:w="959" w:type="dxa"/>
            <w:shd w:val="clear" w:color="auto" w:fill="auto"/>
            <w:vAlign w:val="center"/>
          </w:tcPr>
          <w:p w14:paraId="5780AE0A" w14:textId="77777777" w:rsidR="000F2D93" w:rsidRPr="003671DB" w:rsidRDefault="000F2D93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EA1A426" w14:textId="77777777" w:rsidR="000F2D93" w:rsidRPr="00C06D93" w:rsidRDefault="000F2D93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Serviço Canal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1A2342F0" w14:textId="77777777" w:rsidR="000F2D93" w:rsidRDefault="000F2D93" w:rsidP="00616AE9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Recebe</w:t>
            </w:r>
          </w:p>
          <w:p w14:paraId="55CBB1DA" w14:textId="77777777" w:rsidR="000F2D93" w:rsidRDefault="000F2D93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Canal</w:t>
            </w:r>
          </w:p>
          <w:p w14:paraId="0272C8AC" w14:textId="77777777" w:rsidR="000F2D93" w:rsidRDefault="00563361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Status </w:t>
            </w:r>
            <w:r w:rsidR="000F2D93">
              <w:rPr>
                <w:rFonts w:cs="Arial"/>
              </w:rPr>
              <w:t>Aceite</w:t>
            </w:r>
          </w:p>
          <w:p w14:paraId="0889251C" w14:textId="77777777" w:rsidR="000F2D93" w:rsidRDefault="000F2D93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Nº da Proposta</w:t>
            </w:r>
          </w:p>
          <w:p w14:paraId="1061669D" w14:textId="77777777" w:rsidR="000F2D93" w:rsidRDefault="000F2D93" w:rsidP="00194A79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CPF </w:t>
            </w:r>
          </w:p>
          <w:p w14:paraId="03AA4B6E" w14:textId="77777777" w:rsidR="00C04BA0" w:rsidRPr="00C04BA0" w:rsidRDefault="00C04BA0" w:rsidP="00C04BA0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71C5A3F" w14:textId="77777777" w:rsidR="000F2D93" w:rsidRPr="003671DB" w:rsidRDefault="000F2D93" w:rsidP="00616AE9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55BEE336" w14:textId="77777777" w:rsidR="000F2D93" w:rsidRPr="003671DB" w:rsidRDefault="000F2D93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0F2D93" w:rsidRPr="003671DB" w14:paraId="20C92E6D" w14:textId="77777777" w:rsidTr="00616AE9">
        <w:tc>
          <w:tcPr>
            <w:tcW w:w="959" w:type="dxa"/>
            <w:shd w:val="clear" w:color="auto" w:fill="auto"/>
            <w:vAlign w:val="center"/>
          </w:tcPr>
          <w:p w14:paraId="2D7DE514" w14:textId="77777777" w:rsidR="000F2D93" w:rsidRPr="003671DB" w:rsidRDefault="000F2D93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1CA0323" w14:textId="77777777" w:rsidR="000F2D93" w:rsidRPr="00A41F4A" w:rsidRDefault="000F2D93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Serviço Canal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78EC9B25" w14:textId="77777777" w:rsidR="000F2D93" w:rsidRDefault="000F2D93" w:rsidP="000F2D93">
            <w:r>
              <w:t xml:space="preserve">Enviar as informações para o Serviço </w:t>
            </w:r>
            <w:proofErr w:type="spellStart"/>
            <w:r>
              <w:t>Backend</w:t>
            </w:r>
            <w:proofErr w:type="spellEnd"/>
            <w:r w:rsidR="002E70A9">
              <w:t>.</w:t>
            </w:r>
          </w:p>
          <w:p w14:paraId="4DE72B82" w14:textId="03DEFDC2" w:rsidR="002E70A9" w:rsidRPr="00A41F4A" w:rsidRDefault="002E70A9" w:rsidP="000F2D93">
            <w:r>
              <w:t xml:space="preserve">Include 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87CF33E" w14:textId="77777777" w:rsidR="000F2D93" w:rsidRPr="003671DB" w:rsidRDefault="000F2D93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C8C6346" w14:textId="77777777" w:rsidR="000F2D93" w:rsidRPr="003671DB" w:rsidRDefault="000F2D93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04435" w:rsidRPr="003671DB" w14:paraId="3F79BB57" w14:textId="77777777" w:rsidTr="00616AE9">
        <w:tc>
          <w:tcPr>
            <w:tcW w:w="959" w:type="dxa"/>
            <w:shd w:val="clear" w:color="auto" w:fill="auto"/>
            <w:vAlign w:val="center"/>
          </w:tcPr>
          <w:p w14:paraId="6106D5B3" w14:textId="77777777" w:rsidR="00904435" w:rsidRDefault="0043574B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E412684" w14:textId="77777777" w:rsidR="00904435" w:rsidRDefault="00904435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046F84C7" w14:textId="474793EF" w:rsidR="00904435" w:rsidRDefault="00904435" w:rsidP="000F2D93">
            <w:r>
              <w:t>Consulta o CPF para verificar se existe proposta</w:t>
            </w:r>
            <w:r w:rsidR="002E70A9">
              <w:t xml:space="preserve"> no </w:t>
            </w:r>
            <w:hyperlink w:anchor="_REQ12:_Banco_de" w:history="1">
              <w:proofErr w:type="spellStart"/>
              <w:r w:rsidR="002E70A9" w:rsidRPr="002E70A9">
                <w:rPr>
                  <w:rStyle w:val="Hyperlink"/>
                </w:rPr>
                <w:t>database</w:t>
              </w:r>
              <w:proofErr w:type="spellEnd"/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45456C35" w14:textId="77777777" w:rsidR="00904435" w:rsidRPr="003671DB" w:rsidRDefault="00904435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35503A6" w14:textId="77777777" w:rsidR="00904435" w:rsidRPr="003671DB" w:rsidRDefault="00904435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04435" w:rsidRPr="003671DB" w14:paraId="144917EA" w14:textId="77777777" w:rsidTr="00616AE9">
        <w:tc>
          <w:tcPr>
            <w:tcW w:w="959" w:type="dxa"/>
            <w:shd w:val="clear" w:color="auto" w:fill="auto"/>
            <w:vAlign w:val="center"/>
          </w:tcPr>
          <w:p w14:paraId="3C14CFBF" w14:textId="77777777" w:rsidR="00904435" w:rsidRDefault="0043574B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04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0572B5BF" w14:textId="77777777" w:rsidR="00904435" w:rsidRDefault="00510E5D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1CB30E52" w14:textId="77777777" w:rsidR="00904435" w:rsidRDefault="00510E5D" w:rsidP="000F2D93">
            <w:r>
              <w:t>Chama o serviço para fazer débito em conta da primeira parcela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C392088" w14:textId="77777777" w:rsidR="00904435" w:rsidRPr="003671DB" w:rsidRDefault="00904435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56A1B27C" w14:textId="77777777" w:rsidR="00904435" w:rsidRPr="003671DB" w:rsidRDefault="00904435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04435" w:rsidRPr="003671DB" w14:paraId="1D102468" w14:textId="77777777" w:rsidTr="00616AE9">
        <w:tc>
          <w:tcPr>
            <w:tcW w:w="959" w:type="dxa"/>
            <w:shd w:val="clear" w:color="auto" w:fill="auto"/>
            <w:vAlign w:val="center"/>
          </w:tcPr>
          <w:p w14:paraId="53272FD1" w14:textId="77777777" w:rsidR="00904435" w:rsidRDefault="0043574B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05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21624D87" w14:textId="77777777" w:rsidR="00904435" w:rsidRDefault="00510E5D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5344FD66" w14:textId="63CB7F1F" w:rsidR="00904435" w:rsidRDefault="00510E5D" w:rsidP="000F2D93">
            <w:r>
              <w:t>Grava o Aceite Digital</w:t>
            </w:r>
            <w:r w:rsidR="002E70A9">
              <w:t xml:space="preserve"> no </w:t>
            </w:r>
            <w:hyperlink w:anchor="_REQ12:_Banco_de" w:history="1">
              <w:proofErr w:type="spellStart"/>
              <w:r w:rsidR="002E70A9" w:rsidRPr="002E70A9">
                <w:rPr>
                  <w:rStyle w:val="Hyperlink"/>
                </w:rPr>
                <w:t>database</w:t>
              </w:r>
              <w:proofErr w:type="spellEnd"/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18BA053A" w14:textId="77777777" w:rsidR="00904435" w:rsidRPr="003671DB" w:rsidRDefault="00904435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3674D60" w14:textId="77777777" w:rsidR="00904435" w:rsidRPr="003671DB" w:rsidRDefault="00904435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04435" w:rsidRPr="003671DB" w14:paraId="5A669370" w14:textId="77777777" w:rsidTr="00616AE9">
        <w:tc>
          <w:tcPr>
            <w:tcW w:w="959" w:type="dxa"/>
            <w:shd w:val="clear" w:color="auto" w:fill="auto"/>
            <w:vAlign w:val="center"/>
          </w:tcPr>
          <w:p w14:paraId="0F517D08" w14:textId="77777777" w:rsidR="00904435" w:rsidRDefault="0043574B" w:rsidP="00616AE9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06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443647D0" w14:textId="77777777" w:rsidR="00904435" w:rsidRDefault="00510E5D" w:rsidP="00616AE9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716DE155" w14:textId="77777777" w:rsidR="00904435" w:rsidRDefault="00510E5D" w:rsidP="000F2D93">
            <w:r>
              <w:t>Envia resultado para o BVP Next da proposta aprovada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F6A73DD" w14:textId="77777777" w:rsidR="00904435" w:rsidRPr="003671DB" w:rsidRDefault="00904435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51EBB409" w14:textId="77777777" w:rsidR="00904435" w:rsidRPr="003671DB" w:rsidRDefault="00904435" w:rsidP="00616AE9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671547" w:rsidRPr="003671DB" w14:paraId="3D0E0C54" w14:textId="77777777" w:rsidTr="00616AE9">
        <w:tc>
          <w:tcPr>
            <w:tcW w:w="959" w:type="dxa"/>
            <w:shd w:val="clear" w:color="auto" w:fill="auto"/>
            <w:vAlign w:val="center"/>
          </w:tcPr>
          <w:p w14:paraId="2C33052F" w14:textId="77777777" w:rsidR="00671547" w:rsidRDefault="00671547" w:rsidP="00671547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</w:t>
            </w:r>
            <w:r w:rsidR="0043574B">
              <w:rPr>
                <w:rFonts w:cs="Arial"/>
                <w:smallCaps/>
              </w:rPr>
              <w:t>7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3C5A9937" w14:textId="77777777" w:rsidR="00671547" w:rsidRDefault="00671547" w:rsidP="00671547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7AB4B535" w14:textId="77777777" w:rsidR="00671547" w:rsidRDefault="00671547" w:rsidP="00671547">
            <w:r>
              <w:t xml:space="preserve">Gerar o log com </w:t>
            </w:r>
          </w:p>
          <w:p w14:paraId="0198B77B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Status</w:t>
            </w:r>
          </w:p>
          <w:p w14:paraId="5AC39BA9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lastRenderedPageBreak/>
              <w:t>Usuário</w:t>
            </w:r>
          </w:p>
          <w:p w14:paraId="1D378228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Sistema/Canal</w:t>
            </w:r>
          </w:p>
          <w:p w14:paraId="7588FCB7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CPF</w:t>
            </w:r>
          </w:p>
          <w:p w14:paraId="2353DD90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Nome</w:t>
            </w:r>
          </w:p>
          <w:p w14:paraId="63679223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Nº da Proposta</w:t>
            </w:r>
          </w:p>
          <w:p w14:paraId="175E24BB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Data</w:t>
            </w:r>
          </w:p>
          <w:p w14:paraId="11B3CF83" w14:textId="77777777" w:rsidR="00671547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Hora/Minuto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A2C8332" w14:textId="77777777" w:rsidR="00671547" w:rsidRPr="003671DB" w:rsidRDefault="00671547" w:rsidP="0067154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58B1EE41" w14:textId="77777777" w:rsidR="00671547" w:rsidRDefault="00671547" w:rsidP="0067154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5EFBCEC0" w14:textId="77777777" w:rsidR="00E1049D" w:rsidRDefault="00E1049D" w:rsidP="00F24B79"/>
    <w:p w14:paraId="7D378C97" w14:textId="77777777" w:rsidR="00E1049D" w:rsidRDefault="00E1049D" w:rsidP="00F24B79"/>
    <w:p w14:paraId="57196BD3" w14:textId="77777777" w:rsidR="00E1049D" w:rsidRDefault="00E1049D" w:rsidP="00F24B79"/>
    <w:p w14:paraId="054A57F2" w14:textId="77777777" w:rsidR="00096421" w:rsidRDefault="00096421" w:rsidP="00F24B79"/>
    <w:p w14:paraId="101C8DAC" w14:textId="77777777" w:rsidR="00096421" w:rsidRDefault="00096421" w:rsidP="00096421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3273C026" w14:textId="77777777" w:rsidR="00096421" w:rsidRPr="00EB261F" w:rsidRDefault="00096421" w:rsidP="00096421">
      <w:pPr>
        <w:rPr>
          <w:b/>
          <w:sz w:val="24"/>
        </w:rPr>
      </w:pPr>
    </w:p>
    <w:p w14:paraId="1D9F4248" w14:textId="77777777" w:rsidR="00096421" w:rsidRPr="00EB261F" w:rsidRDefault="00096421" w:rsidP="00096421">
      <w:pPr>
        <w:pStyle w:val="Ttulo4"/>
        <w:rPr>
          <w:sz w:val="24"/>
        </w:rPr>
      </w:pPr>
      <w:r w:rsidRPr="00EB261F">
        <w:rPr>
          <w:sz w:val="24"/>
        </w:rPr>
        <w:t xml:space="preserve">CA01 – </w:t>
      </w:r>
      <w:r w:rsidR="00904435">
        <w:rPr>
          <w:sz w:val="24"/>
        </w:rPr>
        <w:t>XXX</w:t>
      </w:r>
    </w:p>
    <w:p w14:paraId="067F5147" w14:textId="0CCA1608" w:rsidR="00096421" w:rsidRDefault="00096421" w:rsidP="00F24B79"/>
    <w:p w14:paraId="22466DC4" w14:textId="4A04E629" w:rsidR="00434F19" w:rsidRDefault="00434F19" w:rsidP="00F24B79">
      <w:pPr>
        <w:rPr>
          <w:b/>
          <w:sz w:val="24"/>
        </w:rPr>
      </w:pPr>
      <w:r>
        <w:rPr>
          <w:b/>
          <w:sz w:val="24"/>
        </w:rPr>
        <w:t>N\A</w:t>
      </w:r>
    </w:p>
    <w:p w14:paraId="38FE9487" w14:textId="77777777" w:rsidR="00434F19" w:rsidRDefault="00434F19" w:rsidP="00F24B79"/>
    <w:p w14:paraId="5D5DD2F4" w14:textId="770D705B" w:rsidR="00096421" w:rsidRDefault="00096421" w:rsidP="00096421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7372D1C2" w14:textId="5DB17D65" w:rsidR="00096421" w:rsidRDefault="00096421" w:rsidP="00096421">
      <w:pPr>
        <w:rPr>
          <w:b/>
          <w:sz w:val="24"/>
        </w:rPr>
      </w:pPr>
    </w:p>
    <w:p w14:paraId="7D247689" w14:textId="4331C941" w:rsidR="00434F19" w:rsidRPr="00EB261F" w:rsidRDefault="00434F19" w:rsidP="00096421">
      <w:pPr>
        <w:rPr>
          <w:b/>
          <w:sz w:val="24"/>
        </w:rPr>
      </w:pPr>
      <w:r>
        <w:rPr>
          <w:b/>
          <w:sz w:val="24"/>
        </w:rPr>
        <w:t>N\A</w:t>
      </w:r>
    </w:p>
    <w:p w14:paraId="475D9C7F" w14:textId="77777777" w:rsidR="00096421" w:rsidRDefault="00096421" w:rsidP="00096421">
      <w:pPr>
        <w:rPr>
          <w:b/>
          <w:sz w:val="24"/>
        </w:rPr>
      </w:pPr>
    </w:p>
    <w:p w14:paraId="6D499F82" w14:textId="77777777" w:rsidR="00096421" w:rsidRDefault="00096421" w:rsidP="00F24B79"/>
    <w:p w14:paraId="3C79233B" w14:textId="77777777" w:rsidR="00096421" w:rsidRDefault="00096421" w:rsidP="00F24B79"/>
    <w:p w14:paraId="0E496295" w14:textId="77777777" w:rsidR="00096421" w:rsidRDefault="00096421" w:rsidP="00096421">
      <w:pPr>
        <w:rPr>
          <w:b/>
          <w:sz w:val="24"/>
        </w:rPr>
      </w:pPr>
      <w:r w:rsidRPr="00EB261F">
        <w:rPr>
          <w:b/>
          <w:sz w:val="24"/>
        </w:rPr>
        <w:t>Regras de Negócio</w:t>
      </w:r>
    </w:p>
    <w:p w14:paraId="5E211AB9" w14:textId="2FCAE6CF" w:rsidR="00096421" w:rsidRDefault="00096421" w:rsidP="00F24B79"/>
    <w:p w14:paraId="2894E835" w14:textId="5C01F5EF" w:rsidR="00434F19" w:rsidRPr="00434F19" w:rsidRDefault="00434F19" w:rsidP="00F24B79">
      <w:pPr>
        <w:rPr>
          <w:b/>
        </w:rPr>
      </w:pPr>
      <w:r w:rsidRPr="00434F19">
        <w:rPr>
          <w:b/>
        </w:rPr>
        <w:t>N\A</w:t>
      </w:r>
    </w:p>
    <w:p w14:paraId="455BB548" w14:textId="77777777" w:rsidR="00434F19" w:rsidRDefault="00434F19" w:rsidP="00F24B79"/>
    <w:p w14:paraId="370B1515" w14:textId="77777777" w:rsidR="00243464" w:rsidRPr="00EB261F" w:rsidRDefault="00243464" w:rsidP="00243464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243464" w:rsidRPr="003671DB" w14:paraId="1294F556" w14:textId="77777777" w:rsidTr="00616AE9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F34935B" w14:textId="77777777" w:rsidR="00243464" w:rsidRPr="00400F81" w:rsidRDefault="00243464" w:rsidP="00616AE9">
            <w:pPr>
              <w:rPr>
                <w:b/>
              </w:rPr>
            </w:pPr>
            <w:r w:rsidRPr="00400F81">
              <w:rPr>
                <w:b/>
              </w:rPr>
              <w:t>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5F05E3E5" w14:textId="77777777" w:rsidR="00243464" w:rsidRDefault="00243464" w:rsidP="00616AE9">
            <w:pPr>
              <w:rPr>
                <w:b/>
              </w:rPr>
            </w:pPr>
          </w:p>
          <w:p w14:paraId="0004C03B" w14:textId="77777777" w:rsidR="00243464" w:rsidRDefault="00243464" w:rsidP="00616AE9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  <w:p w14:paraId="514F4A76" w14:textId="77777777" w:rsidR="00243464" w:rsidRPr="00D01FC1" w:rsidRDefault="00243464" w:rsidP="00616AE9">
            <w:pPr>
              <w:tabs>
                <w:tab w:val="left" w:pos="1215"/>
              </w:tabs>
            </w:pPr>
            <w:r>
              <w:tab/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69E85F17" w14:textId="77777777" w:rsidR="00243464" w:rsidRPr="00400F81" w:rsidRDefault="00243464" w:rsidP="00616AE9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243464" w:rsidRPr="003671DB" w14:paraId="08408B15" w14:textId="77777777" w:rsidTr="00616AE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794A102" w14:textId="77777777" w:rsidR="00243464" w:rsidRPr="00806C7E" w:rsidRDefault="00243464" w:rsidP="00616AE9">
            <w:pPr>
              <w:pStyle w:val="Ttulo4"/>
              <w:jc w:val="center"/>
            </w:pPr>
            <w:r>
              <w:t>M0</w:t>
            </w:r>
            <w:r w:rsidRPr="00806C7E">
              <w:t>1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BF1AF7B" w14:textId="77777777" w:rsidR="00243464" w:rsidRPr="003671DB" w:rsidRDefault="00243464" w:rsidP="00616AE9">
            <w:r>
              <w:t xml:space="preserve">Acabamos de identificar que você realizou o aceite digital </w:t>
            </w:r>
            <w:r w:rsidR="00F36C7F">
              <w:t>através do @Canal.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1E5CEF0" w14:textId="77777777" w:rsidR="00243464" w:rsidRPr="003671DB" w:rsidRDefault="00243464" w:rsidP="00616AE9">
            <w:pPr>
              <w:rPr>
                <w:rFonts w:cs="Arial"/>
              </w:rPr>
            </w:pPr>
          </w:p>
        </w:tc>
      </w:tr>
    </w:tbl>
    <w:p w14:paraId="2F245974" w14:textId="77777777" w:rsidR="00243464" w:rsidRDefault="00243464" w:rsidP="00243464">
      <w:pPr>
        <w:pStyle w:val="Ttulo2"/>
      </w:pPr>
    </w:p>
    <w:p w14:paraId="20889328" w14:textId="77777777" w:rsidR="004C1C41" w:rsidRDefault="004C1C41" w:rsidP="00243464">
      <w:pPr>
        <w:rPr>
          <w:b/>
          <w:sz w:val="24"/>
        </w:rPr>
      </w:pPr>
    </w:p>
    <w:p w14:paraId="32821B1B" w14:textId="71DA85CD" w:rsidR="004C1C41" w:rsidRDefault="004C1C41" w:rsidP="004C1C41">
      <w:pPr>
        <w:rPr>
          <w:b/>
          <w:lang w:eastAsia="en-GB"/>
        </w:rPr>
      </w:pPr>
      <w:r w:rsidRPr="00513C8C">
        <w:rPr>
          <w:b/>
          <w:lang w:eastAsia="en-GB"/>
        </w:rPr>
        <w:t>Especificação dos campos</w:t>
      </w:r>
    </w:p>
    <w:p w14:paraId="5628D133" w14:textId="76F0D9F5" w:rsidR="00434F19" w:rsidRDefault="00434F19" w:rsidP="00243464">
      <w:pPr>
        <w:rPr>
          <w:b/>
          <w:sz w:val="24"/>
        </w:rPr>
      </w:pPr>
      <w:r>
        <w:rPr>
          <w:b/>
          <w:sz w:val="24"/>
        </w:rPr>
        <w:t>N\A</w:t>
      </w:r>
    </w:p>
    <w:p w14:paraId="10E6835E" w14:textId="77777777" w:rsidR="00434F19" w:rsidRDefault="00434F19" w:rsidP="00243464">
      <w:pPr>
        <w:rPr>
          <w:b/>
          <w:sz w:val="24"/>
        </w:rPr>
      </w:pPr>
    </w:p>
    <w:p w14:paraId="34B13DE7" w14:textId="6AD706B2" w:rsidR="00243464" w:rsidRDefault="00243464" w:rsidP="00243464">
      <w:pPr>
        <w:rPr>
          <w:b/>
          <w:sz w:val="24"/>
        </w:rPr>
      </w:pPr>
      <w:r w:rsidRPr="00EB261F">
        <w:rPr>
          <w:b/>
          <w:sz w:val="24"/>
        </w:rPr>
        <w:t>Telas</w:t>
      </w:r>
    </w:p>
    <w:p w14:paraId="0EA093CC" w14:textId="77777777" w:rsidR="00243464" w:rsidRDefault="00243464" w:rsidP="00F24B79"/>
    <w:p w14:paraId="2074D443" w14:textId="77777777" w:rsidR="00434F19" w:rsidRDefault="00434F19" w:rsidP="00434F19">
      <w:pPr>
        <w:rPr>
          <w:b/>
          <w:sz w:val="24"/>
        </w:rPr>
      </w:pPr>
      <w:r>
        <w:rPr>
          <w:b/>
          <w:sz w:val="24"/>
        </w:rPr>
        <w:t>N\A</w:t>
      </w:r>
    </w:p>
    <w:p w14:paraId="1DCA701D" w14:textId="77777777" w:rsidR="00243464" w:rsidRDefault="00243464" w:rsidP="00F24B79"/>
    <w:p w14:paraId="7A3BBC4F" w14:textId="77777777" w:rsidR="00243464" w:rsidRDefault="00243464" w:rsidP="00F24B79"/>
    <w:p w14:paraId="60B4103E" w14:textId="77777777" w:rsidR="00243464" w:rsidRPr="00F24B79" w:rsidRDefault="00243464" w:rsidP="00F24B79"/>
    <w:p w14:paraId="76E009F0" w14:textId="77777777" w:rsidR="00906A93" w:rsidRPr="00330A3C" w:rsidRDefault="00906A93" w:rsidP="00194A79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bookmarkStart w:id="43" w:name="_Toc522606673"/>
      <w:r w:rsidRPr="00D05E1A">
        <w:rPr>
          <w:rFonts w:cs="Arial"/>
          <w:i w:val="0"/>
          <w:sz w:val="20"/>
        </w:rPr>
        <w:t>REQ</w:t>
      </w:r>
      <w:r w:rsidR="00F24B79">
        <w:rPr>
          <w:rFonts w:cs="Arial"/>
          <w:i w:val="0"/>
          <w:sz w:val="20"/>
        </w:rPr>
        <w:t>5</w:t>
      </w:r>
      <w:r w:rsidRPr="00D05E1A">
        <w:rPr>
          <w:rFonts w:cs="Arial"/>
          <w:i w:val="0"/>
          <w:sz w:val="20"/>
        </w:rPr>
        <w:t xml:space="preserve">: </w:t>
      </w:r>
      <w:r>
        <w:rPr>
          <w:rFonts w:cs="Arial"/>
          <w:i w:val="0"/>
          <w:sz w:val="20"/>
        </w:rPr>
        <w:t xml:space="preserve">Aceite digital via </w:t>
      </w:r>
      <w:r w:rsidR="001F7BF1">
        <w:rPr>
          <w:rFonts w:cs="Arial"/>
          <w:i w:val="0"/>
          <w:sz w:val="20"/>
        </w:rPr>
        <w:t>APP Bradesco</w:t>
      </w:r>
      <w:bookmarkEnd w:id="43"/>
      <w:r>
        <w:rPr>
          <w:rFonts w:cs="Arial"/>
          <w:i w:val="0"/>
          <w:sz w:val="20"/>
        </w:rPr>
        <w:t xml:space="preserve"> </w:t>
      </w:r>
      <w:r w:rsidRPr="0076791C">
        <w:rPr>
          <w:rFonts w:cs="Arial"/>
          <w:i w:val="0"/>
          <w:sz w:val="20"/>
        </w:rPr>
        <w:t xml:space="preserve"> </w:t>
      </w:r>
    </w:p>
    <w:p w14:paraId="0BEA4037" w14:textId="77777777" w:rsidR="00906A93" w:rsidRPr="007B42BC" w:rsidRDefault="00906A93" w:rsidP="00906A93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906A93" w:rsidRPr="00F62943" w14:paraId="0C1B57AE" w14:textId="77777777" w:rsidTr="00B54654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34AE338E" w14:textId="77777777" w:rsidR="00906A93" w:rsidRPr="00A7454C" w:rsidRDefault="00906A93" w:rsidP="00B54654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19FCA38F" w14:textId="77777777" w:rsidR="00906A93" w:rsidRPr="00AA7C73" w:rsidRDefault="00906A93" w:rsidP="00B54654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>Segurado</w:t>
            </w:r>
            <w:r w:rsidR="00FB5F73">
              <w:rPr>
                <w:lang w:eastAsia="en-GB"/>
              </w:rPr>
              <w:t xml:space="preserve">; </w:t>
            </w:r>
            <w:r w:rsidR="001F7BF1">
              <w:rPr>
                <w:lang w:eastAsia="en-GB"/>
              </w:rPr>
              <w:t xml:space="preserve">APP Bradesco; Serviço Canal; </w:t>
            </w:r>
            <w:r w:rsidR="00FB5F73">
              <w:rPr>
                <w:lang w:eastAsia="en-GB"/>
              </w:rPr>
              <w:t>Serviço Back-</w:t>
            </w:r>
            <w:proofErr w:type="spellStart"/>
            <w:r w:rsidR="00FB5F73">
              <w:rPr>
                <w:lang w:eastAsia="en-GB"/>
              </w:rPr>
              <w:t>end</w:t>
            </w:r>
            <w:proofErr w:type="spellEnd"/>
          </w:p>
        </w:tc>
      </w:tr>
      <w:tr w:rsidR="00906A93" w:rsidRPr="00F62943" w14:paraId="4CA6FBB3" w14:textId="77777777" w:rsidTr="00B54654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0FFF6091" w14:textId="77777777" w:rsidR="00906A93" w:rsidRPr="00A7454C" w:rsidRDefault="00906A93" w:rsidP="00B54654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lastRenderedPageBreak/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5328508C" w14:textId="77777777" w:rsidR="00906A93" w:rsidRPr="00F62943" w:rsidRDefault="001F7BF1" w:rsidP="00B54654">
            <w:pPr>
              <w:rPr>
                <w:rFonts w:cs="Arial"/>
              </w:rPr>
            </w:pPr>
            <w:r>
              <w:rPr>
                <w:rFonts w:cs="Arial"/>
              </w:rPr>
              <w:t>Acessar o APP Bradesco e acessar a área de Seguros</w:t>
            </w:r>
            <w:r w:rsidR="00906A93">
              <w:rPr>
                <w:rFonts w:cs="Arial"/>
              </w:rPr>
              <w:t xml:space="preserve"> </w:t>
            </w:r>
          </w:p>
        </w:tc>
      </w:tr>
      <w:tr w:rsidR="00906A93" w:rsidRPr="00F62943" w14:paraId="1028B959" w14:textId="77777777" w:rsidTr="00B54654">
        <w:tc>
          <w:tcPr>
            <w:tcW w:w="1985" w:type="dxa"/>
            <w:shd w:val="pct10" w:color="auto" w:fill="FFFFFF"/>
          </w:tcPr>
          <w:p w14:paraId="3D12F0FF" w14:textId="77777777" w:rsidR="00906A93" w:rsidRPr="00A7454C" w:rsidRDefault="00906A93" w:rsidP="00B54654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1AB440DA" w14:textId="77777777" w:rsidR="00906A93" w:rsidRPr="00EB1D34" w:rsidRDefault="00CA5C61" w:rsidP="00B54654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 xml:space="preserve">Existir uma proposta gravada com o status de aguardando aceite no </w:t>
            </w:r>
            <w:proofErr w:type="spellStart"/>
            <w:r>
              <w:rPr>
                <w:szCs w:val="24"/>
                <w:lang w:eastAsia="en-GB"/>
              </w:rPr>
              <w:t>Database</w:t>
            </w:r>
            <w:proofErr w:type="spellEnd"/>
          </w:p>
        </w:tc>
      </w:tr>
      <w:tr w:rsidR="00906A93" w:rsidRPr="00F62943" w14:paraId="50D23D25" w14:textId="77777777" w:rsidTr="00B54654">
        <w:tc>
          <w:tcPr>
            <w:tcW w:w="1985" w:type="dxa"/>
            <w:shd w:val="pct10" w:color="auto" w:fill="FFFFFF"/>
          </w:tcPr>
          <w:p w14:paraId="055B501F" w14:textId="77777777" w:rsidR="00906A93" w:rsidRPr="00F62943" w:rsidRDefault="00906A93" w:rsidP="00B54654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1B1D5F00" w14:textId="77777777" w:rsidR="00906A93" w:rsidRPr="00F62943" w:rsidRDefault="00CA5C61" w:rsidP="00B54654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A proposta estar com o status de aceite confirmado e realizado o debito em conta da primeira parcela</w:t>
            </w:r>
            <w:r w:rsidR="00906A93">
              <w:rPr>
                <w:rFonts w:cs="Arial"/>
              </w:rPr>
              <w:t xml:space="preserve"> </w:t>
            </w:r>
          </w:p>
        </w:tc>
      </w:tr>
    </w:tbl>
    <w:p w14:paraId="2C808C7C" w14:textId="77777777" w:rsidR="00906A93" w:rsidRDefault="00906A93" w:rsidP="00906A93"/>
    <w:p w14:paraId="5A9A34EE" w14:textId="77777777" w:rsidR="00906A93" w:rsidRDefault="00906A93" w:rsidP="00906A93"/>
    <w:p w14:paraId="68ED7E07" w14:textId="77777777" w:rsidR="00906A93" w:rsidRPr="00EB261F" w:rsidRDefault="00906A93" w:rsidP="00906A93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906A93" w:rsidRPr="003671DB" w14:paraId="4C8FC4C3" w14:textId="77777777" w:rsidTr="00B54654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7A08BE23" w14:textId="77777777" w:rsidR="00906A93" w:rsidRPr="00C06D93" w:rsidRDefault="00906A93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3C733EA0" w14:textId="77777777" w:rsidR="00906A93" w:rsidRPr="00C06D93" w:rsidRDefault="00906A93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2C3647FC" w14:textId="77777777" w:rsidR="00906A93" w:rsidRPr="00C06D93" w:rsidRDefault="00906A93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39744971" w14:textId="77777777" w:rsidR="00906A93" w:rsidRPr="00C06D93" w:rsidRDefault="00906A93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3D32450C" w14:textId="77777777" w:rsidR="00906A93" w:rsidRPr="00C06D93" w:rsidRDefault="00906A93" w:rsidP="00B54654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906A93" w:rsidRPr="003671DB" w14:paraId="41E03842" w14:textId="77777777" w:rsidTr="00B54654">
        <w:tc>
          <w:tcPr>
            <w:tcW w:w="959" w:type="dxa"/>
            <w:shd w:val="clear" w:color="auto" w:fill="auto"/>
            <w:vAlign w:val="center"/>
          </w:tcPr>
          <w:p w14:paraId="427C39CB" w14:textId="77777777" w:rsidR="00906A93" w:rsidRPr="003671DB" w:rsidRDefault="004B041C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32C1E921" w14:textId="77777777" w:rsidR="00906A93" w:rsidRPr="00C06D93" w:rsidRDefault="004B041C" w:rsidP="00B54654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54195C4C" w14:textId="77777777" w:rsidR="00906A93" w:rsidRPr="00A41F4A" w:rsidRDefault="00CA5C61" w:rsidP="00B54654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Acessa o APP do Bradesco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BF6AA1F" w14:textId="77777777" w:rsidR="00906A93" w:rsidRPr="003671DB" w:rsidRDefault="00906A93" w:rsidP="00B54654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70E95148" w14:textId="77777777" w:rsidR="00906A93" w:rsidRPr="003671DB" w:rsidRDefault="00906A9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06A93" w:rsidRPr="003671DB" w14:paraId="67DE74FD" w14:textId="77777777" w:rsidTr="00B54654">
        <w:tc>
          <w:tcPr>
            <w:tcW w:w="959" w:type="dxa"/>
            <w:shd w:val="clear" w:color="auto" w:fill="auto"/>
            <w:vAlign w:val="center"/>
          </w:tcPr>
          <w:p w14:paraId="51DB149E" w14:textId="77777777" w:rsidR="00906A93" w:rsidRPr="003671DB" w:rsidRDefault="00B35BD9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CB2C6AA" w14:textId="77777777" w:rsidR="00906A93" w:rsidRPr="00A41F4A" w:rsidRDefault="00B35BD9" w:rsidP="00B54654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517C5CB8" w14:textId="77777777" w:rsidR="00906A93" w:rsidRPr="00A41F4A" w:rsidRDefault="00B35BD9" w:rsidP="00B54654">
            <w:r>
              <w:t>Clicar no ícone “Seguros”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AFDED71" w14:textId="77777777" w:rsidR="00906A93" w:rsidRPr="003671DB" w:rsidRDefault="00906A9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6A8ABF6C" w14:textId="77777777" w:rsidR="00906A93" w:rsidRPr="003671DB" w:rsidRDefault="00906A9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06A93" w:rsidRPr="003671DB" w14:paraId="08DF587C" w14:textId="77777777" w:rsidTr="00B54654">
        <w:tc>
          <w:tcPr>
            <w:tcW w:w="959" w:type="dxa"/>
            <w:shd w:val="clear" w:color="auto" w:fill="auto"/>
            <w:vAlign w:val="center"/>
          </w:tcPr>
          <w:p w14:paraId="5C3AF72F" w14:textId="77777777" w:rsidR="00906A93" w:rsidRPr="003671DB" w:rsidRDefault="00B35BD9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D29A7C7" w14:textId="77777777" w:rsidR="00906A93" w:rsidRPr="00C06D93" w:rsidRDefault="00B35BD9" w:rsidP="00B54654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2216781A" w14:textId="77777777" w:rsidR="00906A93" w:rsidRPr="00A41F4A" w:rsidRDefault="00B35BD9" w:rsidP="00B35BD9">
            <w:r>
              <w:t>Clicar no botão “CONSULTAR SEGUROS PENDENTES DE ACEITE”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30A4C1F" w14:textId="77777777" w:rsidR="00906A93" w:rsidRPr="003671DB" w:rsidRDefault="00906A9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D171076" w14:textId="77777777" w:rsidR="00906A93" w:rsidRPr="003671DB" w:rsidRDefault="00906A9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06A93" w:rsidRPr="009670A1" w14:paraId="691921DC" w14:textId="77777777" w:rsidTr="00B54654">
        <w:tc>
          <w:tcPr>
            <w:tcW w:w="959" w:type="dxa"/>
            <w:shd w:val="clear" w:color="auto" w:fill="auto"/>
            <w:vAlign w:val="center"/>
          </w:tcPr>
          <w:p w14:paraId="7B5249CF" w14:textId="77777777" w:rsidR="00906A93" w:rsidRPr="003671DB" w:rsidRDefault="00B35BD9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04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1EE69651" w14:textId="77777777" w:rsidR="00906A93" w:rsidRPr="003671DB" w:rsidRDefault="00B35BD9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APP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0F216EAE" w14:textId="77777777" w:rsidR="00906A93" w:rsidRPr="003671DB" w:rsidRDefault="00B35BD9" w:rsidP="00B54654">
            <w:r>
              <w:t>Consulta o serviço que verifica se existem propostas pendentes</w:t>
            </w:r>
            <w:r w:rsidR="00834177">
              <w:t>, passando o CPF do correntista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09FC71B" w14:textId="77777777" w:rsidR="00906A93" w:rsidRPr="003671DB" w:rsidRDefault="00906A9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5CA60BA2" w14:textId="77777777" w:rsidR="00906A93" w:rsidRPr="00CD260D" w:rsidRDefault="00906A9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AC6A81" w:rsidRPr="009670A1" w14:paraId="3B9C1EE7" w14:textId="77777777" w:rsidTr="00B54654">
        <w:tc>
          <w:tcPr>
            <w:tcW w:w="959" w:type="dxa"/>
            <w:shd w:val="clear" w:color="auto" w:fill="auto"/>
            <w:vAlign w:val="center"/>
          </w:tcPr>
          <w:p w14:paraId="0434F73A" w14:textId="77777777" w:rsidR="00AC6A81" w:rsidRDefault="00AC6A81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05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EFD1AAC" w14:textId="77777777" w:rsidR="00AC6A81" w:rsidRDefault="00AC6A81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APP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4EF537F0" w14:textId="77777777" w:rsidR="00AC6A81" w:rsidRDefault="00AC6A81" w:rsidP="00466264">
            <w:r>
              <w:t xml:space="preserve">Include para o </w:t>
            </w:r>
            <w:hyperlink w:anchor="_REQ11:_Serviço_para" w:history="1">
              <w:r w:rsidR="00466264" w:rsidRPr="00466264">
                <w:rPr>
                  <w:rStyle w:val="Hyperlink"/>
                </w:rPr>
                <w:t>REQ11: Serviço para consultar propostas de aceite digital vindo dos canais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306FCAFB" w14:textId="77777777" w:rsidR="00AC6A81" w:rsidRPr="003671DB" w:rsidRDefault="00AC6A81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BCABC06" w14:textId="77777777" w:rsidR="00AC6A81" w:rsidRPr="00CD260D" w:rsidRDefault="00AC6A81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B35BD9" w:rsidRPr="009670A1" w14:paraId="1C6D25C1" w14:textId="77777777" w:rsidTr="00B54654">
        <w:tc>
          <w:tcPr>
            <w:tcW w:w="959" w:type="dxa"/>
            <w:shd w:val="clear" w:color="auto" w:fill="auto"/>
            <w:vAlign w:val="center"/>
          </w:tcPr>
          <w:p w14:paraId="6F5A4CE5" w14:textId="77777777" w:rsidR="00B35BD9" w:rsidRDefault="00B35BD9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</w:t>
            </w:r>
            <w:r w:rsidR="00AC6A81">
              <w:rPr>
                <w:rFonts w:cs="Arial"/>
                <w:smallCaps/>
              </w:rPr>
              <w:t>6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644EA3E" w14:textId="77777777" w:rsidR="00B35BD9" w:rsidRDefault="00B35BD9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APP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4CDB52DF" w14:textId="77777777" w:rsidR="00B35BD9" w:rsidRDefault="00B35BD9" w:rsidP="00B54654">
            <w:r>
              <w:t>Exibe os dados da proposta pendente</w:t>
            </w:r>
            <w:r w:rsidR="006929BF">
              <w:t xml:space="preserve"> de aceite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50702B7" w14:textId="0E748311" w:rsidR="00B35BD9" w:rsidRPr="003671DB" w:rsidRDefault="009A3EDF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CA01_–_Proposta" w:history="1">
              <w:r w:rsidR="0034108D" w:rsidRPr="002E70A9">
                <w:rPr>
                  <w:rStyle w:val="Hyperlink"/>
                  <w:rFonts w:cs="Arial"/>
                  <w:smallCaps/>
                </w:rPr>
                <w:t>CA01</w:t>
              </w:r>
            </w:hyperlink>
            <w:r w:rsidR="00834177">
              <w:rPr>
                <w:rFonts w:cs="Arial"/>
                <w:smallCaps/>
              </w:rPr>
              <w:t xml:space="preserve">; </w:t>
            </w:r>
            <w:hyperlink w:anchor="_CA02_–_Não_1" w:history="1">
              <w:r w:rsidR="00834177" w:rsidRPr="002E70A9">
                <w:rPr>
                  <w:rStyle w:val="Hyperlink"/>
                  <w:rFonts w:cs="Arial"/>
                  <w:smallCaps/>
                </w:rPr>
                <w:t>CA02</w:t>
              </w:r>
            </w:hyperlink>
          </w:p>
        </w:tc>
        <w:tc>
          <w:tcPr>
            <w:tcW w:w="2489" w:type="dxa"/>
            <w:shd w:val="clear" w:color="auto" w:fill="auto"/>
            <w:vAlign w:val="center"/>
          </w:tcPr>
          <w:p w14:paraId="48FFE7D1" w14:textId="77777777" w:rsidR="00B35BD9" w:rsidRPr="00CD260D" w:rsidRDefault="00B35BD9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B35BD9" w:rsidRPr="009670A1" w14:paraId="4103A048" w14:textId="77777777" w:rsidTr="00B54654">
        <w:tc>
          <w:tcPr>
            <w:tcW w:w="959" w:type="dxa"/>
            <w:shd w:val="clear" w:color="auto" w:fill="auto"/>
            <w:vAlign w:val="center"/>
          </w:tcPr>
          <w:p w14:paraId="224E1503" w14:textId="77777777" w:rsidR="00B35BD9" w:rsidRDefault="00B35BD9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</w:t>
            </w:r>
            <w:r w:rsidR="00AC6A81">
              <w:rPr>
                <w:rFonts w:cs="Arial"/>
                <w:smallCaps/>
              </w:rPr>
              <w:t>7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2888DAE6" w14:textId="77777777" w:rsidR="00B35BD9" w:rsidRDefault="00B35BD9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254275FC" w14:textId="77777777" w:rsidR="00B35BD9" w:rsidRDefault="00B35BD9" w:rsidP="00B54654">
            <w:r>
              <w:t xml:space="preserve">Checar o </w:t>
            </w:r>
            <w:proofErr w:type="spellStart"/>
            <w:r>
              <w:t>checkbox</w:t>
            </w:r>
            <w:proofErr w:type="spellEnd"/>
            <w:r>
              <w:t xml:space="preserve"> do “Declaro que li e aceito...”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1B50284" w14:textId="77777777" w:rsidR="00B35BD9" w:rsidRPr="003671DB" w:rsidRDefault="00B35BD9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82E3DC0" w14:textId="77777777" w:rsidR="00B35BD9" w:rsidRPr="00CD260D" w:rsidRDefault="00B35BD9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B35BD9" w:rsidRPr="009670A1" w14:paraId="4BA5B82C" w14:textId="77777777" w:rsidTr="00B54654">
        <w:tc>
          <w:tcPr>
            <w:tcW w:w="959" w:type="dxa"/>
            <w:shd w:val="clear" w:color="auto" w:fill="auto"/>
            <w:vAlign w:val="center"/>
          </w:tcPr>
          <w:p w14:paraId="4328B71C" w14:textId="77777777" w:rsidR="00B35BD9" w:rsidRDefault="00B35BD9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</w:t>
            </w:r>
            <w:r w:rsidR="00AC6A81">
              <w:rPr>
                <w:rFonts w:cs="Arial"/>
                <w:smallCaps/>
              </w:rPr>
              <w:t>8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0C05758E" w14:textId="77777777" w:rsidR="00B35BD9" w:rsidRDefault="00B35BD9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487B8DE5" w14:textId="77777777" w:rsidR="00B35BD9" w:rsidRDefault="00B35BD9" w:rsidP="00B54654">
            <w:r>
              <w:t>Clica no botão “Confirmar”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6FF64B4" w14:textId="77777777" w:rsidR="00B35BD9" w:rsidRPr="003671DB" w:rsidRDefault="00B35BD9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EC7376A" w14:textId="77777777" w:rsidR="00B35BD9" w:rsidRPr="00CD260D" w:rsidRDefault="00B35BD9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AC6A81" w:rsidRPr="009670A1" w14:paraId="2B1B81A3" w14:textId="77777777" w:rsidTr="00B54654">
        <w:tc>
          <w:tcPr>
            <w:tcW w:w="959" w:type="dxa"/>
            <w:shd w:val="clear" w:color="auto" w:fill="auto"/>
            <w:vAlign w:val="center"/>
          </w:tcPr>
          <w:p w14:paraId="2F974195" w14:textId="77777777" w:rsidR="00AC6A81" w:rsidRDefault="00AC6A81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1163" w:type="dxa"/>
            <w:shd w:val="clear" w:color="auto" w:fill="auto"/>
            <w:vAlign w:val="center"/>
          </w:tcPr>
          <w:p w14:paraId="58BBC38D" w14:textId="77777777" w:rsidR="00AC6A81" w:rsidRDefault="00AC6A81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APP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3649CA92" w14:textId="77777777" w:rsidR="00AC6A81" w:rsidRDefault="00AC6A81" w:rsidP="00466264">
            <w:r>
              <w:t xml:space="preserve">Include para o </w:t>
            </w:r>
            <w:hyperlink w:anchor="_REQ10:_Serviço_para" w:history="1">
              <w:r w:rsidR="00466264" w:rsidRPr="00466264">
                <w:rPr>
                  <w:rStyle w:val="Hyperlink"/>
                </w:rPr>
                <w:t>REQ10: Serviço para enviar o aceite digital vindo dos canais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47ED0E6B" w14:textId="77777777" w:rsidR="00AC6A81" w:rsidRPr="003671DB" w:rsidRDefault="00AC6A81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6C4EEE5E" w14:textId="77777777" w:rsidR="00AC6A81" w:rsidRPr="00CD260D" w:rsidRDefault="00AC6A81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A30451" w:rsidRPr="009670A1" w14:paraId="25B786F3" w14:textId="77777777" w:rsidTr="00B54654">
        <w:tc>
          <w:tcPr>
            <w:tcW w:w="959" w:type="dxa"/>
            <w:shd w:val="clear" w:color="auto" w:fill="auto"/>
            <w:vAlign w:val="center"/>
          </w:tcPr>
          <w:p w14:paraId="59491CDC" w14:textId="77777777" w:rsidR="00A30451" w:rsidRDefault="00A30451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</w:t>
            </w:r>
            <w:r w:rsidR="00AC6A81">
              <w:rPr>
                <w:rFonts w:cs="Arial"/>
                <w:smallCaps/>
              </w:rPr>
              <w:t>9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64E50B2C" w14:textId="77777777" w:rsidR="00A30451" w:rsidRDefault="00A30451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APP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41EA7C5D" w14:textId="77777777" w:rsidR="00A30451" w:rsidRDefault="0034108D" w:rsidP="00B54654">
            <w:r>
              <w:t>Exibe mensagem confirmando o aceite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BB1CC68" w14:textId="77777777" w:rsidR="00A30451" w:rsidRPr="003671DB" w:rsidRDefault="00A30451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EFB9CB4" w14:textId="6A3AC158" w:rsidR="00A30451" w:rsidRPr="00CD260D" w:rsidRDefault="009A3EDF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M01_5" w:history="1">
              <w:r w:rsidR="00834177" w:rsidRPr="002E70A9">
                <w:rPr>
                  <w:rStyle w:val="Hyperlink"/>
                  <w:rFonts w:cs="Arial"/>
                  <w:smallCaps/>
                </w:rPr>
                <w:t>M01</w:t>
              </w:r>
            </w:hyperlink>
          </w:p>
        </w:tc>
      </w:tr>
      <w:tr w:rsidR="00671547" w:rsidRPr="009670A1" w14:paraId="151EB4FF" w14:textId="77777777" w:rsidTr="00B54654">
        <w:tc>
          <w:tcPr>
            <w:tcW w:w="959" w:type="dxa"/>
            <w:shd w:val="clear" w:color="auto" w:fill="auto"/>
            <w:vAlign w:val="center"/>
          </w:tcPr>
          <w:p w14:paraId="0CC0DECA" w14:textId="77777777" w:rsidR="00671547" w:rsidRDefault="00671547" w:rsidP="00671547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1163" w:type="dxa"/>
            <w:shd w:val="clear" w:color="auto" w:fill="auto"/>
            <w:vAlign w:val="center"/>
          </w:tcPr>
          <w:p w14:paraId="5E2F9BEF" w14:textId="77777777" w:rsidR="00671547" w:rsidRDefault="00671547" w:rsidP="00671547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</w:p>
        </w:tc>
        <w:tc>
          <w:tcPr>
            <w:tcW w:w="4689" w:type="dxa"/>
            <w:shd w:val="clear" w:color="auto" w:fill="auto"/>
            <w:vAlign w:val="center"/>
          </w:tcPr>
          <w:p w14:paraId="637E14A3" w14:textId="77777777" w:rsidR="00671547" w:rsidRDefault="00671547" w:rsidP="002E554C"/>
        </w:tc>
        <w:tc>
          <w:tcPr>
            <w:tcW w:w="1440" w:type="dxa"/>
            <w:shd w:val="clear" w:color="auto" w:fill="auto"/>
            <w:vAlign w:val="center"/>
          </w:tcPr>
          <w:p w14:paraId="76EA91DF" w14:textId="77777777" w:rsidR="00671547" w:rsidRPr="003671DB" w:rsidRDefault="00671547" w:rsidP="0067154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FEAFDFE" w14:textId="77777777" w:rsidR="00671547" w:rsidRDefault="00671547" w:rsidP="0067154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56124532" w14:textId="77777777" w:rsidR="00906A93" w:rsidRDefault="00906A93" w:rsidP="00A71DAC">
      <w:pPr>
        <w:rPr>
          <w:b/>
          <w:sz w:val="24"/>
        </w:rPr>
      </w:pPr>
    </w:p>
    <w:p w14:paraId="15F56F9A" w14:textId="77777777" w:rsidR="00E230B0" w:rsidRDefault="00E230B0" w:rsidP="0034108D">
      <w:pPr>
        <w:rPr>
          <w:b/>
          <w:sz w:val="24"/>
        </w:rPr>
      </w:pPr>
    </w:p>
    <w:p w14:paraId="03C711A9" w14:textId="77777777" w:rsidR="00E230B0" w:rsidRDefault="00E230B0" w:rsidP="0034108D">
      <w:pPr>
        <w:rPr>
          <w:b/>
          <w:sz w:val="24"/>
        </w:rPr>
      </w:pPr>
    </w:p>
    <w:p w14:paraId="06FD220B" w14:textId="77777777" w:rsidR="00E230B0" w:rsidRDefault="00E230B0" w:rsidP="0034108D">
      <w:pPr>
        <w:rPr>
          <w:b/>
          <w:sz w:val="24"/>
        </w:rPr>
      </w:pPr>
    </w:p>
    <w:p w14:paraId="380FA277" w14:textId="77777777" w:rsidR="0034108D" w:rsidRPr="00EB261F" w:rsidRDefault="0034108D" w:rsidP="0034108D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4AD877FC" w14:textId="77777777" w:rsidR="0034108D" w:rsidRPr="00EB261F" w:rsidRDefault="0034108D" w:rsidP="0034108D">
      <w:pPr>
        <w:pStyle w:val="Ttulo4"/>
        <w:rPr>
          <w:sz w:val="24"/>
        </w:rPr>
      </w:pPr>
      <w:bookmarkStart w:id="44" w:name="_CA01_–_Proposta"/>
      <w:bookmarkEnd w:id="44"/>
      <w:r w:rsidRPr="00EB261F">
        <w:rPr>
          <w:sz w:val="24"/>
        </w:rPr>
        <w:t xml:space="preserve">CA01 – </w:t>
      </w:r>
      <w:r w:rsidR="00834177">
        <w:rPr>
          <w:sz w:val="24"/>
        </w:rPr>
        <w:t>P</w:t>
      </w:r>
      <w:r>
        <w:rPr>
          <w:sz w:val="24"/>
        </w:rPr>
        <w:t xml:space="preserve">roposta </w:t>
      </w:r>
      <w:r w:rsidR="00834177">
        <w:rPr>
          <w:sz w:val="24"/>
        </w:rPr>
        <w:t>com aceite realizado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930"/>
        <w:gridCol w:w="4881"/>
        <w:gridCol w:w="1560"/>
        <w:gridCol w:w="2409"/>
      </w:tblGrid>
      <w:tr w:rsidR="0034108D" w:rsidRPr="003671DB" w14:paraId="5D8237FD" w14:textId="77777777" w:rsidTr="001E0D19">
        <w:tc>
          <w:tcPr>
            <w:tcW w:w="993" w:type="dxa"/>
            <w:shd w:val="clear" w:color="auto" w:fill="D9D9D9" w:themeFill="background1" w:themeFillShade="D9"/>
          </w:tcPr>
          <w:p w14:paraId="6D7FE6B2" w14:textId="77777777" w:rsidR="0034108D" w:rsidRPr="009E0924" w:rsidRDefault="0034108D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14:paraId="5EC226EF" w14:textId="77777777" w:rsidR="0034108D" w:rsidRPr="009E0924" w:rsidRDefault="0034108D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81" w:type="dxa"/>
            <w:shd w:val="clear" w:color="auto" w:fill="D9D9D9" w:themeFill="background1" w:themeFillShade="D9"/>
          </w:tcPr>
          <w:p w14:paraId="595C8ACB" w14:textId="77777777" w:rsidR="0034108D" w:rsidRPr="009E0924" w:rsidRDefault="0034108D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4E458422" w14:textId="77777777" w:rsidR="0034108D" w:rsidRPr="009E0924" w:rsidRDefault="0034108D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5BEAE5E4" w14:textId="77777777" w:rsidR="0034108D" w:rsidRPr="009E0924" w:rsidRDefault="0034108D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34108D" w:rsidRPr="003671DB" w14:paraId="267F7ABC" w14:textId="77777777" w:rsidTr="001E0D19">
        <w:tc>
          <w:tcPr>
            <w:tcW w:w="993" w:type="dxa"/>
            <w:vAlign w:val="center"/>
          </w:tcPr>
          <w:p w14:paraId="67AACEC8" w14:textId="77777777" w:rsidR="0034108D" w:rsidRPr="003671DB" w:rsidRDefault="0034108D" w:rsidP="001E0D1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930" w:type="dxa"/>
            <w:vAlign w:val="center"/>
          </w:tcPr>
          <w:p w14:paraId="1ECBC1C0" w14:textId="77777777" w:rsidR="0034108D" w:rsidRPr="003671DB" w:rsidRDefault="0034108D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APP</w:t>
            </w:r>
          </w:p>
        </w:tc>
        <w:tc>
          <w:tcPr>
            <w:tcW w:w="4881" w:type="dxa"/>
            <w:vAlign w:val="center"/>
          </w:tcPr>
          <w:p w14:paraId="09D4963B" w14:textId="77777777" w:rsidR="0034108D" w:rsidRPr="003671DB" w:rsidRDefault="0034108D" w:rsidP="001E0D19">
            <w:r>
              <w:t xml:space="preserve">Recebe status </w:t>
            </w:r>
            <w:r w:rsidR="00834177">
              <w:t xml:space="preserve">da com proposta com aceite já realizado </w:t>
            </w:r>
          </w:p>
        </w:tc>
        <w:tc>
          <w:tcPr>
            <w:tcW w:w="1560" w:type="dxa"/>
            <w:vAlign w:val="center"/>
          </w:tcPr>
          <w:p w14:paraId="3B9400BE" w14:textId="77777777" w:rsidR="0034108D" w:rsidRPr="003671DB" w:rsidRDefault="0034108D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37ED526A" w14:textId="77777777" w:rsidR="0034108D" w:rsidRPr="003671DB" w:rsidRDefault="0034108D" w:rsidP="001E0D19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34108D" w:rsidRPr="003671DB" w14:paraId="2C6288E3" w14:textId="77777777" w:rsidTr="001E0D19">
        <w:tc>
          <w:tcPr>
            <w:tcW w:w="993" w:type="dxa"/>
            <w:vAlign w:val="center"/>
          </w:tcPr>
          <w:p w14:paraId="03944A0E" w14:textId="77777777" w:rsidR="0034108D" w:rsidRPr="003671DB" w:rsidRDefault="0034108D" w:rsidP="001E0D1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930" w:type="dxa"/>
            <w:vAlign w:val="center"/>
          </w:tcPr>
          <w:p w14:paraId="6AE9A0B3" w14:textId="77777777" w:rsidR="0034108D" w:rsidRPr="003671DB" w:rsidRDefault="0034108D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APP</w:t>
            </w:r>
          </w:p>
        </w:tc>
        <w:tc>
          <w:tcPr>
            <w:tcW w:w="4881" w:type="dxa"/>
            <w:vAlign w:val="center"/>
          </w:tcPr>
          <w:p w14:paraId="1FC6D3E9" w14:textId="77777777" w:rsidR="0034108D" w:rsidRPr="003671DB" w:rsidRDefault="0034108D" w:rsidP="001E0D19">
            <w:r>
              <w:t xml:space="preserve">Exibe </w:t>
            </w:r>
            <w:r w:rsidR="00834177">
              <w:t xml:space="preserve">uma tela com a </w:t>
            </w:r>
            <w:r>
              <w:t>mensagem que a proposta j</w:t>
            </w:r>
            <w:r w:rsidR="00834177">
              <w:t>á teve aceite informa o canal e data\hora do aceite</w:t>
            </w:r>
          </w:p>
        </w:tc>
        <w:tc>
          <w:tcPr>
            <w:tcW w:w="1560" w:type="dxa"/>
            <w:vAlign w:val="center"/>
          </w:tcPr>
          <w:p w14:paraId="29BC663E" w14:textId="77777777" w:rsidR="0034108D" w:rsidRPr="003671DB" w:rsidRDefault="0034108D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3BAB0EC6" w14:textId="0B61050B" w:rsidR="0034108D" w:rsidRPr="003671DB" w:rsidRDefault="009A3EDF" w:rsidP="001E0D19">
            <w:pPr>
              <w:spacing w:beforeLines="20" w:before="48" w:afterLines="20" w:after="48"/>
              <w:jc w:val="center"/>
            </w:pPr>
            <w:hyperlink w:anchor="_M02_4" w:history="1">
              <w:r w:rsidR="00E230B0" w:rsidRPr="00BE078A">
                <w:rPr>
                  <w:rStyle w:val="Hyperlink"/>
                </w:rPr>
                <w:t>M02</w:t>
              </w:r>
            </w:hyperlink>
          </w:p>
        </w:tc>
      </w:tr>
    </w:tbl>
    <w:p w14:paraId="5B2A46D4" w14:textId="77777777" w:rsidR="0034108D" w:rsidRDefault="0034108D" w:rsidP="00A71DAC">
      <w:pPr>
        <w:rPr>
          <w:b/>
          <w:sz w:val="24"/>
        </w:rPr>
      </w:pPr>
    </w:p>
    <w:p w14:paraId="7FEC0F19" w14:textId="77777777" w:rsidR="00834177" w:rsidRPr="00EB261F" w:rsidRDefault="00834177" w:rsidP="00834177">
      <w:pPr>
        <w:pStyle w:val="Ttulo4"/>
        <w:rPr>
          <w:sz w:val="24"/>
        </w:rPr>
      </w:pPr>
      <w:bookmarkStart w:id="45" w:name="_CA02_–_Não_1"/>
      <w:bookmarkEnd w:id="45"/>
      <w:r w:rsidRPr="00EB261F">
        <w:rPr>
          <w:sz w:val="24"/>
        </w:rPr>
        <w:lastRenderedPageBreak/>
        <w:t>CA0</w:t>
      </w:r>
      <w:r>
        <w:rPr>
          <w:sz w:val="24"/>
        </w:rPr>
        <w:t>2</w:t>
      </w:r>
      <w:r w:rsidRPr="00EB261F">
        <w:rPr>
          <w:sz w:val="24"/>
        </w:rPr>
        <w:t xml:space="preserve"> – </w:t>
      </w:r>
      <w:r>
        <w:rPr>
          <w:sz w:val="24"/>
        </w:rPr>
        <w:t>Não existe proposta para realizar o aceite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930"/>
        <w:gridCol w:w="4881"/>
        <w:gridCol w:w="1560"/>
        <w:gridCol w:w="2409"/>
      </w:tblGrid>
      <w:tr w:rsidR="00834177" w:rsidRPr="003671DB" w14:paraId="128A9E24" w14:textId="77777777" w:rsidTr="001E0D19">
        <w:tc>
          <w:tcPr>
            <w:tcW w:w="993" w:type="dxa"/>
            <w:shd w:val="clear" w:color="auto" w:fill="D9D9D9" w:themeFill="background1" w:themeFillShade="D9"/>
          </w:tcPr>
          <w:p w14:paraId="1E0C3B5A" w14:textId="77777777" w:rsidR="00834177" w:rsidRPr="009E0924" w:rsidRDefault="00834177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14:paraId="564DBC8B" w14:textId="77777777" w:rsidR="00834177" w:rsidRPr="009E0924" w:rsidRDefault="00834177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81" w:type="dxa"/>
            <w:shd w:val="clear" w:color="auto" w:fill="D9D9D9" w:themeFill="background1" w:themeFillShade="D9"/>
          </w:tcPr>
          <w:p w14:paraId="7F46F9F5" w14:textId="77777777" w:rsidR="00834177" w:rsidRPr="009E0924" w:rsidRDefault="00834177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0F0278F" w14:textId="77777777" w:rsidR="00834177" w:rsidRPr="009E0924" w:rsidRDefault="00834177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782A8704" w14:textId="77777777" w:rsidR="00834177" w:rsidRPr="009E0924" w:rsidRDefault="00834177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834177" w:rsidRPr="003671DB" w14:paraId="3EFEAF70" w14:textId="77777777" w:rsidTr="001E0D19">
        <w:tc>
          <w:tcPr>
            <w:tcW w:w="993" w:type="dxa"/>
            <w:vAlign w:val="center"/>
          </w:tcPr>
          <w:p w14:paraId="6AE17DF4" w14:textId="77777777" w:rsidR="00834177" w:rsidRPr="003671DB" w:rsidRDefault="00834177" w:rsidP="001E0D1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930" w:type="dxa"/>
            <w:vAlign w:val="center"/>
          </w:tcPr>
          <w:p w14:paraId="67A9E04A" w14:textId="77777777" w:rsidR="00834177" w:rsidRPr="003671DB" w:rsidRDefault="00834177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APP</w:t>
            </w:r>
          </w:p>
        </w:tc>
        <w:tc>
          <w:tcPr>
            <w:tcW w:w="4881" w:type="dxa"/>
            <w:vAlign w:val="center"/>
          </w:tcPr>
          <w:p w14:paraId="7B0E7163" w14:textId="77777777" w:rsidR="00834177" w:rsidRPr="003671DB" w:rsidRDefault="00834177" w:rsidP="001E0D19">
            <w:r>
              <w:t xml:space="preserve">Recebe status de que não existe propostas para aceite </w:t>
            </w:r>
          </w:p>
        </w:tc>
        <w:tc>
          <w:tcPr>
            <w:tcW w:w="1560" w:type="dxa"/>
            <w:vAlign w:val="center"/>
          </w:tcPr>
          <w:p w14:paraId="7420E27D" w14:textId="77777777" w:rsidR="00834177" w:rsidRPr="003671DB" w:rsidRDefault="00834177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2C9DDB9C" w14:textId="77777777" w:rsidR="00834177" w:rsidRPr="003671DB" w:rsidRDefault="00834177" w:rsidP="001E0D19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834177" w:rsidRPr="003671DB" w14:paraId="1B48F04A" w14:textId="77777777" w:rsidTr="001E0D19">
        <w:tc>
          <w:tcPr>
            <w:tcW w:w="993" w:type="dxa"/>
            <w:vAlign w:val="center"/>
          </w:tcPr>
          <w:p w14:paraId="4B9D2544" w14:textId="77777777" w:rsidR="00834177" w:rsidRPr="003671DB" w:rsidRDefault="00834177" w:rsidP="001E0D1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930" w:type="dxa"/>
            <w:vAlign w:val="center"/>
          </w:tcPr>
          <w:p w14:paraId="66AB89C7" w14:textId="77777777" w:rsidR="00834177" w:rsidRPr="003671DB" w:rsidRDefault="00834177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APP</w:t>
            </w:r>
          </w:p>
        </w:tc>
        <w:tc>
          <w:tcPr>
            <w:tcW w:w="4881" w:type="dxa"/>
            <w:vAlign w:val="center"/>
          </w:tcPr>
          <w:p w14:paraId="5DD17C98" w14:textId="77777777" w:rsidR="00834177" w:rsidRPr="003671DB" w:rsidRDefault="00834177" w:rsidP="001E0D19">
            <w:r>
              <w:t>Exibe uma tela com a mensagem que não existe nenhuma proposta</w:t>
            </w:r>
          </w:p>
        </w:tc>
        <w:tc>
          <w:tcPr>
            <w:tcW w:w="1560" w:type="dxa"/>
            <w:vAlign w:val="center"/>
          </w:tcPr>
          <w:p w14:paraId="48A5C33D" w14:textId="77777777" w:rsidR="00834177" w:rsidRPr="003671DB" w:rsidRDefault="00834177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1A3FC3D8" w14:textId="196A3958" w:rsidR="00834177" w:rsidRPr="003671DB" w:rsidRDefault="009A3EDF" w:rsidP="001E0D19">
            <w:pPr>
              <w:spacing w:beforeLines="20" w:before="48" w:afterLines="20" w:after="48"/>
              <w:jc w:val="center"/>
            </w:pPr>
            <w:hyperlink w:anchor="_M03_2" w:history="1">
              <w:r w:rsidR="00E230B0" w:rsidRPr="00BE078A">
                <w:rPr>
                  <w:rStyle w:val="Hyperlink"/>
                </w:rPr>
                <w:t>M03</w:t>
              </w:r>
            </w:hyperlink>
          </w:p>
        </w:tc>
      </w:tr>
    </w:tbl>
    <w:p w14:paraId="583710E9" w14:textId="77777777" w:rsidR="00834177" w:rsidRDefault="00834177" w:rsidP="00834177">
      <w:pPr>
        <w:rPr>
          <w:b/>
          <w:sz w:val="24"/>
        </w:rPr>
      </w:pPr>
    </w:p>
    <w:p w14:paraId="5390A62A" w14:textId="77777777" w:rsidR="00834177" w:rsidRDefault="00834177" w:rsidP="00834177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6F438C32" w14:textId="3CFFD29A" w:rsidR="00834177" w:rsidRDefault="00834177" w:rsidP="00834177">
      <w:pPr>
        <w:rPr>
          <w:b/>
          <w:sz w:val="24"/>
        </w:rPr>
      </w:pPr>
    </w:p>
    <w:p w14:paraId="3A46AE7B" w14:textId="77777777" w:rsidR="00434F19" w:rsidRDefault="00434F19" w:rsidP="00434F19">
      <w:pPr>
        <w:rPr>
          <w:b/>
          <w:sz w:val="24"/>
        </w:rPr>
      </w:pPr>
      <w:r>
        <w:rPr>
          <w:b/>
          <w:sz w:val="24"/>
        </w:rPr>
        <w:t>N\A</w:t>
      </w:r>
    </w:p>
    <w:p w14:paraId="3D3F23A1" w14:textId="77777777" w:rsidR="00434F19" w:rsidRPr="00EB261F" w:rsidRDefault="00434F19" w:rsidP="00834177">
      <w:pPr>
        <w:rPr>
          <w:b/>
          <w:sz w:val="24"/>
        </w:rPr>
      </w:pPr>
    </w:p>
    <w:p w14:paraId="0EE4D6E4" w14:textId="77777777" w:rsidR="00834177" w:rsidRDefault="00834177" w:rsidP="00834177"/>
    <w:p w14:paraId="7C14939C" w14:textId="77777777" w:rsidR="00834177" w:rsidRDefault="00834177" w:rsidP="00834177">
      <w:pPr>
        <w:rPr>
          <w:b/>
          <w:sz w:val="24"/>
        </w:rPr>
      </w:pPr>
      <w:r w:rsidRPr="00EB261F">
        <w:rPr>
          <w:b/>
          <w:sz w:val="24"/>
        </w:rPr>
        <w:t>Regras de Negócio</w:t>
      </w:r>
    </w:p>
    <w:p w14:paraId="44A07A1A" w14:textId="77777777" w:rsidR="00434F19" w:rsidRDefault="00434F19" w:rsidP="00434F19">
      <w:pPr>
        <w:rPr>
          <w:b/>
          <w:sz w:val="24"/>
        </w:rPr>
      </w:pPr>
      <w:r>
        <w:rPr>
          <w:b/>
          <w:sz w:val="24"/>
        </w:rPr>
        <w:t>N\A</w:t>
      </w:r>
    </w:p>
    <w:p w14:paraId="4F006A89" w14:textId="5E03E841" w:rsidR="00434F19" w:rsidRDefault="00434F19" w:rsidP="00834177">
      <w:pPr>
        <w:rPr>
          <w:b/>
          <w:sz w:val="24"/>
        </w:rPr>
      </w:pPr>
    </w:p>
    <w:p w14:paraId="56F1E153" w14:textId="185E1395" w:rsidR="00434F19" w:rsidRDefault="00434F19" w:rsidP="00834177">
      <w:pPr>
        <w:rPr>
          <w:b/>
          <w:sz w:val="24"/>
        </w:rPr>
      </w:pPr>
    </w:p>
    <w:p w14:paraId="6C21FA37" w14:textId="6E890DEF" w:rsidR="00434F19" w:rsidRDefault="00434F19" w:rsidP="00834177">
      <w:pPr>
        <w:rPr>
          <w:b/>
          <w:sz w:val="24"/>
        </w:rPr>
      </w:pPr>
    </w:p>
    <w:p w14:paraId="1AE870B4" w14:textId="62386C00" w:rsidR="00434F19" w:rsidRDefault="00434F19" w:rsidP="00834177">
      <w:pPr>
        <w:rPr>
          <w:b/>
          <w:sz w:val="24"/>
        </w:rPr>
      </w:pPr>
    </w:p>
    <w:p w14:paraId="29942833" w14:textId="33D6EB18" w:rsidR="00434F19" w:rsidRDefault="00434F19" w:rsidP="00834177">
      <w:pPr>
        <w:rPr>
          <w:b/>
          <w:sz w:val="24"/>
        </w:rPr>
      </w:pPr>
    </w:p>
    <w:p w14:paraId="5705C4E5" w14:textId="135F627B" w:rsidR="00434F19" w:rsidRDefault="00434F19" w:rsidP="00834177">
      <w:pPr>
        <w:rPr>
          <w:b/>
          <w:sz w:val="24"/>
        </w:rPr>
      </w:pPr>
    </w:p>
    <w:p w14:paraId="4D51C1A1" w14:textId="547E1920" w:rsidR="00434F19" w:rsidRDefault="00434F19" w:rsidP="00834177">
      <w:pPr>
        <w:rPr>
          <w:b/>
          <w:sz w:val="24"/>
        </w:rPr>
      </w:pPr>
    </w:p>
    <w:p w14:paraId="0496C016" w14:textId="77777777" w:rsidR="00434F19" w:rsidRDefault="00434F19" w:rsidP="00834177">
      <w:pPr>
        <w:rPr>
          <w:b/>
          <w:sz w:val="24"/>
        </w:rPr>
      </w:pPr>
    </w:p>
    <w:p w14:paraId="275DA976" w14:textId="5B7913FB" w:rsidR="00834177" w:rsidRPr="00EB261F" w:rsidRDefault="00834177" w:rsidP="00834177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834177" w:rsidRPr="003671DB" w14:paraId="638C090E" w14:textId="77777777" w:rsidTr="001E0D19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F3AE7B6" w14:textId="77777777" w:rsidR="00834177" w:rsidRPr="00400F81" w:rsidRDefault="00834177" w:rsidP="001E0D19">
            <w:pPr>
              <w:rPr>
                <w:b/>
              </w:rPr>
            </w:pPr>
            <w:r w:rsidRPr="00400F81">
              <w:rPr>
                <w:b/>
              </w:rPr>
              <w:t>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21D814C6" w14:textId="77777777" w:rsidR="00834177" w:rsidRDefault="00834177" w:rsidP="001E0D19">
            <w:pPr>
              <w:rPr>
                <w:b/>
              </w:rPr>
            </w:pPr>
          </w:p>
          <w:p w14:paraId="79A1B9BB" w14:textId="77777777" w:rsidR="00834177" w:rsidRDefault="00834177" w:rsidP="001E0D19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  <w:p w14:paraId="4C5F37EA" w14:textId="77777777" w:rsidR="00834177" w:rsidRPr="00D01FC1" w:rsidRDefault="00834177" w:rsidP="001E0D19">
            <w:pPr>
              <w:tabs>
                <w:tab w:val="left" w:pos="1215"/>
              </w:tabs>
            </w:pPr>
            <w:r>
              <w:tab/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7BF0E4F2" w14:textId="77777777" w:rsidR="00834177" w:rsidRPr="00400F81" w:rsidRDefault="00834177" w:rsidP="001E0D19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834177" w:rsidRPr="003671DB" w14:paraId="78779880" w14:textId="77777777" w:rsidTr="001E0D1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E4442B8" w14:textId="77777777" w:rsidR="00834177" w:rsidRPr="00806C7E" w:rsidRDefault="00834177" w:rsidP="001E0D19">
            <w:pPr>
              <w:pStyle w:val="Ttulo4"/>
              <w:jc w:val="center"/>
            </w:pPr>
            <w:bookmarkStart w:id="46" w:name="_M01_5"/>
            <w:bookmarkEnd w:id="46"/>
            <w:r>
              <w:t>M0</w:t>
            </w:r>
            <w:r w:rsidRPr="00806C7E">
              <w:t>1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BC03E25" w14:textId="77777777" w:rsidR="00834177" w:rsidRPr="003671DB" w:rsidRDefault="0074134C" w:rsidP="001E0D19">
            <w:r>
              <w:t>Obrigado por ter realizado o aceite do seu seguro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91CFF36" w14:textId="77777777" w:rsidR="00834177" w:rsidRPr="003671DB" w:rsidRDefault="00834177" w:rsidP="001E0D19">
            <w:pPr>
              <w:rPr>
                <w:rFonts w:cs="Arial"/>
              </w:rPr>
            </w:pPr>
          </w:p>
        </w:tc>
      </w:tr>
      <w:tr w:rsidR="00E230B0" w:rsidRPr="003671DB" w14:paraId="3DBD0325" w14:textId="77777777" w:rsidTr="001E0D1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F225732" w14:textId="77777777" w:rsidR="00E230B0" w:rsidRDefault="00E230B0" w:rsidP="001E0D19">
            <w:pPr>
              <w:pStyle w:val="Ttulo4"/>
              <w:jc w:val="center"/>
            </w:pPr>
            <w:bookmarkStart w:id="47" w:name="_M02_4"/>
            <w:bookmarkEnd w:id="47"/>
            <w:r>
              <w:t>M02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377D3D6" w14:textId="77777777" w:rsidR="00E230B0" w:rsidRPr="003671DB" w:rsidRDefault="0074134C" w:rsidP="001E0D19">
            <w:r>
              <w:t>Proposta já foi realizado o aceite pelo canal “@Canal” na data “@Data” – “@</w:t>
            </w:r>
            <w:proofErr w:type="spellStart"/>
            <w:r>
              <w:t>HoraMin</w:t>
            </w:r>
            <w:proofErr w:type="spellEnd"/>
            <w:r>
              <w:t>”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0674D6" w14:textId="77777777" w:rsidR="00E230B0" w:rsidRPr="003671DB" w:rsidRDefault="00E230B0" w:rsidP="001E0D19">
            <w:pPr>
              <w:rPr>
                <w:rFonts w:cs="Arial"/>
              </w:rPr>
            </w:pPr>
          </w:p>
        </w:tc>
      </w:tr>
      <w:tr w:rsidR="00E230B0" w:rsidRPr="003671DB" w14:paraId="01C7533E" w14:textId="77777777" w:rsidTr="001E0D1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72E6E46" w14:textId="77777777" w:rsidR="00E230B0" w:rsidRDefault="00E230B0" w:rsidP="001E0D19">
            <w:pPr>
              <w:pStyle w:val="Ttulo4"/>
              <w:jc w:val="center"/>
            </w:pPr>
            <w:bookmarkStart w:id="48" w:name="_M03_2"/>
            <w:bookmarkEnd w:id="48"/>
            <w:r>
              <w:t>M03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B492002" w14:textId="77777777" w:rsidR="00E230B0" w:rsidRPr="003671DB" w:rsidRDefault="0074134C" w:rsidP="001E0D19">
            <w:r>
              <w:t>Não foi encontrado nenhuma proposta para ser realizado o aceite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F5DEFD9" w14:textId="77777777" w:rsidR="00E230B0" w:rsidRPr="003671DB" w:rsidRDefault="00E230B0" w:rsidP="001E0D19">
            <w:pPr>
              <w:rPr>
                <w:rFonts w:cs="Arial"/>
              </w:rPr>
            </w:pPr>
          </w:p>
        </w:tc>
      </w:tr>
    </w:tbl>
    <w:p w14:paraId="56D12B4B" w14:textId="77777777" w:rsidR="00834177" w:rsidRDefault="00834177" w:rsidP="00834177">
      <w:pPr>
        <w:pStyle w:val="Ttulo2"/>
      </w:pPr>
    </w:p>
    <w:p w14:paraId="3176B7D0" w14:textId="77777777" w:rsidR="004C1C41" w:rsidRDefault="004C1C41" w:rsidP="00834177">
      <w:pPr>
        <w:rPr>
          <w:b/>
          <w:sz w:val="24"/>
        </w:rPr>
      </w:pPr>
    </w:p>
    <w:p w14:paraId="32766FB2" w14:textId="77777777" w:rsidR="004C1C41" w:rsidRPr="00513C8C" w:rsidRDefault="004C1C41" w:rsidP="004C1C41">
      <w:pPr>
        <w:rPr>
          <w:b/>
          <w:lang w:eastAsia="en-GB"/>
        </w:rPr>
      </w:pP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4C1C41" w:rsidRPr="00513C8C" w14:paraId="0AD1001B" w14:textId="77777777" w:rsidTr="00434F19">
        <w:tc>
          <w:tcPr>
            <w:tcW w:w="1403" w:type="dxa"/>
            <w:shd w:val="clear" w:color="auto" w:fill="D9D9D9" w:themeFill="background1" w:themeFillShade="D9"/>
          </w:tcPr>
          <w:p w14:paraId="04A7BDEF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322E2B21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43" w:type="dxa"/>
            <w:shd w:val="clear" w:color="auto" w:fill="D9D9D9" w:themeFill="background1" w:themeFillShade="D9"/>
          </w:tcPr>
          <w:p w14:paraId="30395865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414" w:type="dxa"/>
            <w:shd w:val="clear" w:color="auto" w:fill="D9D9D9" w:themeFill="background1" w:themeFillShade="D9"/>
          </w:tcPr>
          <w:p w14:paraId="2300F881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072" w:type="dxa"/>
            <w:shd w:val="clear" w:color="auto" w:fill="D9D9D9" w:themeFill="background1" w:themeFillShade="D9"/>
          </w:tcPr>
          <w:p w14:paraId="774A3039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01" w:type="dxa"/>
            <w:shd w:val="clear" w:color="auto" w:fill="D9D9D9" w:themeFill="background1" w:themeFillShade="D9"/>
          </w:tcPr>
          <w:p w14:paraId="7428DFDB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028" w:type="dxa"/>
            <w:shd w:val="clear" w:color="auto" w:fill="D9D9D9" w:themeFill="background1" w:themeFillShade="D9"/>
          </w:tcPr>
          <w:p w14:paraId="5F20DD27" w14:textId="77777777" w:rsidR="004C1C41" w:rsidRPr="00513C8C" w:rsidRDefault="004C1C41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4C1C41" w:rsidRPr="00751691" w14:paraId="09A15AF0" w14:textId="77777777" w:rsidTr="00434F19">
        <w:tc>
          <w:tcPr>
            <w:tcW w:w="1403" w:type="dxa"/>
          </w:tcPr>
          <w:p w14:paraId="0EFDC49C" w14:textId="77777777" w:rsidR="004C1C41" w:rsidRPr="000B3D8E" w:rsidRDefault="004C1C41" w:rsidP="009278B2">
            <w:pPr>
              <w:rPr>
                <w:b/>
                <w:lang w:eastAsia="en-US"/>
              </w:rPr>
            </w:pPr>
          </w:p>
        </w:tc>
        <w:tc>
          <w:tcPr>
            <w:tcW w:w="2294" w:type="dxa"/>
          </w:tcPr>
          <w:p w14:paraId="386C3C03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143" w:type="dxa"/>
          </w:tcPr>
          <w:p w14:paraId="2B47006E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414" w:type="dxa"/>
          </w:tcPr>
          <w:p w14:paraId="5DE83E6C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072" w:type="dxa"/>
          </w:tcPr>
          <w:p w14:paraId="31AF937F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1301" w:type="dxa"/>
          </w:tcPr>
          <w:p w14:paraId="37BA35F2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  <w:tc>
          <w:tcPr>
            <w:tcW w:w="2028" w:type="dxa"/>
          </w:tcPr>
          <w:p w14:paraId="7DB45156" w14:textId="77777777" w:rsidR="004C1C41" w:rsidRPr="002B68D6" w:rsidRDefault="004C1C41" w:rsidP="009278B2">
            <w:pPr>
              <w:rPr>
                <w:lang w:eastAsia="en-US"/>
              </w:rPr>
            </w:pPr>
          </w:p>
        </w:tc>
      </w:tr>
    </w:tbl>
    <w:p w14:paraId="54BDA8CA" w14:textId="77777777" w:rsidR="004C1C41" w:rsidRDefault="004C1C41" w:rsidP="00834177">
      <w:pPr>
        <w:rPr>
          <w:b/>
          <w:sz w:val="24"/>
        </w:rPr>
      </w:pPr>
    </w:p>
    <w:p w14:paraId="0B01256D" w14:textId="77777777" w:rsidR="00834177" w:rsidRDefault="00834177" w:rsidP="00834177">
      <w:pPr>
        <w:rPr>
          <w:b/>
          <w:sz w:val="24"/>
        </w:rPr>
      </w:pPr>
      <w:r w:rsidRPr="00EB261F">
        <w:rPr>
          <w:b/>
          <w:sz w:val="24"/>
        </w:rPr>
        <w:t>Telas</w:t>
      </w:r>
    </w:p>
    <w:p w14:paraId="46058A7C" w14:textId="1B26ABB4" w:rsidR="00E316FB" w:rsidRDefault="00E316FB" w:rsidP="0083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BE078A" w14:paraId="78891CD6" w14:textId="77777777" w:rsidTr="00BE078A">
        <w:tc>
          <w:tcPr>
            <w:tcW w:w="10763" w:type="dxa"/>
          </w:tcPr>
          <w:p w14:paraId="24BCC2C7" w14:textId="5E2F8CD5" w:rsidR="00BE078A" w:rsidRDefault="00BE078A" w:rsidP="00834177">
            <w:r>
              <w:t xml:space="preserve">Tela 1 - </w:t>
            </w:r>
          </w:p>
        </w:tc>
      </w:tr>
      <w:tr w:rsidR="00BE078A" w14:paraId="6DED4D46" w14:textId="77777777" w:rsidTr="00BE078A">
        <w:tc>
          <w:tcPr>
            <w:tcW w:w="10763" w:type="dxa"/>
          </w:tcPr>
          <w:p w14:paraId="3F24480F" w14:textId="424FD47D" w:rsidR="00BE078A" w:rsidRDefault="00BE078A" w:rsidP="00834177">
            <w:r>
              <w:lastRenderedPageBreak/>
              <w:t xml:space="preserve">Quando clicar no </w:t>
            </w:r>
            <w:proofErr w:type="spellStart"/>
            <w:r>
              <w:t>Icone</w:t>
            </w:r>
            <w:proofErr w:type="spellEnd"/>
            <w:r>
              <w:t xml:space="preserve"> de Seguros Vidas vai abrir a tela abaixo, como é hoje, mas com a inclusão do botão “Consultar Seguros Pendentes”</w:t>
            </w:r>
          </w:p>
        </w:tc>
      </w:tr>
      <w:tr w:rsidR="00BE078A" w14:paraId="6288A0A1" w14:textId="77777777" w:rsidTr="00BE078A">
        <w:tc>
          <w:tcPr>
            <w:tcW w:w="10763" w:type="dxa"/>
          </w:tcPr>
          <w:p w14:paraId="43BA70DD" w14:textId="4F91D0B9" w:rsidR="00BE078A" w:rsidRDefault="00BE078A" w:rsidP="00834177">
            <w:r>
              <w:rPr>
                <w:noProof/>
              </w:rPr>
              <w:drawing>
                <wp:inline distT="0" distB="0" distL="0" distR="0" wp14:anchorId="28011ABB" wp14:editId="4D6B4363">
                  <wp:extent cx="2233444" cy="3898900"/>
                  <wp:effectExtent l="0" t="0" r="0" b="635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715" cy="39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5DDDA" w14:textId="516CB648" w:rsidR="00BE078A" w:rsidRDefault="00BE078A" w:rsidP="0083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BE078A" w14:paraId="4C24319A" w14:textId="77777777" w:rsidTr="00BE078A">
        <w:tc>
          <w:tcPr>
            <w:tcW w:w="10763" w:type="dxa"/>
          </w:tcPr>
          <w:p w14:paraId="2E92ADD9" w14:textId="56EFE114" w:rsidR="00BE078A" w:rsidRDefault="00BE078A" w:rsidP="00834177">
            <w:r>
              <w:t xml:space="preserve">Tela 2 - </w:t>
            </w:r>
          </w:p>
        </w:tc>
      </w:tr>
      <w:tr w:rsidR="00BE078A" w14:paraId="5C6ABDC7" w14:textId="77777777" w:rsidTr="00BE078A">
        <w:tc>
          <w:tcPr>
            <w:tcW w:w="10763" w:type="dxa"/>
          </w:tcPr>
          <w:p w14:paraId="238FBDA2" w14:textId="593231F9" w:rsidR="00BE078A" w:rsidRDefault="00BE078A" w:rsidP="00834177">
            <w:r>
              <w:t>Exibir os seguros pendentes de aceite digital</w:t>
            </w:r>
          </w:p>
        </w:tc>
      </w:tr>
      <w:tr w:rsidR="00BE078A" w14:paraId="2EE7D13B" w14:textId="77777777" w:rsidTr="00BE078A">
        <w:tc>
          <w:tcPr>
            <w:tcW w:w="10763" w:type="dxa"/>
          </w:tcPr>
          <w:p w14:paraId="05FF518A" w14:textId="30BBCB7D" w:rsidR="00BE078A" w:rsidRDefault="00BE078A" w:rsidP="00834177">
            <w:r>
              <w:rPr>
                <w:noProof/>
              </w:rPr>
              <w:lastRenderedPageBreak/>
              <w:drawing>
                <wp:inline distT="0" distB="0" distL="0" distR="0" wp14:anchorId="2F7A480A" wp14:editId="012A6202">
                  <wp:extent cx="2292008" cy="398780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517" cy="401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9C9F0" w14:textId="4AD544CC" w:rsidR="00BE078A" w:rsidRDefault="00BE078A" w:rsidP="00834177"/>
    <w:p w14:paraId="72BD19C4" w14:textId="5B9259A8" w:rsidR="00BE078A" w:rsidRDefault="00BE078A" w:rsidP="00834177"/>
    <w:p w14:paraId="188659C6" w14:textId="752ECF4D" w:rsidR="00BE078A" w:rsidRDefault="00BE078A" w:rsidP="00834177"/>
    <w:p w14:paraId="1FD3BD07" w14:textId="1907795B" w:rsidR="00BE078A" w:rsidRDefault="00BE078A" w:rsidP="00834177"/>
    <w:p w14:paraId="4EC75A4B" w14:textId="50DFDEF7" w:rsidR="00BE078A" w:rsidRDefault="00BE078A" w:rsidP="00834177"/>
    <w:p w14:paraId="37797CE7" w14:textId="4AB97538" w:rsidR="00BE078A" w:rsidRDefault="00BE078A" w:rsidP="00834177"/>
    <w:p w14:paraId="47D2D43D" w14:textId="7E24FB67" w:rsidR="00BE078A" w:rsidRDefault="00BE078A" w:rsidP="00834177"/>
    <w:p w14:paraId="6BCD970D" w14:textId="4928B8A5" w:rsidR="00BE078A" w:rsidRDefault="00BE078A" w:rsidP="00834177"/>
    <w:p w14:paraId="3A407393" w14:textId="559E9BE1" w:rsidR="00BE078A" w:rsidRDefault="00BE078A" w:rsidP="00834177"/>
    <w:p w14:paraId="40CED989" w14:textId="5A7C2B98" w:rsidR="00BE078A" w:rsidRDefault="00BE078A" w:rsidP="00834177"/>
    <w:p w14:paraId="68A1435A" w14:textId="0DA1CB6F" w:rsidR="00BE078A" w:rsidRDefault="00BE078A" w:rsidP="00834177"/>
    <w:p w14:paraId="13061ED8" w14:textId="6CD9FCD0" w:rsidR="00BE078A" w:rsidRDefault="00BE078A" w:rsidP="00834177"/>
    <w:p w14:paraId="01C4A82F" w14:textId="7074C6D9" w:rsidR="00BE078A" w:rsidRDefault="00BE078A" w:rsidP="00834177"/>
    <w:p w14:paraId="4AFD6061" w14:textId="75674938" w:rsidR="00BE078A" w:rsidRDefault="00BE078A" w:rsidP="00834177"/>
    <w:p w14:paraId="1670DD56" w14:textId="02E7E69E" w:rsidR="00BE078A" w:rsidRDefault="00BE078A" w:rsidP="00834177"/>
    <w:p w14:paraId="1586DB9F" w14:textId="71A41A49" w:rsidR="00BE078A" w:rsidRDefault="00BE078A" w:rsidP="00834177"/>
    <w:p w14:paraId="3F9143DA" w14:textId="42E4DA3C" w:rsidR="00BE078A" w:rsidRDefault="00BE078A" w:rsidP="00834177"/>
    <w:p w14:paraId="60951A0B" w14:textId="53150790" w:rsidR="00BE078A" w:rsidRDefault="00BE078A" w:rsidP="00834177"/>
    <w:p w14:paraId="68D00AE8" w14:textId="103F6031" w:rsidR="00BE078A" w:rsidRDefault="00BE078A" w:rsidP="00834177"/>
    <w:p w14:paraId="6A59FF94" w14:textId="19AED16C" w:rsidR="00BE078A" w:rsidRDefault="00BE078A" w:rsidP="00834177"/>
    <w:p w14:paraId="62A4CAFD" w14:textId="670C32EF" w:rsidR="00BE078A" w:rsidRDefault="00BE078A" w:rsidP="00834177"/>
    <w:p w14:paraId="5A0AF1A9" w14:textId="70E5BD61" w:rsidR="00BE078A" w:rsidRDefault="00BE078A" w:rsidP="0083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BE078A" w14:paraId="3FA98E56" w14:textId="77777777" w:rsidTr="00BE078A">
        <w:tc>
          <w:tcPr>
            <w:tcW w:w="10763" w:type="dxa"/>
          </w:tcPr>
          <w:p w14:paraId="5C2CD9BA" w14:textId="053D4E75" w:rsidR="00BE078A" w:rsidRDefault="00BE078A" w:rsidP="00834177">
            <w:r>
              <w:t>Tela 3 -</w:t>
            </w:r>
          </w:p>
        </w:tc>
      </w:tr>
      <w:tr w:rsidR="00BE078A" w14:paraId="5F29786C" w14:textId="77777777" w:rsidTr="00BE078A">
        <w:tc>
          <w:tcPr>
            <w:tcW w:w="10763" w:type="dxa"/>
          </w:tcPr>
          <w:p w14:paraId="66C643F2" w14:textId="23EF495A" w:rsidR="00BE078A" w:rsidRDefault="00BE078A" w:rsidP="00BE078A">
            <w:r>
              <w:t>Clicando na seta vermelha que está na frente do seguro abrirá os dados do seguro</w:t>
            </w:r>
          </w:p>
        </w:tc>
      </w:tr>
      <w:tr w:rsidR="00BE078A" w14:paraId="250CFA0E" w14:textId="77777777" w:rsidTr="00BE078A">
        <w:tc>
          <w:tcPr>
            <w:tcW w:w="10763" w:type="dxa"/>
          </w:tcPr>
          <w:p w14:paraId="54FDBB72" w14:textId="45C137AB" w:rsidR="00BE078A" w:rsidRDefault="00BE078A" w:rsidP="00834177">
            <w:r>
              <w:rPr>
                <w:noProof/>
              </w:rPr>
              <w:lastRenderedPageBreak/>
              <w:drawing>
                <wp:inline distT="0" distB="0" distL="0" distR="0" wp14:anchorId="20816FF1" wp14:editId="20B03BB5">
                  <wp:extent cx="2235200" cy="387403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76" cy="39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2DB05" w14:textId="4B9A8E50" w:rsidR="003954C6" w:rsidRDefault="003954C6" w:rsidP="00834177"/>
    <w:p w14:paraId="035268EF" w14:textId="15649EA4" w:rsidR="00BE078A" w:rsidRDefault="00BE078A" w:rsidP="00834177"/>
    <w:p w14:paraId="5026AA48" w14:textId="765F688A" w:rsidR="00434F19" w:rsidRDefault="00434F19" w:rsidP="00834177"/>
    <w:p w14:paraId="453A74E9" w14:textId="6EA3F55E" w:rsidR="00434F19" w:rsidRDefault="00434F19" w:rsidP="00834177"/>
    <w:p w14:paraId="2309187A" w14:textId="2EFCC794" w:rsidR="00434F19" w:rsidRDefault="00434F19" w:rsidP="00834177"/>
    <w:p w14:paraId="328148A4" w14:textId="24CC872F" w:rsidR="00434F19" w:rsidRDefault="00434F19" w:rsidP="00834177"/>
    <w:p w14:paraId="556AD41D" w14:textId="7E5845A8" w:rsidR="00434F19" w:rsidRDefault="00434F19" w:rsidP="00834177"/>
    <w:p w14:paraId="1B75382B" w14:textId="7AF88017" w:rsidR="00434F19" w:rsidRDefault="00434F19" w:rsidP="00834177"/>
    <w:p w14:paraId="2A56F495" w14:textId="64F1C647" w:rsidR="00434F19" w:rsidRDefault="00434F19" w:rsidP="00834177"/>
    <w:p w14:paraId="2A507CF1" w14:textId="6CD5F9A6" w:rsidR="00434F19" w:rsidRDefault="00434F19" w:rsidP="00834177"/>
    <w:p w14:paraId="67D735CF" w14:textId="4638449A" w:rsidR="00434F19" w:rsidRDefault="00434F19" w:rsidP="00834177"/>
    <w:p w14:paraId="77ACB231" w14:textId="373CF15F" w:rsidR="00434F19" w:rsidRDefault="00434F19" w:rsidP="00834177"/>
    <w:p w14:paraId="38048ED2" w14:textId="21E7E8CE" w:rsidR="00434F19" w:rsidRDefault="00434F19" w:rsidP="00834177"/>
    <w:p w14:paraId="58DAEA7F" w14:textId="6162E4CC" w:rsidR="00434F19" w:rsidRDefault="00434F19" w:rsidP="00834177"/>
    <w:p w14:paraId="29F05E12" w14:textId="0555AAF7" w:rsidR="00434F19" w:rsidRDefault="00434F19" w:rsidP="00834177"/>
    <w:p w14:paraId="428C71B7" w14:textId="20F344DC" w:rsidR="00434F19" w:rsidRDefault="00434F19" w:rsidP="00834177"/>
    <w:p w14:paraId="2FA57B6C" w14:textId="7A7CAD5B" w:rsidR="00434F19" w:rsidRDefault="00434F19" w:rsidP="00834177"/>
    <w:p w14:paraId="1C137512" w14:textId="317EF481" w:rsidR="00434F19" w:rsidRDefault="00434F19" w:rsidP="00834177"/>
    <w:p w14:paraId="6E76BED8" w14:textId="5C845755" w:rsidR="00434F19" w:rsidRDefault="00434F19" w:rsidP="00834177"/>
    <w:p w14:paraId="5C174340" w14:textId="037BD342" w:rsidR="00434F19" w:rsidRDefault="00434F19" w:rsidP="00834177"/>
    <w:p w14:paraId="406438C2" w14:textId="5FE243A4" w:rsidR="00434F19" w:rsidRDefault="00434F19" w:rsidP="00834177"/>
    <w:p w14:paraId="0649CA44" w14:textId="57E14474" w:rsidR="00434F19" w:rsidRDefault="00434F19" w:rsidP="00834177"/>
    <w:p w14:paraId="780C075B" w14:textId="00831983" w:rsidR="00434F19" w:rsidRDefault="00434F19" w:rsidP="00834177"/>
    <w:p w14:paraId="407655FC" w14:textId="16CD8283" w:rsidR="00434F19" w:rsidRDefault="00434F19" w:rsidP="00834177"/>
    <w:p w14:paraId="651491FC" w14:textId="77777777" w:rsidR="00434F19" w:rsidRDefault="00434F19" w:rsidP="0083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BE078A" w14:paraId="04150406" w14:textId="77777777" w:rsidTr="00BE078A">
        <w:tc>
          <w:tcPr>
            <w:tcW w:w="10763" w:type="dxa"/>
          </w:tcPr>
          <w:p w14:paraId="41B97D9F" w14:textId="6DAD77B3" w:rsidR="00BE078A" w:rsidRDefault="00BE078A" w:rsidP="00834177">
            <w:r>
              <w:t xml:space="preserve">Tela 4 - </w:t>
            </w:r>
          </w:p>
        </w:tc>
      </w:tr>
      <w:tr w:rsidR="00BE078A" w14:paraId="26C268E8" w14:textId="77777777" w:rsidTr="00BE078A">
        <w:tc>
          <w:tcPr>
            <w:tcW w:w="10763" w:type="dxa"/>
          </w:tcPr>
          <w:p w14:paraId="354803B1" w14:textId="58B55F99" w:rsidR="00BE078A" w:rsidRDefault="00BE078A" w:rsidP="00834177">
            <w:r>
              <w:lastRenderedPageBreak/>
              <w:t>Ao clicar nas setas para cima e para baixo exibirá as informações na tela</w:t>
            </w:r>
          </w:p>
        </w:tc>
      </w:tr>
      <w:tr w:rsidR="00BE078A" w14:paraId="161314EB" w14:textId="77777777" w:rsidTr="00BE078A">
        <w:tc>
          <w:tcPr>
            <w:tcW w:w="10763" w:type="dxa"/>
          </w:tcPr>
          <w:p w14:paraId="0B3F4A53" w14:textId="5E3920A6" w:rsidR="00BE078A" w:rsidRDefault="00BE078A" w:rsidP="00834177">
            <w:r>
              <w:rPr>
                <w:noProof/>
              </w:rPr>
              <w:drawing>
                <wp:inline distT="0" distB="0" distL="0" distR="0" wp14:anchorId="50A66156" wp14:editId="19F102B3">
                  <wp:extent cx="2258836" cy="3968750"/>
                  <wp:effectExtent l="0" t="0" r="825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1" cy="399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AC5ED" w14:textId="61316BCD" w:rsidR="003954C6" w:rsidRDefault="003954C6" w:rsidP="00834177"/>
    <w:p w14:paraId="40018FF5" w14:textId="16FC86D8" w:rsidR="00434F19" w:rsidRDefault="00434F19" w:rsidP="00834177"/>
    <w:p w14:paraId="70CDC1F7" w14:textId="20971519" w:rsidR="00434F19" w:rsidRDefault="00434F19" w:rsidP="00834177"/>
    <w:p w14:paraId="5F111701" w14:textId="2DAC60AC" w:rsidR="00434F19" w:rsidRDefault="00434F19" w:rsidP="00834177"/>
    <w:p w14:paraId="4905821F" w14:textId="735DBEB8" w:rsidR="00434F19" w:rsidRDefault="00434F19" w:rsidP="00834177"/>
    <w:p w14:paraId="6E6A826A" w14:textId="071A1A2B" w:rsidR="00434F19" w:rsidRDefault="00434F19" w:rsidP="00834177"/>
    <w:p w14:paraId="0F6A8844" w14:textId="04FA455D" w:rsidR="00434F19" w:rsidRDefault="00434F19" w:rsidP="00834177"/>
    <w:p w14:paraId="1043BE28" w14:textId="11E2AEF2" w:rsidR="00434F19" w:rsidRDefault="00434F19" w:rsidP="00834177"/>
    <w:p w14:paraId="405E260C" w14:textId="76E673AC" w:rsidR="00434F19" w:rsidRDefault="00434F19" w:rsidP="00834177"/>
    <w:p w14:paraId="01F07B1C" w14:textId="01AF8AC3" w:rsidR="00434F19" w:rsidRDefault="00434F19" w:rsidP="00834177"/>
    <w:p w14:paraId="466B070D" w14:textId="12FA4EA5" w:rsidR="00434F19" w:rsidRDefault="00434F19" w:rsidP="00834177"/>
    <w:p w14:paraId="27A7C25F" w14:textId="69D8735A" w:rsidR="00434F19" w:rsidRDefault="00434F19" w:rsidP="00834177"/>
    <w:p w14:paraId="2FCE306B" w14:textId="142441DB" w:rsidR="00434F19" w:rsidRDefault="00434F19" w:rsidP="00834177"/>
    <w:p w14:paraId="4DFF1EE3" w14:textId="4F50CA5F" w:rsidR="00434F19" w:rsidRDefault="00434F19" w:rsidP="00834177"/>
    <w:p w14:paraId="69708B88" w14:textId="1DA5C543" w:rsidR="00434F19" w:rsidRDefault="00434F19" w:rsidP="00834177"/>
    <w:p w14:paraId="7B8D618B" w14:textId="79E41943" w:rsidR="00434F19" w:rsidRDefault="00434F19" w:rsidP="00834177"/>
    <w:p w14:paraId="3EAA24A3" w14:textId="204C6073" w:rsidR="00434F19" w:rsidRDefault="00434F19" w:rsidP="00834177"/>
    <w:p w14:paraId="2D1CF073" w14:textId="4A4128FE" w:rsidR="00434F19" w:rsidRDefault="00434F19" w:rsidP="00834177"/>
    <w:p w14:paraId="40CE8179" w14:textId="4D49D9B2" w:rsidR="00434F19" w:rsidRDefault="00434F19" w:rsidP="00834177"/>
    <w:p w14:paraId="25315A3B" w14:textId="715F57BB" w:rsidR="00434F19" w:rsidRDefault="00434F19" w:rsidP="00834177"/>
    <w:p w14:paraId="71B59A04" w14:textId="5EE279AC" w:rsidR="00434F19" w:rsidRDefault="00434F19" w:rsidP="00834177"/>
    <w:p w14:paraId="31629CD1" w14:textId="77777777" w:rsidR="00434F19" w:rsidRDefault="00434F19" w:rsidP="0083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494"/>
      </w:tblGrid>
      <w:tr w:rsidR="00800988" w14:paraId="70B7FDC2" w14:textId="5AA5D5D0" w:rsidTr="00800988">
        <w:tc>
          <w:tcPr>
            <w:tcW w:w="9494" w:type="dxa"/>
          </w:tcPr>
          <w:p w14:paraId="7335C448" w14:textId="560296A2" w:rsidR="00800988" w:rsidRDefault="00800988" w:rsidP="00834177">
            <w:r>
              <w:t>Tela 5 -</w:t>
            </w:r>
          </w:p>
        </w:tc>
      </w:tr>
      <w:tr w:rsidR="00800988" w14:paraId="4D88BFEE" w14:textId="0BBCE785" w:rsidTr="00800988">
        <w:tc>
          <w:tcPr>
            <w:tcW w:w="9494" w:type="dxa"/>
          </w:tcPr>
          <w:p w14:paraId="5D8EE234" w14:textId="2597CCE5" w:rsidR="00800988" w:rsidRDefault="00800988" w:rsidP="00834177">
            <w:r>
              <w:t>Ao clicar nas setas para cima e para baixo exibirá as informações na tela</w:t>
            </w:r>
          </w:p>
        </w:tc>
      </w:tr>
      <w:tr w:rsidR="00800988" w14:paraId="03EDFAF4" w14:textId="557491A8" w:rsidTr="00800988">
        <w:tc>
          <w:tcPr>
            <w:tcW w:w="9494" w:type="dxa"/>
          </w:tcPr>
          <w:p w14:paraId="1237DB8A" w14:textId="562E6B1B" w:rsidR="00800988" w:rsidRDefault="00800988" w:rsidP="00834177">
            <w:r>
              <w:rPr>
                <w:noProof/>
              </w:rPr>
              <w:lastRenderedPageBreak/>
              <w:drawing>
                <wp:inline distT="0" distB="0" distL="0" distR="0" wp14:anchorId="19414FBE" wp14:editId="799CFA65">
                  <wp:extent cx="2288824" cy="4002988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523" cy="4098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82E84F4" wp14:editId="7BAF2947">
                  <wp:extent cx="2317750" cy="4035148"/>
                  <wp:effectExtent l="0" t="0" r="6350" b="381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066" cy="406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988" w14:paraId="669B7E70" w14:textId="77777777" w:rsidTr="00800988">
        <w:tc>
          <w:tcPr>
            <w:tcW w:w="9494" w:type="dxa"/>
          </w:tcPr>
          <w:p w14:paraId="5A35EA26" w14:textId="77777777" w:rsidR="00800988" w:rsidRDefault="00800988" w:rsidP="00800988">
            <w:pPr>
              <w:rPr>
                <w:noProof/>
              </w:rPr>
            </w:pPr>
            <w:r>
              <w:rPr>
                <w:noProof/>
              </w:rPr>
              <w:t xml:space="preserve">Incluir depois da declaração que “Li e Concordo” a Informação </w:t>
            </w:r>
          </w:p>
          <w:p w14:paraId="61648B65" w14:textId="77777777" w:rsidR="00800988" w:rsidRDefault="00800988" w:rsidP="00800988">
            <w:pPr>
              <w:rPr>
                <w:noProof/>
              </w:rPr>
            </w:pPr>
          </w:p>
          <w:p w14:paraId="6990609A" w14:textId="6944887E" w:rsidR="00800988" w:rsidRDefault="00800988" w:rsidP="00800988">
            <w:pPr>
              <w:rPr>
                <w:noProof/>
              </w:rPr>
            </w:pPr>
            <w:r>
              <w:rPr>
                <w:noProof/>
              </w:rPr>
              <w:t>“Após o aceite digital será debitado na conta corrente ou conta poupança o valor do prêmio do seguro."</w:t>
            </w:r>
          </w:p>
        </w:tc>
      </w:tr>
    </w:tbl>
    <w:p w14:paraId="2B902819" w14:textId="0405667B" w:rsidR="003954C6" w:rsidRDefault="003954C6" w:rsidP="00834177"/>
    <w:p w14:paraId="60F789F9" w14:textId="69340751" w:rsidR="003954C6" w:rsidRDefault="003954C6" w:rsidP="00834177"/>
    <w:p w14:paraId="0C0999E0" w14:textId="0BEBA495" w:rsidR="00F96455" w:rsidRDefault="00F96455" w:rsidP="00834177"/>
    <w:p w14:paraId="6A159DED" w14:textId="5A5876F8" w:rsidR="00F96455" w:rsidRDefault="00F96455" w:rsidP="00834177"/>
    <w:p w14:paraId="0ED8FB30" w14:textId="352913EA" w:rsidR="00F96455" w:rsidRDefault="00F96455" w:rsidP="00834177"/>
    <w:p w14:paraId="03EDC9AF" w14:textId="545EF199" w:rsidR="00F96455" w:rsidRDefault="00F96455" w:rsidP="00834177"/>
    <w:p w14:paraId="59676F2B" w14:textId="7020B6BC" w:rsidR="00F96455" w:rsidRDefault="00F96455" w:rsidP="00834177"/>
    <w:p w14:paraId="320F3CA3" w14:textId="0D961A40" w:rsidR="00F96455" w:rsidRDefault="00F96455" w:rsidP="00834177"/>
    <w:p w14:paraId="5279C557" w14:textId="24948E5F" w:rsidR="00F96455" w:rsidRDefault="00F96455" w:rsidP="00834177"/>
    <w:p w14:paraId="72269E56" w14:textId="4E95428D" w:rsidR="00F96455" w:rsidRDefault="00F96455" w:rsidP="00834177"/>
    <w:p w14:paraId="4F26F80F" w14:textId="25073350" w:rsidR="00F96455" w:rsidRDefault="00F96455" w:rsidP="00834177"/>
    <w:p w14:paraId="20485211" w14:textId="11810D07" w:rsidR="00F96455" w:rsidRDefault="00F96455" w:rsidP="00834177"/>
    <w:p w14:paraId="1EDD7786" w14:textId="313F0913" w:rsidR="00F96455" w:rsidRDefault="00F96455" w:rsidP="00834177"/>
    <w:p w14:paraId="5A4BFCFC" w14:textId="30353CA5" w:rsidR="00F96455" w:rsidRDefault="00F96455" w:rsidP="00834177"/>
    <w:p w14:paraId="05644B67" w14:textId="73AD7080" w:rsidR="00F96455" w:rsidRDefault="00F96455" w:rsidP="00834177"/>
    <w:p w14:paraId="5FC1E6A5" w14:textId="2CBA236E" w:rsidR="00F96455" w:rsidRDefault="00F96455" w:rsidP="00834177"/>
    <w:p w14:paraId="7BEE047B" w14:textId="752ED47F" w:rsidR="00F96455" w:rsidRDefault="00F96455" w:rsidP="00834177"/>
    <w:p w14:paraId="209B090B" w14:textId="76B6BD0A" w:rsidR="00F96455" w:rsidRDefault="00F96455" w:rsidP="00834177"/>
    <w:p w14:paraId="5B7F24DD" w14:textId="37B6126B" w:rsidR="00F96455" w:rsidRDefault="00F96455" w:rsidP="00834177"/>
    <w:p w14:paraId="5EED6E6F" w14:textId="55B270D0" w:rsidR="00F96455" w:rsidRDefault="00F96455" w:rsidP="00834177"/>
    <w:p w14:paraId="399EC942" w14:textId="1B9BBFD2" w:rsidR="00F96455" w:rsidRDefault="00F96455" w:rsidP="00834177"/>
    <w:p w14:paraId="411AA2C5" w14:textId="35E34459" w:rsidR="00F96455" w:rsidRDefault="00F96455" w:rsidP="00834177"/>
    <w:p w14:paraId="6AC1C992" w14:textId="275ECB92" w:rsidR="00F96455" w:rsidRDefault="00F96455" w:rsidP="00834177"/>
    <w:p w14:paraId="7AB4583B" w14:textId="73A9D87A" w:rsidR="00F96455" w:rsidRDefault="00F96455" w:rsidP="00834177"/>
    <w:p w14:paraId="55E2A2B3" w14:textId="77777777" w:rsidR="00F96455" w:rsidRDefault="00F96455" w:rsidP="0083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BE078A" w14:paraId="00993B8F" w14:textId="77777777" w:rsidTr="00BE078A">
        <w:tc>
          <w:tcPr>
            <w:tcW w:w="10763" w:type="dxa"/>
          </w:tcPr>
          <w:p w14:paraId="33D4AA62" w14:textId="612A27F3" w:rsidR="00BE078A" w:rsidRDefault="00BE078A" w:rsidP="00834177">
            <w:r>
              <w:t xml:space="preserve">Tela 6 - </w:t>
            </w:r>
          </w:p>
        </w:tc>
      </w:tr>
      <w:tr w:rsidR="00BE078A" w14:paraId="26E284C7" w14:textId="77777777" w:rsidTr="00BE078A">
        <w:tc>
          <w:tcPr>
            <w:tcW w:w="10763" w:type="dxa"/>
          </w:tcPr>
          <w:p w14:paraId="118E9B25" w14:textId="20E1F7A2" w:rsidR="00BE078A" w:rsidRDefault="00BE078A" w:rsidP="00BE078A">
            <w:r>
              <w:t>Quando marcar a declaração de lido deve habilitar o botão “Confirmar”</w:t>
            </w:r>
          </w:p>
        </w:tc>
      </w:tr>
      <w:tr w:rsidR="00BE078A" w14:paraId="0DFC3EE0" w14:textId="77777777" w:rsidTr="00BE078A">
        <w:tc>
          <w:tcPr>
            <w:tcW w:w="10763" w:type="dxa"/>
          </w:tcPr>
          <w:p w14:paraId="5B0C9D52" w14:textId="09BA95F3" w:rsidR="00BE078A" w:rsidRDefault="00BE078A" w:rsidP="00834177">
            <w:r>
              <w:rPr>
                <w:noProof/>
              </w:rPr>
              <w:drawing>
                <wp:inline distT="0" distB="0" distL="0" distR="0" wp14:anchorId="56173264" wp14:editId="52F4F920">
                  <wp:extent cx="2330450" cy="4048410"/>
                  <wp:effectExtent l="0" t="0" r="0" b="952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613" cy="406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50195" w14:textId="569F1E18" w:rsidR="003954C6" w:rsidRDefault="003954C6" w:rsidP="00834177"/>
    <w:p w14:paraId="31525915" w14:textId="3F3056B7" w:rsidR="00F574EB" w:rsidRDefault="00F574EB" w:rsidP="00834177"/>
    <w:p w14:paraId="3C7B8D63" w14:textId="6AEBDFCF" w:rsidR="00F574EB" w:rsidRDefault="00F574EB" w:rsidP="00834177"/>
    <w:p w14:paraId="75F60806" w14:textId="7A9EC9E2" w:rsidR="00F574EB" w:rsidRDefault="00F574EB" w:rsidP="00834177"/>
    <w:p w14:paraId="38B3DF1C" w14:textId="67830053" w:rsidR="00F574EB" w:rsidRDefault="00F574EB" w:rsidP="00834177"/>
    <w:p w14:paraId="27B0511D" w14:textId="32247AA9" w:rsidR="00F574EB" w:rsidRDefault="00F574EB" w:rsidP="00834177"/>
    <w:p w14:paraId="3C8276EB" w14:textId="7418E0D2" w:rsidR="00F574EB" w:rsidRDefault="00F574EB" w:rsidP="00834177"/>
    <w:p w14:paraId="7975D51E" w14:textId="387DD16A" w:rsidR="00F574EB" w:rsidRDefault="00F574EB" w:rsidP="00834177"/>
    <w:p w14:paraId="4DD7B08A" w14:textId="669C8096" w:rsidR="00F574EB" w:rsidRDefault="00F574EB" w:rsidP="00834177"/>
    <w:p w14:paraId="1CFDEE42" w14:textId="54AA25CE" w:rsidR="00F574EB" w:rsidRDefault="00F574EB" w:rsidP="00834177"/>
    <w:p w14:paraId="1E7922C9" w14:textId="28382F6B" w:rsidR="00F574EB" w:rsidRDefault="00F574EB" w:rsidP="00834177"/>
    <w:p w14:paraId="0E7FF0C5" w14:textId="5D446153" w:rsidR="00F574EB" w:rsidRDefault="00F574EB" w:rsidP="00834177"/>
    <w:p w14:paraId="235689FE" w14:textId="49F88AC6" w:rsidR="00F574EB" w:rsidRDefault="00F574EB" w:rsidP="00834177"/>
    <w:p w14:paraId="5EF09BEE" w14:textId="4F9AD6AC" w:rsidR="00F574EB" w:rsidRDefault="00F574EB" w:rsidP="00834177"/>
    <w:p w14:paraId="022A5CD4" w14:textId="2E37EA6A" w:rsidR="00F574EB" w:rsidRDefault="00F574EB" w:rsidP="00834177"/>
    <w:p w14:paraId="32289D3B" w14:textId="5B24BE2B" w:rsidR="00F574EB" w:rsidRDefault="00F574EB" w:rsidP="00834177"/>
    <w:p w14:paraId="2BA05A61" w14:textId="41B7FE26" w:rsidR="00F574EB" w:rsidRDefault="00F574EB" w:rsidP="00834177"/>
    <w:p w14:paraId="4A9DD983" w14:textId="24AE4B09" w:rsidR="00F574EB" w:rsidRDefault="00F574EB" w:rsidP="00834177"/>
    <w:p w14:paraId="4D8166F2" w14:textId="7857211C" w:rsidR="00F574EB" w:rsidRDefault="00F574EB" w:rsidP="00834177"/>
    <w:p w14:paraId="419E2F26" w14:textId="6C83A7EF" w:rsidR="00F574EB" w:rsidRDefault="00F574EB" w:rsidP="00834177"/>
    <w:p w14:paraId="11CE6194" w14:textId="35823805" w:rsidR="00F574EB" w:rsidRDefault="00F574EB" w:rsidP="00834177"/>
    <w:p w14:paraId="5FABD5B5" w14:textId="5E325BF1" w:rsidR="00F574EB" w:rsidRDefault="00F574EB" w:rsidP="00834177"/>
    <w:p w14:paraId="4F02280A" w14:textId="77777777" w:rsidR="00F574EB" w:rsidRDefault="00F574EB" w:rsidP="0083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F96455" w14:paraId="6EEAD67B" w14:textId="77777777" w:rsidTr="00F96455">
        <w:tc>
          <w:tcPr>
            <w:tcW w:w="10763" w:type="dxa"/>
          </w:tcPr>
          <w:p w14:paraId="3D5487CF" w14:textId="6EAF69FC" w:rsidR="00F96455" w:rsidRDefault="00F574EB" w:rsidP="00834177">
            <w:r>
              <w:t xml:space="preserve">Tela 7 - </w:t>
            </w:r>
          </w:p>
        </w:tc>
      </w:tr>
      <w:tr w:rsidR="00F96455" w14:paraId="3CBBBB56" w14:textId="77777777" w:rsidTr="00F96455">
        <w:tc>
          <w:tcPr>
            <w:tcW w:w="10763" w:type="dxa"/>
          </w:tcPr>
          <w:p w14:paraId="4233150F" w14:textId="283C0486" w:rsidR="00F96455" w:rsidRDefault="00F574EB" w:rsidP="00834177">
            <w:r>
              <w:t>Exibir o resultado do aceite</w:t>
            </w:r>
          </w:p>
        </w:tc>
      </w:tr>
      <w:tr w:rsidR="00F96455" w14:paraId="14D23D73" w14:textId="77777777" w:rsidTr="00F96455">
        <w:tc>
          <w:tcPr>
            <w:tcW w:w="10763" w:type="dxa"/>
          </w:tcPr>
          <w:p w14:paraId="090EB8BF" w14:textId="12C24FED" w:rsidR="00F96455" w:rsidRDefault="00F574EB" w:rsidP="00834177">
            <w:r>
              <w:rPr>
                <w:noProof/>
              </w:rPr>
              <w:drawing>
                <wp:inline distT="0" distB="0" distL="0" distR="0" wp14:anchorId="55855A08" wp14:editId="77DBBDB1">
                  <wp:extent cx="2335854" cy="4070350"/>
                  <wp:effectExtent l="0" t="0" r="7620" b="635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610" cy="40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380E5C7" wp14:editId="42FBE35A">
                  <wp:extent cx="2381250" cy="1480101"/>
                  <wp:effectExtent l="0" t="0" r="0" b="635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144" cy="150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A68BB" w14:textId="77777777" w:rsidR="003954C6" w:rsidRDefault="003954C6" w:rsidP="00834177"/>
    <w:p w14:paraId="02C9B990" w14:textId="4B36A090" w:rsidR="003954C6" w:rsidRDefault="003954C6" w:rsidP="003954C6"/>
    <w:p w14:paraId="3379138A" w14:textId="1C333492" w:rsidR="003954C6" w:rsidRDefault="003954C6" w:rsidP="003954C6"/>
    <w:p w14:paraId="30E56654" w14:textId="77777777" w:rsidR="003954C6" w:rsidRDefault="003954C6" w:rsidP="00834177"/>
    <w:p w14:paraId="6B935F08" w14:textId="77777777" w:rsidR="003954C6" w:rsidRDefault="003954C6" w:rsidP="00834177"/>
    <w:p w14:paraId="0FB1B0CB" w14:textId="77777777" w:rsidR="00E530E3" w:rsidRDefault="00E530E3" w:rsidP="00E530E3">
      <w:pPr>
        <w:rPr>
          <w:b/>
          <w:sz w:val="24"/>
        </w:rPr>
      </w:pPr>
      <w:r>
        <w:rPr>
          <w:b/>
          <w:sz w:val="24"/>
        </w:rPr>
        <w:t>Critério de Aceite</w:t>
      </w:r>
    </w:p>
    <w:p w14:paraId="2ED80B07" w14:textId="77777777" w:rsidR="00E530E3" w:rsidRDefault="00E530E3" w:rsidP="00E530E3">
      <w:pPr>
        <w:rPr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E530E3" w14:paraId="39F2ADAA" w14:textId="77777777" w:rsidTr="00E530E3">
        <w:tc>
          <w:tcPr>
            <w:tcW w:w="10763" w:type="dxa"/>
          </w:tcPr>
          <w:tbl>
            <w:tblPr>
              <w:tblW w:w="134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47"/>
              <w:gridCol w:w="4706"/>
              <w:gridCol w:w="4474"/>
            </w:tblGrid>
            <w:tr w:rsidR="00E530E3" w:rsidRPr="00E530E3" w14:paraId="35498E92" w14:textId="77777777" w:rsidTr="00E530E3">
              <w:trPr>
                <w:trHeight w:val="420"/>
              </w:trPr>
              <w:tc>
                <w:tcPr>
                  <w:tcW w:w="1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14:paraId="312BD69F" w14:textId="77777777" w:rsidR="00E530E3" w:rsidRPr="00E530E3" w:rsidRDefault="00E530E3" w:rsidP="00E530E3">
                  <w:pPr>
                    <w:jc w:val="center"/>
                    <w:rPr>
                      <w:rFonts w:cs="Arial"/>
                      <w:b/>
                      <w:bCs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b/>
                      <w:bCs/>
                      <w:sz w:val="18"/>
                      <w:szCs w:val="18"/>
                    </w:rPr>
                    <w:t>Caso de teste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14:paraId="79D56BBF" w14:textId="77777777" w:rsidR="00E530E3" w:rsidRPr="00E530E3" w:rsidRDefault="00E530E3" w:rsidP="00E530E3">
                  <w:pPr>
                    <w:jc w:val="center"/>
                    <w:rPr>
                      <w:rFonts w:cs="Arial"/>
                      <w:b/>
                      <w:bCs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b/>
                      <w:bCs/>
                      <w:sz w:val="18"/>
                      <w:szCs w:val="18"/>
                    </w:rPr>
                    <w:t>Descrição dos Testes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14:paraId="0B93845D" w14:textId="77777777" w:rsidR="00E530E3" w:rsidRPr="00E530E3" w:rsidRDefault="00E530E3" w:rsidP="00E530E3">
                  <w:pPr>
                    <w:jc w:val="center"/>
                    <w:rPr>
                      <w:rFonts w:cs="Arial"/>
                      <w:b/>
                      <w:bCs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b/>
                      <w:bCs/>
                      <w:sz w:val="18"/>
                      <w:szCs w:val="18"/>
                    </w:rPr>
                    <w:t>Resultado Esperado</w:t>
                  </w:r>
                </w:p>
              </w:tc>
            </w:tr>
            <w:tr w:rsidR="00E530E3" w:rsidRPr="00E530E3" w14:paraId="0E432A99" w14:textId="77777777" w:rsidTr="00E530E3">
              <w:trPr>
                <w:trHeight w:val="5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1EF4603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35DCC2A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Acessar o App Bradesco.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06E3064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App apresenta tela com as opções.</w:t>
                  </w:r>
                </w:p>
              </w:tc>
            </w:tr>
            <w:tr w:rsidR="00E530E3" w:rsidRPr="00E530E3" w14:paraId="32264D04" w14:textId="77777777" w:rsidTr="00E530E3">
              <w:trPr>
                <w:trHeight w:val="5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41C5E0E3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5F512BDF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Clicar no ícone "Seguros".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480CE7D2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App apresenta tela com a opção “CONSULTAR SEGUROS PENDENTES DE ACEITE”.</w:t>
                  </w:r>
                </w:p>
              </w:tc>
            </w:tr>
            <w:tr w:rsidR="00E530E3" w:rsidRPr="00E530E3" w14:paraId="3DF6EEDC" w14:textId="77777777" w:rsidTr="00E530E3">
              <w:trPr>
                <w:trHeight w:val="96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265513F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03EA999C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Clicar na opção “CONSULTAR SEGUROS PENDENTES DE ACEITE”.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5A13A03B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Caso não tenha propostas o sistema apresenta mensagem que não existe nenhuma proposta pendente de aceite.</w:t>
                  </w:r>
                </w:p>
              </w:tc>
            </w:tr>
            <w:tr w:rsidR="00E530E3" w:rsidRPr="00E530E3" w14:paraId="48E3E89A" w14:textId="77777777" w:rsidTr="00E530E3">
              <w:trPr>
                <w:trHeight w:val="72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45364D02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lastRenderedPageBreak/>
                    <w:t>4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4F350C75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Clicar na opção “CONSULTAR SEGUROS PENDENTES DE ACEITE”.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412BD053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sistema apresenta tela com as propostas.</w:t>
                  </w:r>
                </w:p>
              </w:tc>
            </w:tr>
            <w:tr w:rsidR="00E530E3" w:rsidRPr="00E530E3" w14:paraId="6A528604" w14:textId="77777777" w:rsidTr="00E530E3">
              <w:trPr>
                <w:trHeight w:val="5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A5F3DB9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62CFE3FB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Clicar em uma proposta.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5C6A0519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sistema apresenta as informações da proposta.</w:t>
                  </w:r>
                </w:p>
              </w:tc>
            </w:tr>
            <w:tr w:rsidR="00E530E3" w:rsidRPr="00E530E3" w14:paraId="1F5637BF" w14:textId="77777777" w:rsidTr="00E530E3">
              <w:trPr>
                <w:trHeight w:val="5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7AEC43E8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54F6102B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Clicar no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Checkbox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"Declaro que li e aceito..."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ED7293E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botão "Confirmar" é habilitado.</w:t>
                  </w:r>
                </w:p>
              </w:tc>
            </w:tr>
            <w:tr w:rsidR="00E530E3" w:rsidRPr="00E530E3" w14:paraId="72F7C06F" w14:textId="77777777" w:rsidTr="00E530E3">
              <w:trPr>
                <w:trHeight w:val="17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49A5568E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66F659F4" w14:textId="77777777" w:rsidR="00E530E3" w:rsidRPr="00E530E3" w:rsidRDefault="00E530E3" w:rsidP="00B53D82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Clicar no botão "Rejeitar"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Obs.: Esta função poderá ser acionada no caso em que o segurado detectar alguma informação incorreta.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13E5D3B7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sistema apresenta um modal onde o segurado poderá informar o motivo da rejeição.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Ao confirmar a rejeição, o sistema deverá alterar o status da proposta para rejeitada, e gravar o motivo, que poderá ser consultado no BVP Next.</w:t>
                  </w:r>
                </w:p>
              </w:tc>
            </w:tr>
            <w:tr w:rsidR="00E530E3" w:rsidRPr="00E530E3" w14:paraId="2C678882" w14:textId="77777777" w:rsidTr="00E530E3">
              <w:trPr>
                <w:trHeight w:val="307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59E61EE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481FA7D3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Clicar no botão "Confirmar".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0176249F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O sistema apresenta tela com mensagem "Aceite Digital Realizado com Sucesso", Protocolo, data e hora do aceite.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- Deverá ser alterada a data e hora de assinatura, status da proposta e inclusão de protocolo no BVP Next.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- Enviar um SMS para o segurado informando que foi realizado aceite digital.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- Gerar PDF da proposta com carimbo de aceite digital.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- Enviar o PDF da proposta mais os documentos gerados, por E-mail para o segurado.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>- Enviar a proposta para o sistema VPRS (Acompanhamento de propostas).</w:t>
                  </w:r>
                </w:p>
              </w:tc>
            </w:tr>
            <w:tr w:rsidR="00E530E3" w:rsidRPr="00E530E3" w14:paraId="74A5C277" w14:textId="77777777" w:rsidTr="00E530E3">
              <w:trPr>
                <w:trHeight w:val="162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1AECA52B" w14:textId="77777777" w:rsidR="00E530E3" w:rsidRPr="00E530E3" w:rsidRDefault="00E530E3" w:rsidP="00E530E3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03891B9C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Clicar no botão "Confirmar".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DF4D540" w14:textId="77777777" w:rsidR="00E530E3" w:rsidRPr="00E530E3" w:rsidRDefault="00E530E3" w:rsidP="00E530E3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E530E3">
                    <w:rPr>
                      <w:rFonts w:cs="Arial"/>
                      <w:sz w:val="18"/>
                      <w:szCs w:val="18"/>
                    </w:rPr>
                    <w:t>Caso o sistema não consiga realizar o aceite, emitir mensagem de erro, solicitando ao segurado entrar em contato com o corretor.</w:t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E530E3">
                    <w:rPr>
                      <w:rFonts w:cs="Arial"/>
                      <w:sz w:val="18"/>
                      <w:szCs w:val="18"/>
                    </w:rPr>
                    <w:br/>
                    <w:t xml:space="preserve">Obs.: Em caso de erro, deverá ser sinalizado no BVP </w:t>
                  </w:r>
                  <w:proofErr w:type="spellStart"/>
                  <w:r w:rsidRPr="00E530E3">
                    <w:rPr>
                      <w:rFonts w:cs="Arial"/>
                      <w:sz w:val="18"/>
                      <w:szCs w:val="18"/>
                    </w:rPr>
                    <w:t>next</w:t>
                  </w:r>
                  <w:proofErr w:type="spellEnd"/>
                  <w:r w:rsidRPr="00E530E3">
                    <w:rPr>
                      <w:rFonts w:cs="Arial"/>
                      <w:sz w:val="18"/>
                      <w:szCs w:val="18"/>
                    </w:rPr>
                    <w:t xml:space="preserve"> para o corretor.</w:t>
                  </w:r>
                </w:p>
              </w:tc>
            </w:tr>
          </w:tbl>
          <w:p w14:paraId="16223908" w14:textId="77777777" w:rsidR="00E530E3" w:rsidRDefault="00E530E3" w:rsidP="00E530E3">
            <w:pPr>
              <w:rPr>
                <w:b/>
                <w:sz w:val="24"/>
              </w:rPr>
            </w:pPr>
          </w:p>
        </w:tc>
      </w:tr>
    </w:tbl>
    <w:p w14:paraId="2DFD30B8" w14:textId="77777777" w:rsidR="00E530E3" w:rsidRPr="00EB261F" w:rsidRDefault="00E530E3" w:rsidP="00E530E3">
      <w:pPr>
        <w:rPr>
          <w:b/>
          <w:sz w:val="24"/>
        </w:rPr>
      </w:pPr>
    </w:p>
    <w:p w14:paraId="6542D424" w14:textId="77777777" w:rsidR="003954C6" w:rsidRDefault="003954C6" w:rsidP="00834177"/>
    <w:p w14:paraId="4FD145FD" w14:textId="77777777" w:rsidR="003954C6" w:rsidRDefault="003954C6" w:rsidP="00834177"/>
    <w:p w14:paraId="66BAFBAE" w14:textId="77777777" w:rsidR="00834177" w:rsidRPr="00834177" w:rsidRDefault="00834177" w:rsidP="00834177"/>
    <w:p w14:paraId="2E5633BB" w14:textId="77777777" w:rsidR="00145D57" w:rsidRPr="00330A3C" w:rsidRDefault="00145D57" w:rsidP="00194A79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bookmarkStart w:id="49" w:name="_Toc522606674"/>
      <w:r w:rsidRPr="00D05E1A">
        <w:rPr>
          <w:rFonts w:cs="Arial"/>
          <w:i w:val="0"/>
          <w:sz w:val="20"/>
        </w:rPr>
        <w:t>REQ</w:t>
      </w:r>
      <w:r w:rsidR="00F36C7F">
        <w:rPr>
          <w:rFonts w:cs="Arial"/>
          <w:i w:val="0"/>
          <w:sz w:val="20"/>
        </w:rPr>
        <w:t>6</w:t>
      </w:r>
      <w:r w:rsidRPr="00D05E1A">
        <w:rPr>
          <w:rFonts w:cs="Arial"/>
          <w:i w:val="0"/>
          <w:sz w:val="20"/>
        </w:rPr>
        <w:t xml:space="preserve">: </w:t>
      </w:r>
      <w:r>
        <w:rPr>
          <w:rFonts w:cs="Arial"/>
          <w:i w:val="0"/>
          <w:sz w:val="20"/>
        </w:rPr>
        <w:t>Aceite digital via I</w:t>
      </w:r>
      <w:r w:rsidR="00676689">
        <w:rPr>
          <w:rFonts w:cs="Arial"/>
          <w:i w:val="0"/>
          <w:sz w:val="20"/>
        </w:rPr>
        <w:t>nternet Banking (IB)</w:t>
      </w:r>
      <w:bookmarkEnd w:id="49"/>
      <w:r>
        <w:rPr>
          <w:rFonts w:cs="Arial"/>
          <w:i w:val="0"/>
          <w:sz w:val="20"/>
        </w:rPr>
        <w:t xml:space="preserve"> </w:t>
      </w:r>
      <w:r w:rsidRPr="0076791C">
        <w:rPr>
          <w:rFonts w:cs="Arial"/>
          <w:i w:val="0"/>
          <w:sz w:val="20"/>
        </w:rPr>
        <w:t xml:space="preserve"> </w:t>
      </w:r>
    </w:p>
    <w:p w14:paraId="3C0B4787" w14:textId="77777777" w:rsidR="00145D57" w:rsidRPr="007B42BC" w:rsidRDefault="00145D57" w:rsidP="00145D57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145D57" w:rsidRPr="00F62943" w14:paraId="089448EB" w14:textId="77777777" w:rsidTr="00B54654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17C3E188" w14:textId="77777777" w:rsidR="00145D57" w:rsidRPr="00A7454C" w:rsidRDefault="00145D57" w:rsidP="00B54654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50AFEFED" w14:textId="77777777" w:rsidR="00145D57" w:rsidRPr="00AA7C73" w:rsidRDefault="00145D57" w:rsidP="00B54654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 xml:space="preserve">Segurado; Serviço </w:t>
            </w:r>
            <w:r w:rsidR="00676689">
              <w:rPr>
                <w:lang w:eastAsia="en-GB"/>
              </w:rPr>
              <w:t>Canais; IB</w:t>
            </w:r>
            <w:r w:rsidR="003E5218">
              <w:rPr>
                <w:lang w:eastAsia="en-GB"/>
              </w:rPr>
              <w:t>; Serviço Back-</w:t>
            </w:r>
            <w:proofErr w:type="spellStart"/>
            <w:r w:rsidR="003E5218">
              <w:rPr>
                <w:lang w:eastAsia="en-GB"/>
              </w:rPr>
              <w:t>end</w:t>
            </w:r>
            <w:proofErr w:type="spellEnd"/>
          </w:p>
        </w:tc>
      </w:tr>
      <w:tr w:rsidR="00145D57" w:rsidRPr="00F62943" w14:paraId="7C81F12B" w14:textId="77777777" w:rsidTr="00B54654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3BBE0F7A" w14:textId="77777777" w:rsidR="00145D57" w:rsidRPr="00A7454C" w:rsidRDefault="00145D57" w:rsidP="00B54654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05648654" w14:textId="77777777" w:rsidR="00145D57" w:rsidRPr="00F62943" w:rsidRDefault="00E0317D" w:rsidP="00B54654">
            <w:pPr>
              <w:rPr>
                <w:rFonts w:cs="Arial"/>
              </w:rPr>
            </w:pPr>
            <w:r>
              <w:rPr>
                <w:rFonts w:cs="Arial"/>
              </w:rPr>
              <w:t xml:space="preserve">Segurado acessar área </w:t>
            </w:r>
            <w:proofErr w:type="spellStart"/>
            <w:r>
              <w:rPr>
                <w:rFonts w:cs="Arial"/>
              </w:rPr>
              <w:t>logada</w:t>
            </w:r>
            <w:proofErr w:type="spellEnd"/>
            <w:r>
              <w:rPr>
                <w:rFonts w:cs="Arial"/>
              </w:rPr>
              <w:t xml:space="preserve"> do IB, escolher a aba Seguros e clicar em Seguros pendentes de aceite. </w:t>
            </w:r>
          </w:p>
        </w:tc>
      </w:tr>
      <w:tr w:rsidR="00145D57" w:rsidRPr="00F62943" w14:paraId="70B1E0FA" w14:textId="77777777" w:rsidTr="00B54654">
        <w:tc>
          <w:tcPr>
            <w:tcW w:w="1985" w:type="dxa"/>
            <w:shd w:val="pct10" w:color="auto" w:fill="FFFFFF"/>
          </w:tcPr>
          <w:p w14:paraId="200E08B7" w14:textId="77777777" w:rsidR="00145D57" w:rsidRPr="00A7454C" w:rsidRDefault="00145D57" w:rsidP="00B54654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55712554" w14:textId="77777777" w:rsidR="00145D57" w:rsidRPr="00EB1D34" w:rsidRDefault="00676689" w:rsidP="00B54654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A proposta aguardando aceite digital</w:t>
            </w:r>
            <w:r w:rsidR="00E0317D">
              <w:rPr>
                <w:szCs w:val="24"/>
                <w:lang w:eastAsia="en-GB"/>
              </w:rPr>
              <w:t>.</w:t>
            </w:r>
          </w:p>
        </w:tc>
      </w:tr>
      <w:tr w:rsidR="00145D57" w:rsidRPr="00F62943" w14:paraId="733C094E" w14:textId="77777777" w:rsidTr="00B54654">
        <w:tc>
          <w:tcPr>
            <w:tcW w:w="1985" w:type="dxa"/>
            <w:shd w:val="pct10" w:color="auto" w:fill="FFFFFF"/>
          </w:tcPr>
          <w:p w14:paraId="7310D260" w14:textId="77777777" w:rsidR="00145D57" w:rsidRPr="00F62943" w:rsidRDefault="00145D57" w:rsidP="00B54654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67639AF1" w14:textId="77777777" w:rsidR="00145D57" w:rsidRPr="00F62943" w:rsidRDefault="00145D57" w:rsidP="00B54654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Ter realizado o aceite digital </w:t>
            </w:r>
            <w:r w:rsidR="00E0317D">
              <w:rPr>
                <w:rFonts w:cs="Arial"/>
              </w:rPr>
              <w:t xml:space="preserve">clicando no botão </w:t>
            </w:r>
            <w:r w:rsidR="00A96DD4">
              <w:rPr>
                <w:rFonts w:cs="Arial"/>
              </w:rPr>
              <w:t>“A</w:t>
            </w:r>
            <w:r w:rsidR="00E0317D">
              <w:rPr>
                <w:rFonts w:cs="Arial"/>
              </w:rPr>
              <w:t>ceito</w:t>
            </w:r>
            <w:r w:rsidR="00A96DD4">
              <w:rPr>
                <w:rFonts w:cs="Arial"/>
              </w:rPr>
              <w:t>”</w:t>
            </w:r>
            <w:r w:rsidR="00E0317D">
              <w:rPr>
                <w:rFonts w:cs="Arial"/>
              </w:rPr>
              <w:t xml:space="preserve"> na página do IB onde é exibido os dados da proposta</w:t>
            </w:r>
          </w:p>
        </w:tc>
      </w:tr>
    </w:tbl>
    <w:p w14:paraId="613DFBE8" w14:textId="77777777" w:rsidR="00145D57" w:rsidRDefault="00145D57" w:rsidP="00145D57"/>
    <w:p w14:paraId="21F5D5D0" w14:textId="20C6E3DF" w:rsidR="00145D57" w:rsidRDefault="00145D57" w:rsidP="00145D57"/>
    <w:p w14:paraId="0920AC7E" w14:textId="45862661" w:rsidR="00F574EB" w:rsidRDefault="00F574EB" w:rsidP="00145D57"/>
    <w:p w14:paraId="467B3174" w14:textId="7F24FD4A" w:rsidR="00F574EB" w:rsidRDefault="00F574EB" w:rsidP="00145D57"/>
    <w:p w14:paraId="4915EB08" w14:textId="68E66227" w:rsidR="00F574EB" w:rsidRDefault="00F574EB" w:rsidP="00145D57"/>
    <w:p w14:paraId="6950609C" w14:textId="77777777" w:rsidR="00F574EB" w:rsidRDefault="00F574EB" w:rsidP="00145D57"/>
    <w:p w14:paraId="6F1860EE" w14:textId="77777777" w:rsidR="00145D57" w:rsidRPr="00EB261F" w:rsidRDefault="00145D57" w:rsidP="00145D57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145D57" w:rsidRPr="003671DB" w14:paraId="0DA1C467" w14:textId="77777777" w:rsidTr="00B54654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154B7889" w14:textId="77777777" w:rsidR="00145D57" w:rsidRPr="00C06D93" w:rsidRDefault="00145D57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0B5BCCCE" w14:textId="77777777" w:rsidR="00145D57" w:rsidRPr="00C06D93" w:rsidRDefault="00145D57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5BCCB4AE" w14:textId="77777777" w:rsidR="00145D57" w:rsidRPr="00C06D93" w:rsidRDefault="00145D57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573C59BE" w14:textId="77777777" w:rsidR="00145D57" w:rsidRPr="00C06D93" w:rsidRDefault="00145D57" w:rsidP="00B5465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414BA265" w14:textId="77777777" w:rsidR="00145D57" w:rsidRPr="00C06D93" w:rsidRDefault="00145D57" w:rsidP="00B54654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145D57" w:rsidRPr="003671DB" w14:paraId="5686AA14" w14:textId="77777777" w:rsidTr="00B54654">
        <w:tc>
          <w:tcPr>
            <w:tcW w:w="959" w:type="dxa"/>
            <w:shd w:val="clear" w:color="auto" w:fill="auto"/>
            <w:vAlign w:val="center"/>
          </w:tcPr>
          <w:p w14:paraId="11F85061" w14:textId="77777777" w:rsidR="00145D57" w:rsidRPr="003671DB" w:rsidRDefault="00145D57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E304C1C" w14:textId="77777777" w:rsidR="00145D57" w:rsidRPr="00C06D93" w:rsidRDefault="00145D57" w:rsidP="00B54654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1DE4DB30" w14:textId="77777777" w:rsidR="00145D57" w:rsidRPr="00A41F4A" w:rsidRDefault="006F2A97" w:rsidP="00B54654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Acessa</w:t>
            </w:r>
            <w:r w:rsidR="001439DC">
              <w:rPr>
                <w:rFonts w:cs="Arial"/>
              </w:rPr>
              <w:t>r</w:t>
            </w:r>
            <w:r>
              <w:rPr>
                <w:rFonts w:cs="Arial"/>
              </w:rPr>
              <w:t xml:space="preserve"> área </w:t>
            </w:r>
            <w:proofErr w:type="spellStart"/>
            <w:r>
              <w:rPr>
                <w:rFonts w:cs="Arial"/>
              </w:rPr>
              <w:t>logada</w:t>
            </w:r>
            <w:proofErr w:type="spellEnd"/>
            <w:r>
              <w:rPr>
                <w:rFonts w:cs="Arial"/>
              </w:rPr>
              <w:t xml:space="preserve"> do I</w:t>
            </w:r>
            <w:r w:rsidR="001439DC">
              <w:rPr>
                <w:rFonts w:cs="Arial"/>
              </w:rPr>
              <w:t xml:space="preserve">nternet </w:t>
            </w:r>
            <w:r>
              <w:rPr>
                <w:rFonts w:cs="Arial"/>
              </w:rPr>
              <w:t>B</w:t>
            </w:r>
            <w:r w:rsidR="001439DC">
              <w:rPr>
                <w:rFonts w:cs="Arial"/>
              </w:rPr>
              <w:t>anking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FB99494" w14:textId="77777777" w:rsidR="00145D57" w:rsidRPr="003671DB" w:rsidRDefault="00145D57" w:rsidP="00B54654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D85F14B" w14:textId="77777777" w:rsidR="00145D57" w:rsidRPr="003671DB" w:rsidRDefault="00145D57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145D57" w:rsidRPr="003671DB" w14:paraId="4234FAC0" w14:textId="77777777" w:rsidTr="00B54654">
        <w:tc>
          <w:tcPr>
            <w:tcW w:w="959" w:type="dxa"/>
            <w:shd w:val="clear" w:color="auto" w:fill="auto"/>
            <w:vAlign w:val="center"/>
          </w:tcPr>
          <w:p w14:paraId="0737A752" w14:textId="77777777" w:rsidR="00145D57" w:rsidRPr="003671DB" w:rsidRDefault="00145D57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D1AB766" w14:textId="77777777" w:rsidR="00145D57" w:rsidRPr="00A41F4A" w:rsidRDefault="00145D57" w:rsidP="00B54654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04FAB041" w14:textId="77777777" w:rsidR="00145D57" w:rsidRPr="00A41F4A" w:rsidRDefault="001439DC" w:rsidP="00B54654">
            <w:r>
              <w:t>No menu principal a</w:t>
            </w:r>
            <w:r w:rsidR="006F2A97">
              <w:t>cessa</w:t>
            </w:r>
            <w:r>
              <w:t>r</w:t>
            </w:r>
            <w:r w:rsidR="006F2A97">
              <w:t xml:space="preserve"> </w:t>
            </w:r>
            <w:r w:rsidR="00746173">
              <w:t>“</w:t>
            </w:r>
            <w:r w:rsidR="006F2A97">
              <w:t>Seguros</w:t>
            </w:r>
            <w:r w:rsidR="00746173">
              <w:t>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0486C2E" w14:textId="77777777" w:rsidR="00145D57" w:rsidRPr="003671DB" w:rsidRDefault="00145D57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56AEDE4" w14:textId="77777777" w:rsidR="00145D57" w:rsidRPr="003671DB" w:rsidRDefault="00145D57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145D57" w:rsidRPr="003671DB" w14:paraId="6D2F15F7" w14:textId="77777777" w:rsidTr="00B54654">
        <w:tc>
          <w:tcPr>
            <w:tcW w:w="959" w:type="dxa"/>
            <w:shd w:val="clear" w:color="auto" w:fill="auto"/>
            <w:vAlign w:val="center"/>
          </w:tcPr>
          <w:p w14:paraId="05847710" w14:textId="77777777" w:rsidR="00145D57" w:rsidRPr="003671DB" w:rsidRDefault="00145D57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45D85616" w14:textId="77777777" w:rsidR="00145D57" w:rsidRPr="00C06D93" w:rsidRDefault="006F2A97" w:rsidP="00B54654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176B6974" w14:textId="77777777" w:rsidR="00145D57" w:rsidRPr="00A41F4A" w:rsidRDefault="006F2A97" w:rsidP="00B54654">
            <w:r>
              <w:t xml:space="preserve">Acessa </w:t>
            </w:r>
            <w:r w:rsidR="00746173">
              <w:t>a aba “Vida”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EB94A5B" w14:textId="77777777" w:rsidR="00145D57" w:rsidRPr="003671DB" w:rsidRDefault="00145D57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756635E9" w14:textId="77777777" w:rsidR="00145D57" w:rsidRPr="003671DB" w:rsidRDefault="00145D57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145D57" w:rsidRPr="009670A1" w14:paraId="48278D9C" w14:textId="77777777" w:rsidTr="00B54654">
        <w:tc>
          <w:tcPr>
            <w:tcW w:w="959" w:type="dxa"/>
            <w:shd w:val="clear" w:color="auto" w:fill="auto"/>
            <w:vAlign w:val="center"/>
          </w:tcPr>
          <w:p w14:paraId="426A9B58" w14:textId="77777777" w:rsidR="00145D57" w:rsidRPr="003671DB" w:rsidRDefault="00145D57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04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0ED64721" w14:textId="77777777" w:rsidR="00145D57" w:rsidRPr="003671DB" w:rsidRDefault="00746173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4D736D64" w14:textId="77777777" w:rsidR="00145D57" w:rsidRPr="003671DB" w:rsidRDefault="00746173" w:rsidP="00B54654">
            <w:r>
              <w:t>Clicar no link “CONSULTAR SEGUROS PENDENTES DE ACEITE”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0387C34" w14:textId="77777777" w:rsidR="00145D57" w:rsidRPr="003671DB" w:rsidRDefault="00145D57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7201BFCA" w14:textId="77777777" w:rsidR="00145D57" w:rsidRPr="00CD260D" w:rsidRDefault="00145D57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6F2A97" w:rsidRPr="009670A1" w14:paraId="41D275B3" w14:textId="77777777" w:rsidTr="00B54654">
        <w:tc>
          <w:tcPr>
            <w:tcW w:w="959" w:type="dxa"/>
            <w:shd w:val="clear" w:color="auto" w:fill="auto"/>
            <w:vAlign w:val="center"/>
          </w:tcPr>
          <w:p w14:paraId="307082CC" w14:textId="77777777" w:rsidR="006F2A97" w:rsidRDefault="006F2A97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05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67569FE1" w14:textId="77777777" w:rsidR="006F2A97" w:rsidRDefault="006929BF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IB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0140576E" w14:textId="77777777" w:rsidR="006F2A97" w:rsidRDefault="006929BF" w:rsidP="00B54654">
            <w:r>
              <w:t>Consulta o serviço que verifica se existem propostas pendentes</w:t>
            </w:r>
            <w:r w:rsidR="006A3922">
              <w:t xml:space="preserve"> utilizando o CPF do segurado correntista.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C66BE87" w14:textId="77777777" w:rsidR="006F2A97" w:rsidRPr="003671DB" w:rsidRDefault="006F2A97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CA7F0ED" w14:textId="77777777" w:rsidR="006F2A97" w:rsidRPr="00CD260D" w:rsidRDefault="006F2A97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021CEC" w:rsidRPr="009670A1" w14:paraId="24FD7E67" w14:textId="77777777" w:rsidTr="00B54654">
        <w:tc>
          <w:tcPr>
            <w:tcW w:w="959" w:type="dxa"/>
            <w:shd w:val="clear" w:color="auto" w:fill="auto"/>
            <w:vAlign w:val="center"/>
          </w:tcPr>
          <w:p w14:paraId="41FA1BB2" w14:textId="77777777" w:rsidR="00021CEC" w:rsidRDefault="00021CEC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1163" w:type="dxa"/>
            <w:shd w:val="clear" w:color="auto" w:fill="auto"/>
            <w:vAlign w:val="center"/>
          </w:tcPr>
          <w:p w14:paraId="33055EB8" w14:textId="77777777" w:rsidR="00021CEC" w:rsidRDefault="00021CEC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IB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700F97A0" w14:textId="77777777" w:rsidR="00021CEC" w:rsidRDefault="00021CEC" w:rsidP="00466264">
            <w:r>
              <w:t xml:space="preserve">Include o </w:t>
            </w:r>
            <w:hyperlink w:anchor="_REQ11:_Serviço_para" w:history="1">
              <w:r w:rsidR="00466264" w:rsidRPr="00466264">
                <w:rPr>
                  <w:rStyle w:val="Hyperlink"/>
                </w:rPr>
                <w:t>REQ11: Serviço para consultar propostas de aceite digital vindo dos canais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2138CCB6" w14:textId="77777777" w:rsidR="00021CEC" w:rsidRPr="003671DB" w:rsidRDefault="00021CEC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B123810" w14:textId="77777777" w:rsidR="00021CEC" w:rsidRPr="00CD260D" w:rsidRDefault="00021CEC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AF0720" w:rsidRPr="009670A1" w14:paraId="2B409381" w14:textId="77777777" w:rsidTr="00B54654">
        <w:tc>
          <w:tcPr>
            <w:tcW w:w="959" w:type="dxa"/>
            <w:shd w:val="clear" w:color="auto" w:fill="auto"/>
            <w:vAlign w:val="center"/>
          </w:tcPr>
          <w:p w14:paraId="2BE6FEED" w14:textId="77777777" w:rsidR="00AF0720" w:rsidRDefault="00AF0720" w:rsidP="00B54654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06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57CE84D7" w14:textId="77777777" w:rsidR="00AF0720" w:rsidRDefault="006929BF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IB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28CB1588" w14:textId="77777777" w:rsidR="00AF0720" w:rsidRDefault="006929BF" w:rsidP="00B54654">
            <w:r>
              <w:t>Exibe os dados da proposta pendente de aceite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205CBB0" w14:textId="4CD793B9" w:rsidR="00AF0720" w:rsidRPr="003671DB" w:rsidRDefault="009A3EDF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CA01_–_Proposta_1" w:history="1">
              <w:r w:rsidR="00E230B0" w:rsidRPr="00F574EB">
                <w:rPr>
                  <w:rStyle w:val="Hyperlink"/>
                  <w:rFonts w:cs="Arial"/>
                  <w:smallCaps/>
                </w:rPr>
                <w:t>CA01</w:t>
              </w:r>
            </w:hyperlink>
            <w:r w:rsidR="00E230B0">
              <w:rPr>
                <w:rFonts w:cs="Arial"/>
                <w:smallCaps/>
              </w:rPr>
              <w:t xml:space="preserve">; </w:t>
            </w:r>
            <w:hyperlink w:anchor="_CA02_–_Não_2" w:history="1">
              <w:r w:rsidR="00E230B0" w:rsidRPr="00F574EB">
                <w:rPr>
                  <w:rStyle w:val="Hyperlink"/>
                  <w:rFonts w:cs="Arial"/>
                  <w:smallCaps/>
                </w:rPr>
                <w:t>CA02</w:t>
              </w:r>
            </w:hyperlink>
          </w:p>
        </w:tc>
        <w:tc>
          <w:tcPr>
            <w:tcW w:w="2489" w:type="dxa"/>
            <w:shd w:val="clear" w:color="auto" w:fill="auto"/>
            <w:vAlign w:val="center"/>
          </w:tcPr>
          <w:p w14:paraId="0363EB25" w14:textId="77777777" w:rsidR="00AF0720" w:rsidRPr="00CD260D" w:rsidRDefault="00AF0720" w:rsidP="00B54654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6929BF" w:rsidRPr="009670A1" w14:paraId="60440EB9" w14:textId="77777777" w:rsidTr="00B54654">
        <w:tc>
          <w:tcPr>
            <w:tcW w:w="959" w:type="dxa"/>
            <w:shd w:val="clear" w:color="auto" w:fill="auto"/>
            <w:vAlign w:val="center"/>
          </w:tcPr>
          <w:p w14:paraId="67678404" w14:textId="77777777" w:rsidR="006929BF" w:rsidRDefault="006929BF" w:rsidP="006929BF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07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09408A96" w14:textId="77777777" w:rsidR="006929BF" w:rsidRDefault="006929BF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0C115D02" w14:textId="77777777" w:rsidR="006929BF" w:rsidRDefault="006929BF" w:rsidP="006929BF">
            <w:r>
              <w:t xml:space="preserve">Checar o </w:t>
            </w:r>
            <w:proofErr w:type="spellStart"/>
            <w:r>
              <w:t>checkbox</w:t>
            </w:r>
            <w:proofErr w:type="spellEnd"/>
            <w:r>
              <w:t xml:space="preserve"> do “Declaro que li e aceito...”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129D844" w14:textId="77777777" w:rsidR="006929BF" w:rsidRPr="003671DB" w:rsidRDefault="006929BF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0D5A6792" w14:textId="77777777" w:rsidR="006929BF" w:rsidRPr="00CD260D" w:rsidRDefault="006929BF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6929BF" w:rsidRPr="009670A1" w14:paraId="5B1A9B7D" w14:textId="77777777" w:rsidTr="00B54654">
        <w:tc>
          <w:tcPr>
            <w:tcW w:w="959" w:type="dxa"/>
            <w:shd w:val="clear" w:color="auto" w:fill="auto"/>
            <w:vAlign w:val="center"/>
          </w:tcPr>
          <w:p w14:paraId="2DF5C260" w14:textId="77777777" w:rsidR="006929BF" w:rsidRDefault="006929BF" w:rsidP="006929BF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08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482E9752" w14:textId="77777777" w:rsidR="006929BF" w:rsidRDefault="006929BF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Segurado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3E6FF257" w14:textId="77777777" w:rsidR="006929BF" w:rsidRDefault="006929BF" w:rsidP="006929BF">
            <w:r>
              <w:t>Clica no botão “Confirmar”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7B0CD5E" w14:textId="77777777" w:rsidR="006929BF" w:rsidRPr="003671DB" w:rsidRDefault="006929BF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04C38038" w14:textId="77777777" w:rsidR="006929BF" w:rsidRPr="00CD260D" w:rsidRDefault="006929BF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021CEC" w:rsidRPr="009670A1" w14:paraId="62228D15" w14:textId="77777777" w:rsidTr="00B54654">
        <w:tc>
          <w:tcPr>
            <w:tcW w:w="959" w:type="dxa"/>
            <w:shd w:val="clear" w:color="auto" w:fill="auto"/>
            <w:vAlign w:val="center"/>
          </w:tcPr>
          <w:p w14:paraId="26CBFEA0" w14:textId="77777777" w:rsidR="00021CEC" w:rsidRDefault="00021CEC" w:rsidP="006929BF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1163" w:type="dxa"/>
            <w:shd w:val="clear" w:color="auto" w:fill="auto"/>
            <w:vAlign w:val="center"/>
          </w:tcPr>
          <w:p w14:paraId="7AF40F65" w14:textId="77777777" w:rsidR="00021CEC" w:rsidRDefault="00021CEC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IB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7FFF9CA2" w14:textId="77777777" w:rsidR="00021CEC" w:rsidRDefault="00021CEC" w:rsidP="00466264">
            <w:r>
              <w:t xml:space="preserve">Include </w:t>
            </w:r>
            <w:r w:rsidR="00466264">
              <w:t xml:space="preserve">o </w:t>
            </w:r>
            <w:hyperlink w:anchor="_REQ10:_Serviço_para" w:history="1">
              <w:r w:rsidR="00466264" w:rsidRPr="00466264">
                <w:rPr>
                  <w:rStyle w:val="Hyperlink"/>
                </w:rPr>
                <w:t>REQ10: Serviço para enviar o aceite digital vindo dos canais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0C28F84D" w14:textId="77777777" w:rsidR="00021CEC" w:rsidRPr="003671DB" w:rsidRDefault="00021CEC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ACA68C8" w14:textId="77777777" w:rsidR="00021CEC" w:rsidRPr="00CD260D" w:rsidRDefault="00021CEC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6929BF" w:rsidRPr="009670A1" w14:paraId="4733F313" w14:textId="77777777" w:rsidTr="00B54654">
        <w:tc>
          <w:tcPr>
            <w:tcW w:w="959" w:type="dxa"/>
            <w:shd w:val="clear" w:color="auto" w:fill="auto"/>
            <w:vAlign w:val="center"/>
          </w:tcPr>
          <w:p w14:paraId="628B42F5" w14:textId="77777777" w:rsidR="006929BF" w:rsidRDefault="006929BF" w:rsidP="006929BF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09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1394932A" w14:textId="77777777" w:rsidR="006929BF" w:rsidRDefault="006910C4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IB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45DE63C9" w14:textId="77777777" w:rsidR="006929BF" w:rsidRDefault="006910C4" w:rsidP="006929BF">
            <w:r>
              <w:t>Exibe mensagem confirmando o aceite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FA6F254" w14:textId="77777777" w:rsidR="006929BF" w:rsidRPr="003671DB" w:rsidRDefault="006929BF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2AB7853" w14:textId="2A22FB61" w:rsidR="006929BF" w:rsidRPr="00CD260D" w:rsidRDefault="009A3EDF" w:rsidP="006929BF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M01_6" w:history="1">
              <w:r w:rsidR="00E230B0" w:rsidRPr="00F574EB">
                <w:rPr>
                  <w:rStyle w:val="Hyperlink"/>
                  <w:rFonts w:cs="Arial"/>
                  <w:smallCaps/>
                </w:rPr>
                <w:t>M01</w:t>
              </w:r>
            </w:hyperlink>
          </w:p>
        </w:tc>
      </w:tr>
      <w:tr w:rsidR="00671547" w:rsidRPr="009670A1" w14:paraId="36F39D44" w14:textId="77777777" w:rsidTr="00B54654">
        <w:tc>
          <w:tcPr>
            <w:tcW w:w="959" w:type="dxa"/>
            <w:shd w:val="clear" w:color="auto" w:fill="auto"/>
            <w:vAlign w:val="center"/>
          </w:tcPr>
          <w:p w14:paraId="2F010176" w14:textId="77777777" w:rsidR="00671547" w:rsidRDefault="00671547" w:rsidP="00671547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1163" w:type="dxa"/>
            <w:shd w:val="clear" w:color="auto" w:fill="auto"/>
            <w:vAlign w:val="center"/>
          </w:tcPr>
          <w:p w14:paraId="54A1D260" w14:textId="77777777" w:rsidR="00671547" w:rsidRDefault="00671547" w:rsidP="00671547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</w:p>
        </w:tc>
        <w:tc>
          <w:tcPr>
            <w:tcW w:w="4689" w:type="dxa"/>
            <w:shd w:val="clear" w:color="auto" w:fill="auto"/>
            <w:vAlign w:val="center"/>
          </w:tcPr>
          <w:p w14:paraId="5F1083CA" w14:textId="77777777" w:rsidR="00671547" w:rsidRDefault="00671547" w:rsidP="00671547"/>
        </w:tc>
        <w:tc>
          <w:tcPr>
            <w:tcW w:w="1440" w:type="dxa"/>
            <w:shd w:val="clear" w:color="auto" w:fill="auto"/>
            <w:vAlign w:val="center"/>
          </w:tcPr>
          <w:p w14:paraId="179CD133" w14:textId="77777777" w:rsidR="00671547" w:rsidRPr="003671DB" w:rsidRDefault="00671547" w:rsidP="0067154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76124BD2" w14:textId="77777777" w:rsidR="00671547" w:rsidRDefault="00671547" w:rsidP="00671547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3AE51BC9" w14:textId="77777777" w:rsidR="00E230B0" w:rsidRDefault="00E230B0" w:rsidP="00E230B0">
      <w:pPr>
        <w:rPr>
          <w:b/>
          <w:sz w:val="24"/>
        </w:rPr>
      </w:pPr>
    </w:p>
    <w:p w14:paraId="0267BEF2" w14:textId="77777777" w:rsidR="00E230B0" w:rsidRDefault="00E230B0" w:rsidP="00E230B0">
      <w:pPr>
        <w:rPr>
          <w:b/>
          <w:sz w:val="24"/>
        </w:rPr>
      </w:pPr>
    </w:p>
    <w:p w14:paraId="611503FB" w14:textId="77777777" w:rsidR="00E230B0" w:rsidRPr="00EB261F" w:rsidRDefault="00E230B0" w:rsidP="00E230B0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7E46AB9E" w14:textId="77777777" w:rsidR="00E230B0" w:rsidRPr="00EB261F" w:rsidRDefault="00E230B0" w:rsidP="00E230B0">
      <w:pPr>
        <w:pStyle w:val="Ttulo4"/>
        <w:rPr>
          <w:sz w:val="24"/>
        </w:rPr>
      </w:pPr>
      <w:bookmarkStart w:id="50" w:name="_CA01_–_Proposta_1"/>
      <w:bookmarkEnd w:id="50"/>
      <w:r w:rsidRPr="00EB261F">
        <w:rPr>
          <w:sz w:val="24"/>
        </w:rPr>
        <w:t xml:space="preserve">CA01 – </w:t>
      </w:r>
      <w:r>
        <w:rPr>
          <w:sz w:val="24"/>
        </w:rPr>
        <w:t>Proposta com aceite realizado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930"/>
        <w:gridCol w:w="4881"/>
        <w:gridCol w:w="1560"/>
        <w:gridCol w:w="2409"/>
      </w:tblGrid>
      <w:tr w:rsidR="00E230B0" w:rsidRPr="003671DB" w14:paraId="242CD053" w14:textId="77777777" w:rsidTr="001E0D19">
        <w:tc>
          <w:tcPr>
            <w:tcW w:w="993" w:type="dxa"/>
            <w:shd w:val="clear" w:color="auto" w:fill="D9D9D9" w:themeFill="background1" w:themeFillShade="D9"/>
          </w:tcPr>
          <w:p w14:paraId="7832D1C5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14:paraId="50A658B1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81" w:type="dxa"/>
            <w:shd w:val="clear" w:color="auto" w:fill="D9D9D9" w:themeFill="background1" w:themeFillShade="D9"/>
          </w:tcPr>
          <w:p w14:paraId="18A56E52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1D860879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39FFC4C7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E230B0" w:rsidRPr="003671DB" w14:paraId="41E02AFA" w14:textId="77777777" w:rsidTr="001E0D19">
        <w:tc>
          <w:tcPr>
            <w:tcW w:w="993" w:type="dxa"/>
            <w:vAlign w:val="center"/>
          </w:tcPr>
          <w:p w14:paraId="6640C54F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930" w:type="dxa"/>
            <w:vAlign w:val="center"/>
          </w:tcPr>
          <w:p w14:paraId="5DDE5AA3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IB</w:t>
            </w:r>
          </w:p>
        </w:tc>
        <w:tc>
          <w:tcPr>
            <w:tcW w:w="4881" w:type="dxa"/>
            <w:vAlign w:val="center"/>
          </w:tcPr>
          <w:p w14:paraId="3648117B" w14:textId="77777777" w:rsidR="00E230B0" w:rsidRPr="003671DB" w:rsidRDefault="00E230B0" w:rsidP="001E0D19">
            <w:r>
              <w:t xml:space="preserve">Recebe status da com proposta com aceite já realizado </w:t>
            </w:r>
          </w:p>
        </w:tc>
        <w:tc>
          <w:tcPr>
            <w:tcW w:w="1560" w:type="dxa"/>
            <w:vAlign w:val="center"/>
          </w:tcPr>
          <w:p w14:paraId="05D3759A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1C53473A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E230B0" w:rsidRPr="003671DB" w14:paraId="32DB6FB6" w14:textId="77777777" w:rsidTr="001E0D19">
        <w:tc>
          <w:tcPr>
            <w:tcW w:w="993" w:type="dxa"/>
            <w:vAlign w:val="center"/>
          </w:tcPr>
          <w:p w14:paraId="4FDD876B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930" w:type="dxa"/>
            <w:vAlign w:val="center"/>
          </w:tcPr>
          <w:p w14:paraId="00A10278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IB</w:t>
            </w:r>
          </w:p>
        </w:tc>
        <w:tc>
          <w:tcPr>
            <w:tcW w:w="4881" w:type="dxa"/>
            <w:vAlign w:val="center"/>
          </w:tcPr>
          <w:p w14:paraId="3BE86CF7" w14:textId="77777777" w:rsidR="00E230B0" w:rsidRPr="003671DB" w:rsidRDefault="00E230B0" w:rsidP="001E0D19">
            <w:r>
              <w:t>Exibe uma tela com a mensagem que a proposta já teve aceite informa o canal e data\hora do aceite</w:t>
            </w:r>
          </w:p>
        </w:tc>
        <w:tc>
          <w:tcPr>
            <w:tcW w:w="1560" w:type="dxa"/>
            <w:vAlign w:val="center"/>
          </w:tcPr>
          <w:p w14:paraId="5EA9227C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199CE3CA" w14:textId="7A976621" w:rsidR="00E230B0" w:rsidRPr="003671DB" w:rsidRDefault="009A3EDF" w:rsidP="001E0D19">
            <w:pPr>
              <w:spacing w:beforeLines="20" w:before="48" w:afterLines="20" w:after="48"/>
              <w:jc w:val="center"/>
            </w:pPr>
            <w:hyperlink w:anchor="_M02_5" w:history="1">
              <w:r w:rsidR="00E230B0" w:rsidRPr="00F574EB">
                <w:rPr>
                  <w:rStyle w:val="Hyperlink"/>
                </w:rPr>
                <w:t>M02</w:t>
              </w:r>
            </w:hyperlink>
          </w:p>
        </w:tc>
      </w:tr>
    </w:tbl>
    <w:p w14:paraId="27595CDB" w14:textId="77777777" w:rsidR="00E230B0" w:rsidRDefault="00E230B0" w:rsidP="00E230B0">
      <w:pPr>
        <w:rPr>
          <w:b/>
          <w:sz w:val="24"/>
        </w:rPr>
      </w:pPr>
    </w:p>
    <w:p w14:paraId="2A4BF8D4" w14:textId="77777777" w:rsidR="00E230B0" w:rsidRPr="00EB261F" w:rsidRDefault="00E230B0" w:rsidP="00E230B0">
      <w:pPr>
        <w:pStyle w:val="Ttulo4"/>
        <w:rPr>
          <w:sz w:val="24"/>
        </w:rPr>
      </w:pPr>
      <w:bookmarkStart w:id="51" w:name="_CA02_–_Não_2"/>
      <w:bookmarkEnd w:id="51"/>
      <w:r w:rsidRPr="00EB261F">
        <w:rPr>
          <w:sz w:val="24"/>
        </w:rPr>
        <w:t>CA0</w:t>
      </w:r>
      <w:r>
        <w:rPr>
          <w:sz w:val="24"/>
        </w:rPr>
        <w:t>2</w:t>
      </w:r>
      <w:r w:rsidRPr="00EB261F">
        <w:rPr>
          <w:sz w:val="24"/>
        </w:rPr>
        <w:t xml:space="preserve"> – </w:t>
      </w:r>
      <w:r>
        <w:rPr>
          <w:sz w:val="24"/>
        </w:rPr>
        <w:t>Não existe proposta para realizar o aceite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930"/>
        <w:gridCol w:w="4881"/>
        <w:gridCol w:w="1560"/>
        <w:gridCol w:w="2409"/>
      </w:tblGrid>
      <w:tr w:rsidR="00E230B0" w:rsidRPr="003671DB" w14:paraId="6732D20E" w14:textId="77777777" w:rsidTr="001E0D19">
        <w:tc>
          <w:tcPr>
            <w:tcW w:w="993" w:type="dxa"/>
            <w:shd w:val="clear" w:color="auto" w:fill="D9D9D9" w:themeFill="background1" w:themeFillShade="D9"/>
          </w:tcPr>
          <w:p w14:paraId="3F95AA7E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14:paraId="6BBA7691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81" w:type="dxa"/>
            <w:shd w:val="clear" w:color="auto" w:fill="D9D9D9" w:themeFill="background1" w:themeFillShade="D9"/>
          </w:tcPr>
          <w:p w14:paraId="6B638DDC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546346B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5155E4AE" w14:textId="77777777" w:rsidR="00E230B0" w:rsidRPr="009E0924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E230B0" w:rsidRPr="003671DB" w14:paraId="47C9D594" w14:textId="77777777" w:rsidTr="001E0D19">
        <w:tc>
          <w:tcPr>
            <w:tcW w:w="993" w:type="dxa"/>
            <w:vAlign w:val="center"/>
          </w:tcPr>
          <w:p w14:paraId="23B1640A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930" w:type="dxa"/>
            <w:vAlign w:val="center"/>
          </w:tcPr>
          <w:p w14:paraId="67579E42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IB</w:t>
            </w:r>
          </w:p>
        </w:tc>
        <w:tc>
          <w:tcPr>
            <w:tcW w:w="4881" w:type="dxa"/>
            <w:vAlign w:val="center"/>
          </w:tcPr>
          <w:p w14:paraId="275F46E2" w14:textId="77777777" w:rsidR="00E230B0" w:rsidRPr="003671DB" w:rsidRDefault="00E230B0" w:rsidP="001E0D19">
            <w:r>
              <w:t xml:space="preserve">Recebe status de que não existe propostas para aceite </w:t>
            </w:r>
          </w:p>
        </w:tc>
        <w:tc>
          <w:tcPr>
            <w:tcW w:w="1560" w:type="dxa"/>
            <w:vAlign w:val="center"/>
          </w:tcPr>
          <w:p w14:paraId="0D2F1E14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63A18DCD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E230B0" w:rsidRPr="003671DB" w14:paraId="50AD01FB" w14:textId="77777777" w:rsidTr="001E0D19">
        <w:tc>
          <w:tcPr>
            <w:tcW w:w="993" w:type="dxa"/>
            <w:vAlign w:val="center"/>
          </w:tcPr>
          <w:p w14:paraId="25135C05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930" w:type="dxa"/>
            <w:vAlign w:val="center"/>
          </w:tcPr>
          <w:p w14:paraId="72BDE9B4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  <w:r>
              <w:rPr>
                <w:rFonts w:cs="Arial"/>
              </w:rPr>
              <w:t>IB</w:t>
            </w:r>
          </w:p>
        </w:tc>
        <w:tc>
          <w:tcPr>
            <w:tcW w:w="4881" w:type="dxa"/>
            <w:vAlign w:val="center"/>
          </w:tcPr>
          <w:p w14:paraId="7ABB9FF0" w14:textId="77777777" w:rsidR="00E230B0" w:rsidRPr="003671DB" w:rsidRDefault="00E230B0" w:rsidP="001E0D19">
            <w:r>
              <w:t>Exibe uma tela com a mensagem que não existe nenhuma proposta</w:t>
            </w:r>
          </w:p>
        </w:tc>
        <w:tc>
          <w:tcPr>
            <w:tcW w:w="1560" w:type="dxa"/>
            <w:vAlign w:val="center"/>
          </w:tcPr>
          <w:p w14:paraId="0AF3BCA4" w14:textId="77777777" w:rsidR="00E230B0" w:rsidRPr="003671DB" w:rsidRDefault="00E230B0" w:rsidP="001E0D19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43989C32" w14:textId="23A6EB9E" w:rsidR="00E230B0" w:rsidRPr="003671DB" w:rsidRDefault="009A3EDF" w:rsidP="001E0D19">
            <w:pPr>
              <w:spacing w:beforeLines="20" w:before="48" w:afterLines="20" w:after="48"/>
              <w:jc w:val="center"/>
            </w:pPr>
            <w:hyperlink w:anchor="_M03_3" w:history="1">
              <w:r w:rsidR="00E230B0" w:rsidRPr="00F574EB">
                <w:rPr>
                  <w:rStyle w:val="Hyperlink"/>
                </w:rPr>
                <w:t>M03</w:t>
              </w:r>
            </w:hyperlink>
          </w:p>
        </w:tc>
      </w:tr>
    </w:tbl>
    <w:p w14:paraId="1831CF88" w14:textId="77777777" w:rsidR="00E230B0" w:rsidRDefault="00E230B0" w:rsidP="00E230B0">
      <w:pPr>
        <w:rPr>
          <w:b/>
          <w:sz w:val="24"/>
        </w:rPr>
      </w:pPr>
    </w:p>
    <w:p w14:paraId="49F3439C" w14:textId="77777777" w:rsidR="00E230B0" w:rsidRDefault="00E230B0" w:rsidP="00E230B0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1475A226" w14:textId="77777777" w:rsidR="00E230B0" w:rsidRPr="00EB261F" w:rsidRDefault="00E230B0" w:rsidP="00E230B0">
      <w:pPr>
        <w:rPr>
          <w:b/>
          <w:sz w:val="24"/>
        </w:rPr>
      </w:pPr>
    </w:p>
    <w:p w14:paraId="7FDA438C" w14:textId="77777777" w:rsidR="00E230B0" w:rsidRDefault="00E230B0" w:rsidP="00E230B0">
      <w:pPr>
        <w:pStyle w:val="Ttulo4"/>
        <w:rPr>
          <w:sz w:val="24"/>
        </w:rPr>
      </w:pPr>
      <w:r w:rsidRPr="00D85C6E">
        <w:rPr>
          <w:sz w:val="24"/>
        </w:rPr>
        <w:t xml:space="preserve">CE01 –  </w:t>
      </w:r>
      <w:r>
        <w:rPr>
          <w:sz w:val="24"/>
        </w:rPr>
        <w:t>xxxxxx</w:t>
      </w:r>
    </w:p>
    <w:p w14:paraId="735E5774" w14:textId="77777777" w:rsidR="00E230B0" w:rsidRPr="00434F19" w:rsidRDefault="00E230B0" w:rsidP="00E230B0">
      <w:pPr>
        <w:rPr>
          <w:b/>
        </w:rPr>
      </w:pPr>
      <w:r w:rsidRPr="00434F19">
        <w:rPr>
          <w:b/>
        </w:rPr>
        <w:t>N/A</w:t>
      </w:r>
    </w:p>
    <w:p w14:paraId="054DF840" w14:textId="77777777" w:rsidR="00E230B0" w:rsidRDefault="00E230B0" w:rsidP="00E230B0"/>
    <w:p w14:paraId="1B397383" w14:textId="77777777" w:rsidR="00E230B0" w:rsidRDefault="00E230B0" w:rsidP="00E230B0">
      <w:pPr>
        <w:rPr>
          <w:b/>
          <w:sz w:val="24"/>
        </w:rPr>
      </w:pPr>
      <w:r w:rsidRPr="00EB261F">
        <w:rPr>
          <w:b/>
          <w:sz w:val="24"/>
        </w:rPr>
        <w:t>Regras de Negócio</w:t>
      </w:r>
    </w:p>
    <w:p w14:paraId="06112E47" w14:textId="77777777" w:rsidR="00E230B0" w:rsidRPr="00EB261F" w:rsidRDefault="00E230B0" w:rsidP="00E230B0">
      <w:pPr>
        <w:rPr>
          <w:b/>
          <w:sz w:val="24"/>
        </w:rPr>
      </w:pP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10"/>
        <w:gridCol w:w="6592"/>
      </w:tblGrid>
      <w:tr w:rsidR="00E230B0" w:rsidRPr="003671DB" w14:paraId="61E33134" w14:textId="77777777" w:rsidTr="001E0D19">
        <w:trPr>
          <w:jc w:val="center"/>
        </w:trPr>
        <w:tc>
          <w:tcPr>
            <w:tcW w:w="4110" w:type="dxa"/>
            <w:shd w:val="clear" w:color="auto" w:fill="D9D9D9" w:themeFill="background1" w:themeFillShade="D9"/>
            <w:vAlign w:val="center"/>
          </w:tcPr>
          <w:p w14:paraId="5C290A6C" w14:textId="77777777" w:rsidR="00E230B0" w:rsidRPr="00AE685A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Número da Regra e Nome</w:t>
            </w:r>
          </w:p>
        </w:tc>
        <w:tc>
          <w:tcPr>
            <w:tcW w:w="6592" w:type="dxa"/>
            <w:shd w:val="clear" w:color="auto" w:fill="D9D9D9" w:themeFill="background1" w:themeFillShade="D9"/>
            <w:vAlign w:val="center"/>
          </w:tcPr>
          <w:p w14:paraId="2D81A6A7" w14:textId="77777777" w:rsidR="00E230B0" w:rsidRPr="00AE685A" w:rsidRDefault="00E230B0" w:rsidP="001E0D19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Descrição da Regra Negocial</w:t>
            </w:r>
          </w:p>
        </w:tc>
      </w:tr>
      <w:tr w:rsidR="00E230B0" w:rsidRPr="003671DB" w14:paraId="1FD3FB71" w14:textId="77777777" w:rsidTr="001E0D19">
        <w:trPr>
          <w:trHeight w:val="614"/>
          <w:jc w:val="center"/>
        </w:trPr>
        <w:tc>
          <w:tcPr>
            <w:tcW w:w="4110" w:type="dxa"/>
            <w:vAlign w:val="center"/>
          </w:tcPr>
          <w:p w14:paraId="63E37E3E" w14:textId="77777777" w:rsidR="00E230B0" w:rsidRPr="009C114B" w:rsidRDefault="00E230B0" w:rsidP="001E0D19">
            <w:pPr>
              <w:pStyle w:val="Ttulo4"/>
            </w:pPr>
            <w:r>
              <w:t xml:space="preserve">RN01- </w:t>
            </w:r>
          </w:p>
        </w:tc>
        <w:tc>
          <w:tcPr>
            <w:tcW w:w="6592" w:type="dxa"/>
            <w:vAlign w:val="center"/>
          </w:tcPr>
          <w:p w14:paraId="296EEF02" w14:textId="77777777" w:rsidR="00E230B0" w:rsidRPr="003671DB" w:rsidRDefault="00E230B0" w:rsidP="001E0D19"/>
        </w:tc>
      </w:tr>
    </w:tbl>
    <w:p w14:paraId="2261DE1E" w14:textId="77777777" w:rsidR="00E230B0" w:rsidRDefault="00E230B0" w:rsidP="00E230B0"/>
    <w:p w14:paraId="1F92E3FE" w14:textId="77777777" w:rsidR="00E230B0" w:rsidRPr="00EB261F" w:rsidRDefault="00E230B0" w:rsidP="00E230B0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E230B0" w:rsidRPr="003671DB" w14:paraId="00688191" w14:textId="77777777" w:rsidTr="001E0D19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1413880" w14:textId="77777777" w:rsidR="00E230B0" w:rsidRPr="00400F81" w:rsidRDefault="00E230B0" w:rsidP="001E0D19">
            <w:pPr>
              <w:rPr>
                <w:b/>
              </w:rPr>
            </w:pPr>
            <w:r w:rsidRPr="00400F81">
              <w:rPr>
                <w:b/>
              </w:rPr>
              <w:t>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1E216D4E" w14:textId="77777777" w:rsidR="00E230B0" w:rsidRDefault="00E230B0" w:rsidP="001E0D19">
            <w:pPr>
              <w:rPr>
                <w:b/>
              </w:rPr>
            </w:pPr>
          </w:p>
          <w:p w14:paraId="036B04E8" w14:textId="77777777" w:rsidR="00E230B0" w:rsidRDefault="00E230B0" w:rsidP="001E0D19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  <w:p w14:paraId="3BA7FB45" w14:textId="77777777" w:rsidR="00E230B0" w:rsidRPr="00D01FC1" w:rsidRDefault="00E230B0" w:rsidP="001E0D19">
            <w:pPr>
              <w:tabs>
                <w:tab w:val="left" w:pos="1215"/>
              </w:tabs>
            </w:pPr>
            <w:r>
              <w:tab/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365F4861" w14:textId="77777777" w:rsidR="00E230B0" w:rsidRPr="00400F81" w:rsidRDefault="00E230B0" w:rsidP="001E0D19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74134C" w:rsidRPr="003671DB" w14:paraId="0A7FF556" w14:textId="77777777" w:rsidTr="001E0D1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43F405D" w14:textId="77777777" w:rsidR="0074134C" w:rsidRPr="00806C7E" w:rsidRDefault="0074134C" w:rsidP="0074134C">
            <w:pPr>
              <w:pStyle w:val="Ttulo4"/>
              <w:jc w:val="center"/>
            </w:pPr>
            <w:bookmarkStart w:id="52" w:name="_M01_6"/>
            <w:bookmarkEnd w:id="52"/>
            <w:r>
              <w:t>M0</w:t>
            </w:r>
            <w:r w:rsidRPr="00806C7E">
              <w:t>1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994FB77" w14:textId="77777777" w:rsidR="0074134C" w:rsidRPr="003671DB" w:rsidRDefault="0074134C" w:rsidP="0074134C">
            <w:r>
              <w:t>Obrigado por ter realizado o aceite do seu seguro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37FD79F" w14:textId="77777777" w:rsidR="0074134C" w:rsidRPr="003671DB" w:rsidRDefault="0074134C" w:rsidP="0074134C">
            <w:pPr>
              <w:rPr>
                <w:rFonts w:cs="Arial"/>
              </w:rPr>
            </w:pPr>
          </w:p>
        </w:tc>
      </w:tr>
      <w:tr w:rsidR="0074134C" w:rsidRPr="003671DB" w14:paraId="61B349B7" w14:textId="77777777" w:rsidTr="001E0D1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9F3A068" w14:textId="77777777" w:rsidR="0074134C" w:rsidRDefault="0074134C" w:rsidP="0074134C">
            <w:pPr>
              <w:pStyle w:val="Ttulo4"/>
              <w:jc w:val="center"/>
            </w:pPr>
            <w:bookmarkStart w:id="53" w:name="_M02_5"/>
            <w:bookmarkEnd w:id="53"/>
            <w:r>
              <w:t>M02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25DB084" w14:textId="77777777" w:rsidR="0074134C" w:rsidRPr="003671DB" w:rsidRDefault="0074134C" w:rsidP="0074134C">
            <w:r>
              <w:t>Proposta já foi realizado o aceite pelo canal “@Canal” na data “@Data” – “@</w:t>
            </w:r>
            <w:proofErr w:type="spellStart"/>
            <w:r>
              <w:t>HoraMin</w:t>
            </w:r>
            <w:proofErr w:type="spellEnd"/>
            <w:r>
              <w:t>”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F497FA9" w14:textId="77777777" w:rsidR="0074134C" w:rsidRPr="003671DB" w:rsidRDefault="0074134C" w:rsidP="0074134C">
            <w:pPr>
              <w:rPr>
                <w:rFonts w:cs="Arial"/>
              </w:rPr>
            </w:pPr>
          </w:p>
        </w:tc>
      </w:tr>
      <w:tr w:rsidR="0074134C" w:rsidRPr="003671DB" w14:paraId="0DD7C2A8" w14:textId="77777777" w:rsidTr="001E0D19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1FCAB9" w14:textId="77777777" w:rsidR="0074134C" w:rsidRDefault="0074134C" w:rsidP="0074134C">
            <w:pPr>
              <w:pStyle w:val="Ttulo4"/>
              <w:jc w:val="center"/>
            </w:pPr>
            <w:bookmarkStart w:id="54" w:name="_M03_3"/>
            <w:bookmarkEnd w:id="54"/>
            <w:r>
              <w:t>M03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CB0DB7E" w14:textId="77777777" w:rsidR="0074134C" w:rsidRPr="003671DB" w:rsidRDefault="0074134C" w:rsidP="0074134C">
            <w:r>
              <w:t>Não foi encontrado nenhuma proposta para ser realizado o aceite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E16B22" w14:textId="77777777" w:rsidR="0074134C" w:rsidRPr="003671DB" w:rsidRDefault="0074134C" w:rsidP="0074134C">
            <w:pPr>
              <w:rPr>
                <w:rFonts w:cs="Arial"/>
              </w:rPr>
            </w:pPr>
          </w:p>
        </w:tc>
      </w:tr>
    </w:tbl>
    <w:p w14:paraId="29536F90" w14:textId="77777777" w:rsidR="00E230B0" w:rsidRDefault="00E230B0" w:rsidP="00E230B0">
      <w:pPr>
        <w:pStyle w:val="Ttulo2"/>
      </w:pPr>
    </w:p>
    <w:p w14:paraId="00EBBA90" w14:textId="77777777" w:rsidR="00F548C5" w:rsidRDefault="00F548C5" w:rsidP="00E230B0">
      <w:pPr>
        <w:rPr>
          <w:b/>
          <w:sz w:val="24"/>
        </w:rPr>
      </w:pPr>
    </w:p>
    <w:p w14:paraId="6E60D238" w14:textId="77777777" w:rsidR="00F548C5" w:rsidRPr="00513C8C" w:rsidRDefault="00F548C5" w:rsidP="00F548C5">
      <w:pPr>
        <w:rPr>
          <w:b/>
          <w:lang w:eastAsia="en-GB"/>
        </w:rPr>
      </w:pP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F548C5" w:rsidRPr="00513C8C" w14:paraId="341E696F" w14:textId="77777777" w:rsidTr="009278B2">
        <w:tc>
          <w:tcPr>
            <w:tcW w:w="1273" w:type="dxa"/>
            <w:shd w:val="clear" w:color="auto" w:fill="D9D9D9" w:themeFill="background1" w:themeFillShade="D9"/>
          </w:tcPr>
          <w:p w14:paraId="136D991F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1917" w:type="dxa"/>
            <w:shd w:val="clear" w:color="auto" w:fill="D9D9D9" w:themeFill="background1" w:themeFillShade="D9"/>
          </w:tcPr>
          <w:p w14:paraId="6E97F321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14:paraId="56573405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14:paraId="6A73878B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117" w:type="dxa"/>
            <w:shd w:val="clear" w:color="auto" w:fill="D9D9D9" w:themeFill="background1" w:themeFillShade="D9"/>
          </w:tcPr>
          <w:p w14:paraId="6D23D6A1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12EDD75A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96B4AB9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F548C5" w:rsidRPr="00751691" w14:paraId="4CE15E4F" w14:textId="77777777" w:rsidTr="009278B2">
        <w:tc>
          <w:tcPr>
            <w:tcW w:w="1273" w:type="dxa"/>
          </w:tcPr>
          <w:p w14:paraId="0DBF9315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097A323F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2FE65568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32674B4D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3FC09E9E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5B91DE7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610C850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53D05ED4" w14:textId="77777777" w:rsidTr="009278B2">
        <w:tc>
          <w:tcPr>
            <w:tcW w:w="1273" w:type="dxa"/>
          </w:tcPr>
          <w:p w14:paraId="7CEBCDD8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7D44CCCE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5371E60F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393A497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21E1835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3793A3E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360408BF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06146348" w14:textId="77777777" w:rsidTr="009278B2">
        <w:tc>
          <w:tcPr>
            <w:tcW w:w="1273" w:type="dxa"/>
          </w:tcPr>
          <w:p w14:paraId="7BD2C3E1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5FB178E9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6786B52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44B9F91D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2D969C96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0601F22C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3B446FF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2C9BD06E" w14:textId="77777777" w:rsidTr="009278B2">
        <w:tc>
          <w:tcPr>
            <w:tcW w:w="1273" w:type="dxa"/>
          </w:tcPr>
          <w:p w14:paraId="57316EF0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1E79C65B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0BB4A61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6C21435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5321C4E9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518C0A2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46EE034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45463A0D" w14:textId="77777777" w:rsidTr="009278B2">
        <w:tc>
          <w:tcPr>
            <w:tcW w:w="1273" w:type="dxa"/>
          </w:tcPr>
          <w:p w14:paraId="7097E5DF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0E5A9B05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4F9BDCC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3BF310AE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76D3A751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30C6D2E6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695A0C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</w:tbl>
    <w:p w14:paraId="322DE84E" w14:textId="77777777" w:rsidR="00F548C5" w:rsidRDefault="00F548C5" w:rsidP="00F548C5">
      <w:pPr>
        <w:rPr>
          <w:b/>
          <w:sz w:val="24"/>
        </w:rPr>
      </w:pPr>
    </w:p>
    <w:p w14:paraId="2635BB2D" w14:textId="77777777" w:rsidR="00F548C5" w:rsidRDefault="00F548C5" w:rsidP="00E230B0">
      <w:pPr>
        <w:rPr>
          <w:b/>
          <w:sz w:val="24"/>
        </w:rPr>
      </w:pPr>
    </w:p>
    <w:p w14:paraId="765A61B8" w14:textId="2F26D5E5" w:rsidR="00F548C5" w:rsidRDefault="00F548C5" w:rsidP="00E230B0">
      <w:pPr>
        <w:rPr>
          <w:b/>
          <w:sz w:val="24"/>
        </w:rPr>
      </w:pPr>
    </w:p>
    <w:p w14:paraId="7FE86F1B" w14:textId="12FB5280" w:rsidR="00434F19" w:rsidRDefault="00434F19" w:rsidP="00E230B0">
      <w:pPr>
        <w:rPr>
          <w:b/>
          <w:sz w:val="24"/>
        </w:rPr>
      </w:pPr>
    </w:p>
    <w:p w14:paraId="4E98BD5C" w14:textId="54A5497D" w:rsidR="00434F19" w:rsidRDefault="00434F19" w:rsidP="00E230B0">
      <w:pPr>
        <w:rPr>
          <w:b/>
          <w:sz w:val="24"/>
        </w:rPr>
      </w:pPr>
    </w:p>
    <w:p w14:paraId="64011CCB" w14:textId="19BA9687" w:rsidR="00434F19" w:rsidRDefault="00434F19" w:rsidP="00E230B0">
      <w:pPr>
        <w:rPr>
          <w:b/>
          <w:sz w:val="24"/>
        </w:rPr>
      </w:pPr>
    </w:p>
    <w:p w14:paraId="262D7969" w14:textId="399765BF" w:rsidR="00434F19" w:rsidRDefault="00434F19" w:rsidP="00E230B0">
      <w:pPr>
        <w:rPr>
          <w:b/>
          <w:sz w:val="24"/>
        </w:rPr>
      </w:pPr>
    </w:p>
    <w:p w14:paraId="0027177F" w14:textId="76BD2512" w:rsidR="00434F19" w:rsidRDefault="00434F19" w:rsidP="00E230B0">
      <w:pPr>
        <w:rPr>
          <w:b/>
          <w:sz w:val="24"/>
        </w:rPr>
      </w:pPr>
    </w:p>
    <w:p w14:paraId="51441DBF" w14:textId="3D361A81" w:rsidR="00434F19" w:rsidRDefault="00434F19" w:rsidP="00E230B0">
      <w:pPr>
        <w:rPr>
          <w:b/>
          <w:sz w:val="24"/>
        </w:rPr>
      </w:pPr>
    </w:p>
    <w:p w14:paraId="5FA392D7" w14:textId="214522FD" w:rsidR="00434F19" w:rsidRDefault="00434F19" w:rsidP="00E230B0">
      <w:pPr>
        <w:rPr>
          <w:b/>
          <w:sz w:val="24"/>
        </w:rPr>
      </w:pPr>
    </w:p>
    <w:p w14:paraId="745C186D" w14:textId="0C22099C" w:rsidR="00434F19" w:rsidRDefault="00434F19" w:rsidP="00E230B0">
      <w:pPr>
        <w:rPr>
          <w:b/>
          <w:sz w:val="24"/>
        </w:rPr>
      </w:pPr>
    </w:p>
    <w:p w14:paraId="10D74A77" w14:textId="2E5071D3" w:rsidR="00434F19" w:rsidRDefault="00434F19" w:rsidP="00E230B0">
      <w:pPr>
        <w:rPr>
          <w:b/>
          <w:sz w:val="24"/>
        </w:rPr>
      </w:pPr>
    </w:p>
    <w:p w14:paraId="0463CEC7" w14:textId="77777777" w:rsidR="00E230B0" w:rsidRDefault="00E230B0" w:rsidP="00E230B0">
      <w:r w:rsidRPr="00EB261F">
        <w:rPr>
          <w:b/>
          <w:sz w:val="24"/>
        </w:rPr>
        <w:lastRenderedPageBreak/>
        <w:t>Telas</w:t>
      </w:r>
    </w:p>
    <w:p w14:paraId="04005062" w14:textId="55A9E111" w:rsidR="00E230B0" w:rsidRDefault="00E230B0" w:rsidP="00145D57">
      <w:pPr>
        <w:rPr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F574EB" w14:paraId="07DC5F81" w14:textId="77777777" w:rsidTr="00F574EB">
        <w:tc>
          <w:tcPr>
            <w:tcW w:w="10763" w:type="dxa"/>
          </w:tcPr>
          <w:p w14:paraId="19D12746" w14:textId="40410119" w:rsidR="00F574EB" w:rsidRDefault="00F574EB" w:rsidP="00145D5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Tela 1- </w:t>
            </w:r>
          </w:p>
        </w:tc>
      </w:tr>
      <w:tr w:rsidR="00F574EB" w14:paraId="78FED8C7" w14:textId="77777777" w:rsidTr="00F574EB">
        <w:tc>
          <w:tcPr>
            <w:tcW w:w="10763" w:type="dxa"/>
          </w:tcPr>
          <w:p w14:paraId="1632348C" w14:textId="77777777" w:rsidR="00F574EB" w:rsidRDefault="00F574EB" w:rsidP="00F574EB">
            <w:r>
              <w:t>Realização do Aceite no Internet Banking</w:t>
            </w:r>
          </w:p>
          <w:p w14:paraId="2C489EBF" w14:textId="2CB71C90" w:rsidR="00F574EB" w:rsidRPr="00F574EB" w:rsidRDefault="00F574EB" w:rsidP="00145D57">
            <w:r>
              <w:t xml:space="preserve">Acessar a área </w:t>
            </w:r>
            <w:proofErr w:type="spellStart"/>
            <w:r>
              <w:t>logada</w:t>
            </w:r>
            <w:proofErr w:type="spellEnd"/>
            <w:r>
              <w:t>, aba Seguros, aba Vida. Na área de Aceite Digital, selecionar Consultar Seguro de Aceite.</w:t>
            </w:r>
          </w:p>
        </w:tc>
      </w:tr>
      <w:tr w:rsidR="00F574EB" w14:paraId="235E10D1" w14:textId="77777777" w:rsidTr="00F574EB">
        <w:tc>
          <w:tcPr>
            <w:tcW w:w="10763" w:type="dxa"/>
          </w:tcPr>
          <w:p w14:paraId="63CF50DD" w14:textId="3A4BF9B3" w:rsidR="00F574EB" w:rsidRDefault="00F574EB" w:rsidP="00145D57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FB70C71" wp14:editId="7C64F84E">
                  <wp:extent cx="5400040" cy="3839845"/>
                  <wp:effectExtent l="0" t="0" r="0" b="825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C2CC1" w14:textId="23EC419A" w:rsidR="00F574EB" w:rsidRDefault="00F574EB" w:rsidP="00145D57">
      <w:pPr>
        <w:rPr>
          <w:b/>
          <w:sz w:val="24"/>
        </w:rPr>
      </w:pPr>
    </w:p>
    <w:p w14:paraId="399D7C66" w14:textId="69BA2B85" w:rsidR="00434F19" w:rsidRDefault="00434F19" w:rsidP="00145D57">
      <w:pPr>
        <w:rPr>
          <w:b/>
          <w:sz w:val="24"/>
        </w:rPr>
      </w:pPr>
    </w:p>
    <w:p w14:paraId="26247EAF" w14:textId="611CD298" w:rsidR="00434F19" w:rsidRDefault="00434F19" w:rsidP="00145D57">
      <w:pPr>
        <w:rPr>
          <w:b/>
          <w:sz w:val="24"/>
        </w:rPr>
      </w:pPr>
    </w:p>
    <w:p w14:paraId="29C7F4F3" w14:textId="770CDF0C" w:rsidR="00434F19" w:rsidRDefault="00434F19" w:rsidP="00145D57">
      <w:pPr>
        <w:rPr>
          <w:b/>
          <w:sz w:val="24"/>
        </w:rPr>
      </w:pPr>
    </w:p>
    <w:p w14:paraId="43D5C838" w14:textId="7B6EE5BB" w:rsidR="00434F19" w:rsidRDefault="00434F19" w:rsidP="00145D57">
      <w:pPr>
        <w:rPr>
          <w:b/>
          <w:sz w:val="24"/>
        </w:rPr>
      </w:pPr>
    </w:p>
    <w:p w14:paraId="68702B85" w14:textId="32427F6F" w:rsidR="00434F19" w:rsidRDefault="00434F19" w:rsidP="00145D57">
      <w:pPr>
        <w:rPr>
          <w:b/>
          <w:sz w:val="24"/>
        </w:rPr>
      </w:pPr>
    </w:p>
    <w:p w14:paraId="3C1F914D" w14:textId="221617DB" w:rsidR="00434F19" w:rsidRDefault="00434F19" w:rsidP="00145D57">
      <w:pPr>
        <w:rPr>
          <w:b/>
          <w:sz w:val="24"/>
        </w:rPr>
      </w:pPr>
    </w:p>
    <w:p w14:paraId="449E0114" w14:textId="7C9C31E8" w:rsidR="00434F19" w:rsidRDefault="00434F19" w:rsidP="00145D57">
      <w:pPr>
        <w:rPr>
          <w:b/>
          <w:sz w:val="24"/>
        </w:rPr>
      </w:pPr>
    </w:p>
    <w:p w14:paraId="0F3382BA" w14:textId="462ACD59" w:rsidR="00434F19" w:rsidRDefault="00434F19" w:rsidP="00145D57">
      <w:pPr>
        <w:rPr>
          <w:b/>
          <w:sz w:val="24"/>
        </w:rPr>
      </w:pPr>
    </w:p>
    <w:p w14:paraId="73149683" w14:textId="77DF0EDB" w:rsidR="00434F19" w:rsidRDefault="00434F19" w:rsidP="00145D57">
      <w:pPr>
        <w:rPr>
          <w:b/>
          <w:sz w:val="24"/>
        </w:rPr>
      </w:pPr>
    </w:p>
    <w:p w14:paraId="4349DDB8" w14:textId="03CBC6EC" w:rsidR="00434F19" w:rsidRDefault="00434F19" w:rsidP="00145D57">
      <w:pPr>
        <w:rPr>
          <w:b/>
          <w:sz w:val="24"/>
        </w:rPr>
      </w:pPr>
    </w:p>
    <w:p w14:paraId="3B9AEE80" w14:textId="41BC8921" w:rsidR="00434F19" w:rsidRDefault="00434F19" w:rsidP="00145D57">
      <w:pPr>
        <w:rPr>
          <w:b/>
          <w:sz w:val="24"/>
        </w:rPr>
      </w:pPr>
    </w:p>
    <w:p w14:paraId="78E58EA7" w14:textId="199E8A71" w:rsidR="00434F19" w:rsidRDefault="00434F19" w:rsidP="00145D57">
      <w:pPr>
        <w:rPr>
          <w:b/>
          <w:sz w:val="24"/>
        </w:rPr>
      </w:pPr>
    </w:p>
    <w:p w14:paraId="7231C892" w14:textId="7AE879BA" w:rsidR="00434F19" w:rsidRDefault="00434F19" w:rsidP="00145D57">
      <w:pPr>
        <w:rPr>
          <w:b/>
          <w:sz w:val="24"/>
        </w:rPr>
      </w:pPr>
    </w:p>
    <w:p w14:paraId="4392DBF7" w14:textId="740D7542" w:rsidR="00434F19" w:rsidRDefault="00434F19" w:rsidP="00145D57">
      <w:pPr>
        <w:rPr>
          <w:b/>
          <w:sz w:val="24"/>
        </w:rPr>
      </w:pPr>
    </w:p>
    <w:p w14:paraId="43585FB6" w14:textId="305C90FA" w:rsidR="00434F19" w:rsidRDefault="00434F19" w:rsidP="00145D57">
      <w:pPr>
        <w:rPr>
          <w:b/>
          <w:sz w:val="24"/>
        </w:rPr>
      </w:pPr>
    </w:p>
    <w:p w14:paraId="6A3281B6" w14:textId="77777777" w:rsidR="00434F19" w:rsidRDefault="00434F19" w:rsidP="00145D57">
      <w:pPr>
        <w:rPr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F574EB" w14:paraId="513448CE" w14:textId="77777777" w:rsidTr="00F574EB">
        <w:tc>
          <w:tcPr>
            <w:tcW w:w="10763" w:type="dxa"/>
          </w:tcPr>
          <w:p w14:paraId="48FDF1DB" w14:textId="76E2F15C" w:rsidR="00F574EB" w:rsidRDefault="00F574EB" w:rsidP="00145D5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Tela 2 -</w:t>
            </w:r>
          </w:p>
        </w:tc>
      </w:tr>
      <w:tr w:rsidR="00F574EB" w14:paraId="0DCEB905" w14:textId="77777777" w:rsidTr="00F574EB">
        <w:tc>
          <w:tcPr>
            <w:tcW w:w="10763" w:type="dxa"/>
          </w:tcPr>
          <w:p w14:paraId="5DD9F667" w14:textId="6EA37F5E" w:rsidR="00F574EB" w:rsidRPr="00F574EB" w:rsidRDefault="00F574EB" w:rsidP="00145D57">
            <w:r>
              <w:t>Será exibido todos os seguros que estão aguardando aceite digital, clicar no seguro desejado.</w:t>
            </w:r>
          </w:p>
        </w:tc>
      </w:tr>
      <w:tr w:rsidR="00F574EB" w14:paraId="69FFA1C7" w14:textId="77777777" w:rsidTr="00F574EB">
        <w:tc>
          <w:tcPr>
            <w:tcW w:w="10763" w:type="dxa"/>
          </w:tcPr>
          <w:p w14:paraId="4E9CA1FF" w14:textId="639CA760" w:rsidR="00F574EB" w:rsidRDefault="00F574EB" w:rsidP="00145D57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BCDFCB3" wp14:editId="786404F0">
                  <wp:extent cx="5400040" cy="3841750"/>
                  <wp:effectExtent l="0" t="0" r="0" b="635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4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04FA1" w14:textId="539F5C52" w:rsidR="00E230B0" w:rsidRDefault="00E230B0" w:rsidP="00145D57">
      <w:pPr>
        <w:rPr>
          <w:b/>
          <w:sz w:val="24"/>
        </w:rPr>
      </w:pPr>
    </w:p>
    <w:p w14:paraId="23A59553" w14:textId="225E5B55" w:rsidR="002C2623" w:rsidRDefault="002C2623" w:rsidP="00145D57">
      <w:pPr>
        <w:rPr>
          <w:b/>
          <w:sz w:val="24"/>
        </w:rPr>
      </w:pPr>
    </w:p>
    <w:p w14:paraId="18E29EFA" w14:textId="48F9A128" w:rsidR="002C2623" w:rsidRDefault="002C2623" w:rsidP="00145D57">
      <w:pPr>
        <w:rPr>
          <w:b/>
          <w:sz w:val="24"/>
        </w:rPr>
      </w:pPr>
    </w:p>
    <w:p w14:paraId="2BA8482F" w14:textId="71E605F1" w:rsidR="002C2623" w:rsidRDefault="002C2623" w:rsidP="00145D57">
      <w:pPr>
        <w:rPr>
          <w:b/>
          <w:sz w:val="24"/>
        </w:rPr>
      </w:pPr>
    </w:p>
    <w:p w14:paraId="207EEAB6" w14:textId="3FFEFAD8" w:rsidR="002C2623" w:rsidRDefault="002C2623" w:rsidP="00145D57">
      <w:pPr>
        <w:rPr>
          <w:b/>
          <w:sz w:val="24"/>
        </w:rPr>
      </w:pPr>
    </w:p>
    <w:p w14:paraId="33EA092F" w14:textId="346F2C50" w:rsidR="002C2623" w:rsidRDefault="002C2623" w:rsidP="00145D57">
      <w:pPr>
        <w:rPr>
          <w:b/>
          <w:sz w:val="24"/>
        </w:rPr>
      </w:pPr>
    </w:p>
    <w:p w14:paraId="2803C38B" w14:textId="3371741A" w:rsidR="002C2623" w:rsidRDefault="002C2623" w:rsidP="00145D57">
      <w:pPr>
        <w:rPr>
          <w:b/>
          <w:sz w:val="24"/>
        </w:rPr>
      </w:pPr>
    </w:p>
    <w:p w14:paraId="227FE3A9" w14:textId="1F4D988C" w:rsidR="002C2623" w:rsidRDefault="002C2623" w:rsidP="00145D57">
      <w:pPr>
        <w:rPr>
          <w:b/>
          <w:sz w:val="24"/>
        </w:rPr>
      </w:pPr>
    </w:p>
    <w:p w14:paraId="7EE1F7A4" w14:textId="3DE6450A" w:rsidR="002C2623" w:rsidRDefault="002C2623" w:rsidP="00145D57">
      <w:pPr>
        <w:rPr>
          <w:b/>
          <w:sz w:val="24"/>
        </w:rPr>
      </w:pPr>
    </w:p>
    <w:p w14:paraId="45F37137" w14:textId="274B29FE" w:rsidR="002C2623" w:rsidRDefault="002C2623" w:rsidP="00145D57">
      <w:pPr>
        <w:rPr>
          <w:b/>
          <w:sz w:val="24"/>
        </w:rPr>
      </w:pPr>
    </w:p>
    <w:p w14:paraId="0996B50B" w14:textId="75AC0A36" w:rsidR="002C2623" w:rsidRDefault="002C2623" w:rsidP="00145D57">
      <w:pPr>
        <w:rPr>
          <w:b/>
          <w:sz w:val="24"/>
        </w:rPr>
      </w:pPr>
    </w:p>
    <w:p w14:paraId="6410A1B1" w14:textId="6D17E8AD" w:rsidR="002C2623" w:rsidRDefault="002C2623" w:rsidP="00145D57">
      <w:pPr>
        <w:rPr>
          <w:b/>
          <w:sz w:val="24"/>
        </w:rPr>
      </w:pPr>
    </w:p>
    <w:p w14:paraId="49462BD5" w14:textId="240C754E" w:rsidR="002C2623" w:rsidRDefault="002C2623" w:rsidP="00145D57">
      <w:pPr>
        <w:rPr>
          <w:b/>
          <w:sz w:val="24"/>
        </w:rPr>
      </w:pPr>
    </w:p>
    <w:p w14:paraId="0CFCEC88" w14:textId="5E0AE3EA" w:rsidR="002C2623" w:rsidRDefault="002C2623" w:rsidP="00145D57">
      <w:pPr>
        <w:rPr>
          <w:b/>
          <w:sz w:val="24"/>
        </w:rPr>
      </w:pPr>
    </w:p>
    <w:p w14:paraId="62D65EEC" w14:textId="5504788C" w:rsidR="002C2623" w:rsidRDefault="002C2623" w:rsidP="00145D57">
      <w:pPr>
        <w:rPr>
          <w:b/>
          <w:sz w:val="24"/>
        </w:rPr>
      </w:pPr>
    </w:p>
    <w:p w14:paraId="27917385" w14:textId="120974EF" w:rsidR="002C2623" w:rsidRDefault="002C2623" w:rsidP="00145D57">
      <w:pPr>
        <w:rPr>
          <w:b/>
          <w:sz w:val="24"/>
        </w:rPr>
      </w:pPr>
    </w:p>
    <w:p w14:paraId="0FD7B078" w14:textId="6099B58C" w:rsidR="002C2623" w:rsidRDefault="002C2623" w:rsidP="00145D57">
      <w:pPr>
        <w:rPr>
          <w:b/>
          <w:sz w:val="24"/>
        </w:rPr>
      </w:pPr>
    </w:p>
    <w:p w14:paraId="03D6A06B" w14:textId="5BD4D334" w:rsidR="002C2623" w:rsidRDefault="002C2623" w:rsidP="00145D57">
      <w:pPr>
        <w:rPr>
          <w:b/>
          <w:sz w:val="24"/>
        </w:rPr>
      </w:pPr>
    </w:p>
    <w:p w14:paraId="0EB763C9" w14:textId="2C7BCD18" w:rsidR="002C2623" w:rsidRDefault="002C2623" w:rsidP="00145D57">
      <w:pPr>
        <w:rPr>
          <w:b/>
          <w:sz w:val="24"/>
        </w:rPr>
      </w:pPr>
    </w:p>
    <w:p w14:paraId="2477D89A" w14:textId="24BD5F58" w:rsidR="002C2623" w:rsidRDefault="002C2623" w:rsidP="00145D57">
      <w:pPr>
        <w:rPr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F574EB" w14:paraId="6B5BC693" w14:textId="77777777" w:rsidTr="00F574EB">
        <w:tc>
          <w:tcPr>
            <w:tcW w:w="10763" w:type="dxa"/>
          </w:tcPr>
          <w:p w14:paraId="6D86E713" w14:textId="28B5DA0B" w:rsidR="00F574EB" w:rsidRDefault="00F574EB" w:rsidP="00145D5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Tela 3 -</w:t>
            </w:r>
          </w:p>
        </w:tc>
      </w:tr>
      <w:tr w:rsidR="00F574EB" w14:paraId="6EE21B8A" w14:textId="77777777" w:rsidTr="00F574EB">
        <w:tc>
          <w:tcPr>
            <w:tcW w:w="10763" w:type="dxa"/>
          </w:tcPr>
          <w:p w14:paraId="3ADDED37" w14:textId="1F1FDBCE" w:rsidR="00F574EB" w:rsidRPr="00F574EB" w:rsidRDefault="00F574EB" w:rsidP="00145D57">
            <w:r>
              <w:t>Exibe o seguro que deve ser realizado o aceite digital</w:t>
            </w:r>
          </w:p>
        </w:tc>
      </w:tr>
      <w:tr w:rsidR="00F574EB" w14:paraId="140872F6" w14:textId="77777777" w:rsidTr="00F574EB">
        <w:tc>
          <w:tcPr>
            <w:tcW w:w="10763" w:type="dxa"/>
          </w:tcPr>
          <w:p w14:paraId="72C3CD75" w14:textId="77777777" w:rsidR="00F574EB" w:rsidRDefault="00F574EB" w:rsidP="00145D57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90CC893" wp14:editId="2A77AAE3">
                  <wp:extent cx="5400040" cy="3802380"/>
                  <wp:effectExtent l="0" t="0" r="0" b="762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0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D0912" w14:textId="46C1D1AF" w:rsidR="00F574EB" w:rsidRDefault="002C2623" w:rsidP="00145D5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Continue...</w:t>
            </w:r>
          </w:p>
          <w:p w14:paraId="4E5B6105" w14:textId="763036A4" w:rsidR="00F574EB" w:rsidRDefault="00F574EB" w:rsidP="00145D57">
            <w:pPr>
              <w:rPr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56FC54" wp14:editId="1B1B0234">
                  <wp:extent cx="5400040" cy="377888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7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D22CC" w14:textId="4A7017AA" w:rsidR="00F574EB" w:rsidRDefault="002C2623" w:rsidP="00145D5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Continue...</w:t>
            </w:r>
          </w:p>
          <w:p w14:paraId="73475EB0" w14:textId="169955CC" w:rsidR="00F574EB" w:rsidRDefault="00F574EB" w:rsidP="00145D57">
            <w:pPr>
              <w:rPr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0A9CE8" wp14:editId="693244B9">
                  <wp:extent cx="5400040" cy="38576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988" w14:paraId="5A1E79E5" w14:textId="77777777" w:rsidTr="00F574EB">
        <w:tc>
          <w:tcPr>
            <w:tcW w:w="10763" w:type="dxa"/>
          </w:tcPr>
          <w:p w14:paraId="5E371E4E" w14:textId="77777777" w:rsidR="00800988" w:rsidRDefault="00800988" w:rsidP="00800988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Incluir depois da declaração que “Li e Concordo” a Informação </w:t>
            </w:r>
          </w:p>
          <w:p w14:paraId="0392878E" w14:textId="77777777" w:rsidR="00800988" w:rsidRDefault="00800988" w:rsidP="00800988">
            <w:pPr>
              <w:rPr>
                <w:noProof/>
              </w:rPr>
            </w:pPr>
          </w:p>
          <w:p w14:paraId="196F33AF" w14:textId="276717AC" w:rsidR="00800988" w:rsidRDefault="00800988" w:rsidP="00800988">
            <w:pPr>
              <w:rPr>
                <w:noProof/>
              </w:rPr>
            </w:pPr>
            <w:r>
              <w:rPr>
                <w:noProof/>
              </w:rPr>
              <w:t>“Após o aceite digital será debitado na conta corrente ou conta poupança o valor do prêmio do seguro."</w:t>
            </w:r>
            <w:bookmarkStart w:id="55" w:name="_GoBack"/>
            <w:bookmarkEnd w:id="55"/>
          </w:p>
        </w:tc>
      </w:tr>
    </w:tbl>
    <w:p w14:paraId="288092FF" w14:textId="77777777" w:rsidR="00E316FB" w:rsidRDefault="00E316FB" w:rsidP="00145D57">
      <w:pPr>
        <w:rPr>
          <w:b/>
          <w:sz w:val="24"/>
        </w:rPr>
      </w:pPr>
    </w:p>
    <w:p w14:paraId="371C13C1" w14:textId="391A5DB0" w:rsidR="00A46706" w:rsidRDefault="00A46706" w:rsidP="00A46706">
      <w:pPr>
        <w:rPr>
          <w:b/>
          <w:sz w:val="24"/>
        </w:rPr>
      </w:pPr>
    </w:p>
    <w:p w14:paraId="4389039A" w14:textId="7A5BFC8A" w:rsidR="002C2623" w:rsidRDefault="002C2623" w:rsidP="00A46706">
      <w:pPr>
        <w:rPr>
          <w:b/>
          <w:sz w:val="24"/>
        </w:rPr>
      </w:pPr>
    </w:p>
    <w:p w14:paraId="35F432EB" w14:textId="745233B7" w:rsidR="002C2623" w:rsidRDefault="002C2623" w:rsidP="00A46706">
      <w:pPr>
        <w:rPr>
          <w:b/>
          <w:sz w:val="24"/>
        </w:rPr>
      </w:pPr>
    </w:p>
    <w:p w14:paraId="1096E53A" w14:textId="07E48B5C" w:rsidR="002C2623" w:rsidRDefault="002C2623" w:rsidP="00A46706">
      <w:pPr>
        <w:rPr>
          <w:b/>
          <w:sz w:val="24"/>
        </w:rPr>
      </w:pPr>
    </w:p>
    <w:p w14:paraId="65C2FF1E" w14:textId="04C212AB" w:rsidR="002C2623" w:rsidRDefault="002C2623" w:rsidP="00A46706">
      <w:pPr>
        <w:rPr>
          <w:b/>
          <w:sz w:val="24"/>
        </w:rPr>
      </w:pPr>
    </w:p>
    <w:p w14:paraId="2452EBC3" w14:textId="1C2B4FD0" w:rsidR="002C2623" w:rsidRDefault="002C2623" w:rsidP="00A46706">
      <w:pPr>
        <w:rPr>
          <w:b/>
          <w:sz w:val="24"/>
        </w:rPr>
      </w:pPr>
    </w:p>
    <w:p w14:paraId="44A1AC57" w14:textId="095D4DEA" w:rsidR="002C2623" w:rsidRDefault="002C2623" w:rsidP="00A46706">
      <w:pPr>
        <w:rPr>
          <w:b/>
          <w:sz w:val="24"/>
        </w:rPr>
      </w:pPr>
    </w:p>
    <w:p w14:paraId="5B82C859" w14:textId="434CDCF7" w:rsidR="002C2623" w:rsidRDefault="002C2623" w:rsidP="00A46706">
      <w:pPr>
        <w:rPr>
          <w:b/>
          <w:sz w:val="24"/>
        </w:rPr>
      </w:pPr>
    </w:p>
    <w:p w14:paraId="76C5D960" w14:textId="14960E6E" w:rsidR="002C2623" w:rsidRDefault="002C2623" w:rsidP="00A46706">
      <w:pPr>
        <w:rPr>
          <w:b/>
          <w:sz w:val="24"/>
        </w:rPr>
      </w:pPr>
    </w:p>
    <w:p w14:paraId="5BB43BFF" w14:textId="77777777" w:rsidR="002C2623" w:rsidRDefault="002C2623" w:rsidP="00A46706">
      <w:pPr>
        <w:rPr>
          <w:b/>
          <w:sz w:val="24"/>
        </w:rPr>
      </w:pPr>
    </w:p>
    <w:p w14:paraId="3EE7E183" w14:textId="60C3361B" w:rsidR="002C2623" w:rsidRDefault="002C2623" w:rsidP="00A46706">
      <w:pPr>
        <w:rPr>
          <w:b/>
          <w:sz w:val="24"/>
        </w:rPr>
      </w:pPr>
    </w:p>
    <w:p w14:paraId="3BFF89A4" w14:textId="55503EA1" w:rsidR="002C2623" w:rsidRDefault="002C2623" w:rsidP="00A46706">
      <w:pPr>
        <w:rPr>
          <w:b/>
          <w:sz w:val="24"/>
        </w:rPr>
      </w:pPr>
    </w:p>
    <w:p w14:paraId="027F8F78" w14:textId="72AF8E10" w:rsidR="002C2623" w:rsidRDefault="002C2623" w:rsidP="00A46706">
      <w:pPr>
        <w:rPr>
          <w:b/>
          <w:sz w:val="24"/>
        </w:rPr>
      </w:pPr>
    </w:p>
    <w:p w14:paraId="53E9E0BE" w14:textId="4E5FBD34" w:rsidR="002C2623" w:rsidRDefault="002C2623" w:rsidP="00A46706">
      <w:pPr>
        <w:rPr>
          <w:b/>
          <w:sz w:val="24"/>
        </w:rPr>
      </w:pPr>
    </w:p>
    <w:p w14:paraId="49EA481C" w14:textId="3BDD3A4E" w:rsidR="002C2623" w:rsidRDefault="002C2623" w:rsidP="00A46706">
      <w:pPr>
        <w:rPr>
          <w:b/>
          <w:sz w:val="24"/>
        </w:rPr>
      </w:pPr>
    </w:p>
    <w:p w14:paraId="31129DE6" w14:textId="3240590C" w:rsidR="002C2623" w:rsidRDefault="002C2623" w:rsidP="00A46706">
      <w:pPr>
        <w:rPr>
          <w:b/>
          <w:sz w:val="24"/>
        </w:rPr>
      </w:pPr>
    </w:p>
    <w:p w14:paraId="69A4E8B0" w14:textId="767FA524" w:rsidR="002C2623" w:rsidRDefault="002C2623" w:rsidP="00A46706">
      <w:pPr>
        <w:rPr>
          <w:b/>
          <w:sz w:val="24"/>
        </w:rPr>
      </w:pPr>
    </w:p>
    <w:p w14:paraId="19EF43ED" w14:textId="0B0D99AB" w:rsidR="002C2623" w:rsidRDefault="002C2623" w:rsidP="00A46706">
      <w:pPr>
        <w:rPr>
          <w:b/>
          <w:sz w:val="24"/>
        </w:rPr>
      </w:pPr>
    </w:p>
    <w:p w14:paraId="23CCDBF0" w14:textId="051E3D1D" w:rsidR="002C2623" w:rsidRDefault="002C2623" w:rsidP="00A46706">
      <w:pPr>
        <w:rPr>
          <w:b/>
          <w:sz w:val="24"/>
        </w:rPr>
      </w:pPr>
    </w:p>
    <w:p w14:paraId="741B3A7A" w14:textId="77777777" w:rsidR="002C2623" w:rsidRDefault="002C2623" w:rsidP="00A46706">
      <w:pPr>
        <w:rPr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F574EB" w14:paraId="5349DF12" w14:textId="77777777" w:rsidTr="00F574EB">
        <w:tc>
          <w:tcPr>
            <w:tcW w:w="10763" w:type="dxa"/>
          </w:tcPr>
          <w:p w14:paraId="60D12A1F" w14:textId="76EAB87B" w:rsidR="00F574EB" w:rsidRDefault="00F574EB" w:rsidP="0021743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Tela 4 -</w:t>
            </w:r>
          </w:p>
        </w:tc>
      </w:tr>
      <w:tr w:rsidR="00F574EB" w14:paraId="10B8D08E" w14:textId="77777777" w:rsidTr="00F574EB">
        <w:tc>
          <w:tcPr>
            <w:tcW w:w="10763" w:type="dxa"/>
          </w:tcPr>
          <w:p w14:paraId="53FFA063" w14:textId="05DD1ED5" w:rsidR="00F574EB" w:rsidRPr="00F574EB" w:rsidRDefault="00F574EB" w:rsidP="00217436">
            <w:r>
              <w:t>Após clicar em Li e Aceito habilita o botão confirmar</w:t>
            </w:r>
          </w:p>
        </w:tc>
      </w:tr>
      <w:tr w:rsidR="00F574EB" w14:paraId="47CCEE86" w14:textId="77777777" w:rsidTr="00F574EB">
        <w:tc>
          <w:tcPr>
            <w:tcW w:w="10763" w:type="dxa"/>
          </w:tcPr>
          <w:p w14:paraId="1D25A238" w14:textId="1BF302E6" w:rsidR="00F574EB" w:rsidRDefault="00F574EB" w:rsidP="0021743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C2FC2F" wp14:editId="57516D9E">
                  <wp:extent cx="5400040" cy="380047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1B4E4" w14:textId="25A3880B" w:rsidR="00591355" w:rsidRDefault="00591355" w:rsidP="00217436">
      <w:pPr>
        <w:rPr>
          <w:b/>
          <w:sz w:val="24"/>
        </w:rPr>
      </w:pPr>
    </w:p>
    <w:p w14:paraId="0DA6D88E" w14:textId="54CE68CC" w:rsidR="00F574EB" w:rsidRDefault="00F574EB" w:rsidP="00217436">
      <w:pPr>
        <w:rPr>
          <w:b/>
          <w:sz w:val="24"/>
        </w:rPr>
      </w:pPr>
    </w:p>
    <w:p w14:paraId="0D973035" w14:textId="7C21096A" w:rsidR="00F574EB" w:rsidRDefault="00F574EB" w:rsidP="00217436">
      <w:pPr>
        <w:rPr>
          <w:b/>
          <w:sz w:val="24"/>
        </w:rPr>
      </w:pPr>
    </w:p>
    <w:p w14:paraId="1A730F23" w14:textId="4B186D48" w:rsidR="00F574EB" w:rsidRDefault="00F574EB" w:rsidP="00217436">
      <w:pPr>
        <w:rPr>
          <w:b/>
          <w:sz w:val="24"/>
        </w:rPr>
      </w:pPr>
    </w:p>
    <w:p w14:paraId="03254C82" w14:textId="48F4D98A" w:rsidR="00F574EB" w:rsidRDefault="00F574EB" w:rsidP="00217436">
      <w:pPr>
        <w:rPr>
          <w:b/>
          <w:sz w:val="24"/>
        </w:rPr>
      </w:pPr>
    </w:p>
    <w:p w14:paraId="744A5375" w14:textId="6270958E" w:rsidR="00F574EB" w:rsidRDefault="00F574EB" w:rsidP="00217436">
      <w:pPr>
        <w:rPr>
          <w:b/>
          <w:sz w:val="24"/>
        </w:rPr>
      </w:pPr>
    </w:p>
    <w:p w14:paraId="142651B7" w14:textId="1D1986E4" w:rsidR="00F574EB" w:rsidRDefault="00F574EB" w:rsidP="00217436">
      <w:pPr>
        <w:rPr>
          <w:b/>
          <w:sz w:val="24"/>
        </w:rPr>
      </w:pPr>
    </w:p>
    <w:p w14:paraId="77588F26" w14:textId="1B789919" w:rsidR="00F574EB" w:rsidRDefault="00F574EB" w:rsidP="00217436">
      <w:pPr>
        <w:rPr>
          <w:b/>
          <w:sz w:val="24"/>
        </w:rPr>
      </w:pPr>
    </w:p>
    <w:p w14:paraId="7C9603F5" w14:textId="2222D0D5" w:rsidR="00F574EB" w:rsidRDefault="00F574EB" w:rsidP="00217436">
      <w:pPr>
        <w:rPr>
          <w:b/>
          <w:sz w:val="24"/>
        </w:rPr>
      </w:pPr>
    </w:p>
    <w:p w14:paraId="2CB2348D" w14:textId="4B96CF67" w:rsidR="00F574EB" w:rsidRDefault="00F574EB" w:rsidP="00217436">
      <w:pPr>
        <w:rPr>
          <w:b/>
          <w:sz w:val="24"/>
        </w:rPr>
      </w:pPr>
    </w:p>
    <w:p w14:paraId="739F7583" w14:textId="476C0D4A" w:rsidR="00F574EB" w:rsidRDefault="00F574EB" w:rsidP="00217436">
      <w:pPr>
        <w:rPr>
          <w:b/>
          <w:sz w:val="24"/>
        </w:rPr>
      </w:pPr>
    </w:p>
    <w:p w14:paraId="17469C8A" w14:textId="0AF006A5" w:rsidR="00F574EB" w:rsidRDefault="00F574EB" w:rsidP="00217436">
      <w:pPr>
        <w:rPr>
          <w:b/>
          <w:sz w:val="24"/>
        </w:rPr>
      </w:pPr>
    </w:p>
    <w:p w14:paraId="353B975F" w14:textId="4A2AF087" w:rsidR="00F574EB" w:rsidRDefault="00F574EB" w:rsidP="00217436">
      <w:pPr>
        <w:rPr>
          <w:b/>
          <w:sz w:val="24"/>
        </w:rPr>
      </w:pPr>
    </w:p>
    <w:p w14:paraId="6C5A3CCA" w14:textId="5CDAF1BD" w:rsidR="00F574EB" w:rsidRDefault="00F574EB" w:rsidP="00217436">
      <w:pPr>
        <w:rPr>
          <w:b/>
          <w:sz w:val="24"/>
        </w:rPr>
      </w:pPr>
    </w:p>
    <w:p w14:paraId="5678D047" w14:textId="73DB0DDB" w:rsidR="00F574EB" w:rsidRDefault="00F574EB" w:rsidP="00217436">
      <w:pPr>
        <w:rPr>
          <w:b/>
          <w:sz w:val="24"/>
        </w:rPr>
      </w:pPr>
    </w:p>
    <w:p w14:paraId="35AF7123" w14:textId="269418D1" w:rsidR="00F574EB" w:rsidRDefault="00F574EB" w:rsidP="00217436">
      <w:pPr>
        <w:rPr>
          <w:b/>
          <w:sz w:val="24"/>
        </w:rPr>
      </w:pPr>
    </w:p>
    <w:p w14:paraId="1A88E03F" w14:textId="100F8DF5" w:rsidR="00F574EB" w:rsidRDefault="00F574EB" w:rsidP="00217436">
      <w:pPr>
        <w:rPr>
          <w:b/>
          <w:sz w:val="24"/>
        </w:rPr>
      </w:pPr>
    </w:p>
    <w:p w14:paraId="3FC5A4E7" w14:textId="1C5414E7" w:rsidR="00F574EB" w:rsidRDefault="00F574EB" w:rsidP="00217436">
      <w:pPr>
        <w:rPr>
          <w:b/>
          <w:sz w:val="24"/>
        </w:rPr>
      </w:pPr>
    </w:p>
    <w:p w14:paraId="60B2935E" w14:textId="3DCC78DB" w:rsidR="00F574EB" w:rsidRDefault="00F574EB" w:rsidP="00217436">
      <w:pPr>
        <w:rPr>
          <w:b/>
          <w:sz w:val="24"/>
        </w:rPr>
      </w:pPr>
    </w:p>
    <w:p w14:paraId="68453F20" w14:textId="43939919" w:rsidR="00F574EB" w:rsidRDefault="00F574EB" w:rsidP="00217436">
      <w:pPr>
        <w:rPr>
          <w:b/>
          <w:sz w:val="24"/>
        </w:rPr>
      </w:pPr>
    </w:p>
    <w:p w14:paraId="10653232" w14:textId="77777777" w:rsidR="00F574EB" w:rsidRDefault="00F574EB" w:rsidP="00217436">
      <w:pPr>
        <w:rPr>
          <w:b/>
          <w:sz w:val="24"/>
        </w:rPr>
      </w:pPr>
    </w:p>
    <w:p w14:paraId="3C957807" w14:textId="77777777" w:rsidR="00E316FB" w:rsidRDefault="00E316FB" w:rsidP="00217436">
      <w:pPr>
        <w:rPr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F574EB" w14:paraId="5C7D2BA6" w14:textId="77777777" w:rsidTr="00F574EB">
        <w:tc>
          <w:tcPr>
            <w:tcW w:w="10763" w:type="dxa"/>
          </w:tcPr>
          <w:p w14:paraId="25E4FAFB" w14:textId="4F1176BB" w:rsidR="00F574EB" w:rsidRDefault="00F574EB" w:rsidP="0021743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Tela 5 - </w:t>
            </w:r>
          </w:p>
        </w:tc>
      </w:tr>
      <w:tr w:rsidR="00F574EB" w14:paraId="30C42B72" w14:textId="77777777" w:rsidTr="00F574EB">
        <w:tc>
          <w:tcPr>
            <w:tcW w:w="10763" w:type="dxa"/>
          </w:tcPr>
          <w:p w14:paraId="49006F8C" w14:textId="6662C064" w:rsidR="00F574EB" w:rsidRPr="00F574EB" w:rsidRDefault="00F574EB" w:rsidP="00217436">
            <w:r>
              <w:t>Confirma o aceite digital e permite o segurado imprimir a proposta.</w:t>
            </w:r>
          </w:p>
        </w:tc>
      </w:tr>
      <w:tr w:rsidR="00F574EB" w14:paraId="18748DF4" w14:textId="77777777" w:rsidTr="00F574EB">
        <w:tc>
          <w:tcPr>
            <w:tcW w:w="10763" w:type="dxa"/>
          </w:tcPr>
          <w:p w14:paraId="70C3893B" w14:textId="5A10AC56" w:rsidR="00F574EB" w:rsidRDefault="00F574EB" w:rsidP="0021743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CB047B1" wp14:editId="21BB3316">
                  <wp:extent cx="5400040" cy="3815715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1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1C5B8" w14:textId="177FC69C" w:rsidR="00E316FB" w:rsidRDefault="00E316FB" w:rsidP="00217436">
      <w:pPr>
        <w:rPr>
          <w:b/>
          <w:sz w:val="24"/>
        </w:rPr>
      </w:pPr>
    </w:p>
    <w:p w14:paraId="2BEB1882" w14:textId="77777777" w:rsidR="00E316FB" w:rsidRDefault="00E316FB" w:rsidP="00217436">
      <w:pPr>
        <w:rPr>
          <w:b/>
          <w:sz w:val="24"/>
        </w:rPr>
      </w:pPr>
    </w:p>
    <w:p w14:paraId="0B39F88B" w14:textId="77777777" w:rsidR="00F75D5A" w:rsidRDefault="00F75D5A" w:rsidP="00F75D5A"/>
    <w:p w14:paraId="4A009063" w14:textId="77777777" w:rsidR="00F75D5A" w:rsidRDefault="00F75D5A" w:rsidP="00F75D5A">
      <w:pPr>
        <w:rPr>
          <w:b/>
          <w:sz w:val="24"/>
        </w:rPr>
      </w:pPr>
      <w:r>
        <w:rPr>
          <w:b/>
          <w:sz w:val="24"/>
        </w:rPr>
        <w:t>Critério de Aceite</w:t>
      </w:r>
    </w:p>
    <w:p w14:paraId="12B00008" w14:textId="77777777" w:rsidR="00591355" w:rsidRDefault="00591355" w:rsidP="00217436">
      <w:pPr>
        <w:rPr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F75D5A" w14:paraId="1D45F902" w14:textId="77777777" w:rsidTr="00F75D5A">
        <w:tc>
          <w:tcPr>
            <w:tcW w:w="10763" w:type="dxa"/>
          </w:tcPr>
          <w:tbl>
            <w:tblPr>
              <w:tblW w:w="134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47"/>
              <w:gridCol w:w="4706"/>
              <w:gridCol w:w="4474"/>
            </w:tblGrid>
            <w:tr w:rsidR="00F75D5A" w:rsidRPr="00F75D5A" w14:paraId="76928DFB" w14:textId="77777777" w:rsidTr="00F75D5A">
              <w:trPr>
                <w:trHeight w:val="420"/>
              </w:trPr>
              <w:tc>
                <w:tcPr>
                  <w:tcW w:w="1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14:paraId="04FDF320" w14:textId="77777777" w:rsidR="00F75D5A" w:rsidRPr="00F75D5A" w:rsidRDefault="00F75D5A" w:rsidP="00F75D5A">
                  <w:pPr>
                    <w:jc w:val="center"/>
                    <w:rPr>
                      <w:rFonts w:cs="Arial"/>
                      <w:b/>
                      <w:bCs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b/>
                      <w:bCs/>
                      <w:sz w:val="18"/>
                      <w:szCs w:val="18"/>
                    </w:rPr>
                    <w:t>Caso de teste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14:paraId="1D64B94A" w14:textId="77777777" w:rsidR="00F75D5A" w:rsidRPr="00F75D5A" w:rsidRDefault="00F75D5A" w:rsidP="00F75D5A">
                  <w:pPr>
                    <w:jc w:val="center"/>
                    <w:rPr>
                      <w:rFonts w:cs="Arial"/>
                      <w:b/>
                      <w:bCs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b/>
                      <w:bCs/>
                      <w:sz w:val="18"/>
                      <w:szCs w:val="18"/>
                    </w:rPr>
                    <w:t>Descrição dos Testes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14:paraId="3C251B3C" w14:textId="77777777" w:rsidR="00F75D5A" w:rsidRPr="00F75D5A" w:rsidRDefault="00F75D5A" w:rsidP="00F75D5A">
                  <w:pPr>
                    <w:jc w:val="center"/>
                    <w:rPr>
                      <w:rFonts w:cs="Arial"/>
                      <w:b/>
                      <w:bCs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b/>
                      <w:bCs/>
                      <w:sz w:val="18"/>
                      <w:szCs w:val="18"/>
                    </w:rPr>
                    <w:t>Resultado Esperado</w:t>
                  </w:r>
                </w:p>
              </w:tc>
            </w:tr>
            <w:tr w:rsidR="00F75D5A" w:rsidRPr="00F75D5A" w14:paraId="468E7035" w14:textId="77777777" w:rsidTr="00F75D5A">
              <w:trPr>
                <w:trHeight w:val="5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F5DD76F" w14:textId="77777777" w:rsidR="00F75D5A" w:rsidRPr="00F75D5A" w:rsidRDefault="00F75D5A" w:rsidP="00F75D5A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E1EA3E6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 xml:space="preserve">Acessar área </w:t>
                  </w:r>
                  <w:proofErr w:type="spellStart"/>
                  <w:r w:rsidRPr="00F75D5A">
                    <w:rPr>
                      <w:rFonts w:cs="Arial"/>
                      <w:sz w:val="18"/>
                      <w:szCs w:val="18"/>
                    </w:rPr>
                    <w:t>logada</w:t>
                  </w:r>
                  <w:proofErr w:type="spellEnd"/>
                  <w:r w:rsidRPr="00F75D5A">
                    <w:rPr>
                      <w:rFonts w:cs="Arial"/>
                      <w:sz w:val="18"/>
                      <w:szCs w:val="18"/>
                    </w:rPr>
                    <w:t xml:space="preserve"> do Internet Banking.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882A204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O sistema apresenta tela com menu de opções.</w:t>
                  </w:r>
                </w:p>
              </w:tc>
            </w:tr>
            <w:tr w:rsidR="00F75D5A" w:rsidRPr="00F75D5A" w14:paraId="668EF015" w14:textId="77777777" w:rsidTr="00F75D5A">
              <w:trPr>
                <w:trHeight w:val="5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1738BBA" w14:textId="77777777" w:rsidR="00F75D5A" w:rsidRPr="00F75D5A" w:rsidRDefault="00F75D5A" w:rsidP="00F75D5A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28C43CAF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No menu principal acessar a opção "Seguros".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0B58BE73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A tela de Seguros é exibida.</w:t>
                  </w:r>
                </w:p>
              </w:tc>
            </w:tr>
            <w:tr w:rsidR="00F75D5A" w:rsidRPr="00F75D5A" w14:paraId="76FDA360" w14:textId="77777777" w:rsidTr="00F75D5A">
              <w:trPr>
                <w:trHeight w:val="5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149D3936" w14:textId="77777777" w:rsidR="00F75D5A" w:rsidRPr="00F75D5A" w:rsidRDefault="00F75D5A" w:rsidP="00F75D5A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6EA88F73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Acessar a aba "Vida".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53942FE1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É apesentada tela com seção "Aceite Digital".</w:t>
                  </w:r>
                </w:p>
              </w:tc>
            </w:tr>
            <w:tr w:rsidR="00F75D5A" w:rsidRPr="00F75D5A" w14:paraId="01A17547" w14:textId="77777777" w:rsidTr="00F75D5A">
              <w:trPr>
                <w:trHeight w:val="187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7B719581" w14:textId="77777777" w:rsidR="00F75D5A" w:rsidRPr="00F75D5A" w:rsidRDefault="00F75D5A" w:rsidP="00F75D5A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lastRenderedPageBreak/>
                    <w:t>4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4F816AFA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Clicar no link “Consultar Seguros Pendentes de Aceite”.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>Consultar através do CPF do segurado correntista.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2F1CF10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Apresenta tela com as propostas pendentes de aceite.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 xml:space="preserve">Obs.: 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>Caso não exista proposta pendente de aceite o sistema exibe mensagem de que não existe proposta pendente de aceite.</w:t>
                  </w:r>
                </w:p>
              </w:tc>
            </w:tr>
            <w:tr w:rsidR="00F75D5A" w:rsidRPr="00F75D5A" w14:paraId="245AC81A" w14:textId="77777777" w:rsidTr="00F75D5A">
              <w:trPr>
                <w:trHeight w:val="5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A1CDDD1" w14:textId="77777777" w:rsidR="00F75D5A" w:rsidRPr="00F75D5A" w:rsidRDefault="00F75D5A" w:rsidP="00F75D5A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076572C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Selecionar uma proposta para realizar o aceite.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46FAF376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Apresenta tela com dados da proposta: Dados do Seguro, Dados do Segurado, Dados da Cobertura, Beneficiários.</w:t>
                  </w:r>
                </w:p>
              </w:tc>
            </w:tr>
            <w:tr w:rsidR="00F75D5A" w:rsidRPr="00F75D5A" w14:paraId="3EBE286A" w14:textId="77777777" w:rsidTr="00F75D5A">
              <w:trPr>
                <w:trHeight w:val="52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49BB6184" w14:textId="77777777" w:rsidR="00F75D5A" w:rsidRPr="00F75D5A" w:rsidRDefault="00F75D5A" w:rsidP="00F75D5A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498D727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 xml:space="preserve">Clicar no </w:t>
                  </w:r>
                  <w:proofErr w:type="spellStart"/>
                  <w:r w:rsidRPr="00F75D5A">
                    <w:rPr>
                      <w:rFonts w:cs="Arial"/>
                      <w:sz w:val="18"/>
                      <w:szCs w:val="18"/>
                    </w:rPr>
                    <w:t>checkbox</w:t>
                  </w:r>
                  <w:proofErr w:type="spellEnd"/>
                  <w:r w:rsidRPr="00F75D5A">
                    <w:rPr>
                      <w:rFonts w:cs="Arial"/>
                      <w:sz w:val="18"/>
                      <w:szCs w:val="18"/>
                    </w:rPr>
                    <w:t xml:space="preserve"> "Li e aceito as Condições Gerais...".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6682B09B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O botão 'Confirmar" é habilitado.</w:t>
                  </w:r>
                </w:p>
              </w:tc>
            </w:tr>
            <w:tr w:rsidR="00F75D5A" w:rsidRPr="00F75D5A" w14:paraId="7CF82A50" w14:textId="77777777" w:rsidTr="00F75D5A">
              <w:trPr>
                <w:trHeight w:val="180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02138E3" w14:textId="77777777" w:rsidR="00F75D5A" w:rsidRPr="00F75D5A" w:rsidRDefault="00F75D5A" w:rsidP="00F75D5A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35900FCB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Clicar no botão "Rejeitar".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>Obs.: Esta função poderá ser acionada no caso em que o segurado detectar alguma informação incorreta.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72BAA27A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O sistema apresenta um modal onde o segurado poderá informar o motivo da rejeição.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>Ao confirmar a rejeição, o sistema deverá alterar o status da proposta para rejeitada, e gravar o motivo, que poderá ser consultado no BVP Next.</w:t>
                  </w:r>
                </w:p>
              </w:tc>
            </w:tr>
            <w:tr w:rsidR="00F75D5A" w:rsidRPr="00F75D5A" w14:paraId="4376A091" w14:textId="77777777" w:rsidTr="00F75D5A">
              <w:trPr>
                <w:trHeight w:val="3075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577C32FA" w14:textId="77777777" w:rsidR="00F75D5A" w:rsidRPr="00F75D5A" w:rsidRDefault="00F75D5A" w:rsidP="00F75D5A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52BC7AA9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Clicar no botão "Confirmar".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23BA7712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O sistema apresenta tela com mensagem "Aceite Digital Realizado com Sucesso", Protocolo, data e hora do aceite.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>- Deverá ser alterada a data e hora de assinatura, status da proposta e inclusão de protocolo no BVP Next.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>- Enviar um SMS para o segurado informando que foi realizado aceite digital.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>- Gerar PDF da proposta com carimbo de aceite digital.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>- Enviar o PDF da proposta mais os documentos gerados, por E-mail para o segurado.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>- Enviar a proposta para o sistema VPRS (Acompanhamento de propostas).</w:t>
                  </w:r>
                </w:p>
              </w:tc>
            </w:tr>
            <w:tr w:rsidR="00F75D5A" w:rsidRPr="00F75D5A" w14:paraId="49B152C0" w14:textId="77777777" w:rsidTr="00F75D5A">
              <w:trPr>
                <w:trHeight w:val="1620"/>
              </w:trPr>
              <w:tc>
                <w:tcPr>
                  <w:tcW w:w="1700" w:type="dxa"/>
                  <w:tcBorders>
                    <w:top w:val="nil"/>
                    <w:left w:val="single" w:sz="8" w:space="0" w:color="000000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38FAA8E7" w14:textId="77777777" w:rsidR="00F75D5A" w:rsidRPr="00F75D5A" w:rsidRDefault="00F75D5A" w:rsidP="00F75D5A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60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032E71AD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Clicar no botão "Confirmar".</w:t>
                  </w:r>
                </w:p>
              </w:tc>
              <w:tc>
                <w:tcPr>
                  <w:tcW w:w="5740" w:type="dxa"/>
                  <w:tcBorders>
                    <w:top w:val="single" w:sz="8" w:space="0" w:color="000000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14:paraId="27CB9F77" w14:textId="77777777" w:rsidR="00F75D5A" w:rsidRPr="00F75D5A" w:rsidRDefault="00F75D5A" w:rsidP="00F75D5A">
                  <w:pPr>
                    <w:rPr>
                      <w:rFonts w:cs="Arial"/>
                      <w:sz w:val="18"/>
                      <w:szCs w:val="18"/>
                    </w:rPr>
                  </w:pPr>
                  <w:r w:rsidRPr="00F75D5A">
                    <w:rPr>
                      <w:rFonts w:cs="Arial"/>
                      <w:sz w:val="18"/>
                      <w:szCs w:val="18"/>
                    </w:rPr>
                    <w:t>Caso o sistema não consiga realizar o aceite, emitir mensagem de erro, solicitando ao segurado entrar em contato com o corretor.</w:t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</w:r>
                  <w:r w:rsidRPr="00F75D5A">
                    <w:rPr>
                      <w:rFonts w:cs="Arial"/>
                      <w:sz w:val="18"/>
                      <w:szCs w:val="18"/>
                    </w:rPr>
                    <w:br/>
                    <w:t xml:space="preserve">Obs.: Em caso de erro, deverá ser sinalizado no BVP </w:t>
                  </w:r>
                  <w:proofErr w:type="spellStart"/>
                  <w:r w:rsidRPr="00F75D5A">
                    <w:rPr>
                      <w:rFonts w:cs="Arial"/>
                      <w:sz w:val="18"/>
                      <w:szCs w:val="18"/>
                    </w:rPr>
                    <w:t>next</w:t>
                  </w:r>
                  <w:proofErr w:type="spellEnd"/>
                  <w:r w:rsidRPr="00F75D5A">
                    <w:rPr>
                      <w:rFonts w:cs="Arial"/>
                      <w:sz w:val="18"/>
                      <w:szCs w:val="18"/>
                    </w:rPr>
                    <w:t xml:space="preserve"> para o corretor.</w:t>
                  </w:r>
                </w:p>
              </w:tc>
            </w:tr>
          </w:tbl>
          <w:p w14:paraId="32C07B46" w14:textId="77777777" w:rsidR="00F75D5A" w:rsidRDefault="00F75D5A" w:rsidP="00217436">
            <w:pPr>
              <w:rPr>
                <w:b/>
                <w:sz w:val="24"/>
              </w:rPr>
            </w:pPr>
          </w:p>
        </w:tc>
      </w:tr>
    </w:tbl>
    <w:p w14:paraId="206E8DA2" w14:textId="77777777" w:rsidR="00F75D5A" w:rsidRDefault="00F75D5A" w:rsidP="00217436">
      <w:pPr>
        <w:rPr>
          <w:b/>
          <w:sz w:val="24"/>
        </w:rPr>
      </w:pPr>
    </w:p>
    <w:p w14:paraId="4C3C3367" w14:textId="77777777" w:rsidR="00591355" w:rsidRDefault="00591355" w:rsidP="00217436">
      <w:pPr>
        <w:rPr>
          <w:b/>
          <w:sz w:val="24"/>
        </w:rPr>
      </w:pPr>
    </w:p>
    <w:p w14:paraId="3C8CCF0F" w14:textId="77777777" w:rsidR="00591355" w:rsidRDefault="00591355" w:rsidP="00217436">
      <w:pPr>
        <w:rPr>
          <w:b/>
          <w:sz w:val="24"/>
        </w:rPr>
      </w:pPr>
    </w:p>
    <w:p w14:paraId="00F047B9" w14:textId="2C6E7BA8" w:rsidR="00591355" w:rsidRDefault="00591355" w:rsidP="00217436">
      <w:pPr>
        <w:rPr>
          <w:b/>
          <w:sz w:val="24"/>
        </w:rPr>
      </w:pPr>
    </w:p>
    <w:p w14:paraId="258AA397" w14:textId="52B29D3D" w:rsidR="002C2623" w:rsidRDefault="002C2623" w:rsidP="00217436">
      <w:pPr>
        <w:rPr>
          <w:b/>
          <w:sz w:val="24"/>
        </w:rPr>
      </w:pPr>
    </w:p>
    <w:p w14:paraId="29470EA5" w14:textId="26098F7C" w:rsidR="002C2623" w:rsidRDefault="002C2623" w:rsidP="00217436">
      <w:pPr>
        <w:rPr>
          <w:b/>
          <w:sz w:val="24"/>
        </w:rPr>
      </w:pPr>
    </w:p>
    <w:p w14:paraId="57D23CB8" w14:textId="37705348" w:rsidR="002C2623" w:rsidRDefault="002C2623" w:rsidP="00217436">
      <w:pPr>
        <w:rPr>
          <w:b/>
          <w:sz w:val="24"/>
        </w:rPr>
      </w:pPr>
    </w:p>
    <w:p w14:paraId="6B37D555" w14:textId="58001876" w:rsidR="002C2623" w:rsidRDefault="002C2623" w:rsidP="00217436">
      <w:pPr>
        <w:rPr>
          <w:b/>
          <w:sz w:val="24"/>
        </w:rPr>
      </w:pPr>
    </w:p>
    <w:p w14:paraId="1CFC2C72" w14:textId="77777777" w:rsidR="00591355" w:rsidRDefault="00591355" w:rsidP="00217436">
      <w:pPr>
        <w:rPr>
          <w:b/>
          <w:sz w:val="24"/>
        </w:rPr>
      </w:pPr>
    </w:p>
    <w:p w14:paraId="1141D9A6" w14:textId="77777777" w:rsidR="00217436" w:rsidRPr="00330A3C" w:rsidRDefault="00217436" w:rsidP="00194A79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bookmarkStart w:id="56" w:name="_Toc522606675"/>
      <w:r w:rsidRPr="00D05E1A">
        <w:rPr>
          <w:rFonts w:cs="Arial"/>
          <w:i w:val="0"/>
          <w:sz w:val="20"/>
        </w:rPr>
        <w:t>REQ</w:t>
      </w:r>
      <w:r w:rsidR="00F36C7F">
        <w:rPr>
          <w:rFonts w:cs="Arial"/>
          <w:i w:val="0"/>
          <w:sz w:val="20"/>
        </w:rPr>
        <w:t>7</w:t>
      </w:r>
      <w:r w:rsidRPr="00D05E1A">
        <w:rPr>
          <w:rFonts w:cs="Arial"/>
          <w:i w:val="0"/>
          <w:sz w:val="20"/>
        </w:rPr>
        <w:t xml:space="preserve">: </w:t>
      </w:r>
      <w:r w:rsidR="004B5AA2">
        <w:rPr>
          <w:rFonts w:cs="Arial"/>
          <w:i w:val="0"/>
          <w:sz w:val="20"/>
        </w:rPr>
        <w:t>Relatório de propostas com aceite digital</w:t>
      </w:r>
      <w:bookmarkEnd w:id="56"/>
      <w:r>
        <w:rPr>
          <w:rFonts w:cs="Arial"/>
          <w:i w:val="0"/>
          <w:sz w:val="20"/>
        </w:rPr>
        <w:t xml:space="preserve"> </w:t>
      </w:r>
      <w:r w:rsidRPr="0076791C">
        <w:rPr>
          <w:rFonts w:cs="Arial"/>
          <w:i w:val="0"/>
          <w:sz w:val="20"/>
        </w:rPr>
        <w:t xml:space="preserve"> </w:t>
      </w:r>
    </w:p>
    <w:p w14:paraId="2647782E" w14:textId="77777777" w:rsidR="00217436" w:rsidRPr="007B42BC" w:rsidRDefault="00217436" w:rsidP="00217436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217436" w:rsidRPr="00F62943" w14:paraId="0208E92E" w14:textId="77777777" w:rsidTr="00BA22DC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1EDA47C1" w14:textId="77777777" w:rsidR="00217436" w:rsidRPr="00A7454C" w:rsidRDefault="00217436" w:rsidP="00BA22DC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36FF7A70" w14:textId="77777777" w:rsidR="00217436" w:rsidRPr="00AA7C73" w:rsidRDefault="00217436" w:rsidP="00BA22DC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>Acompanhamento de Propostas; Serviço Back-</w:t>
            </w:r>
            <w:proofErr w:type="spellStart"/>
            <w:r>
              <w:rPr>
                <w:lang w:eastAsia="en-GB"/>
              </w:rPr>
              <w:t>end</w:t>
            </w:r>
            <w:proofErr w:type="spellEnd"/>
          </w:p>
        </w:tc>
      </w:tr>
      <w:tr w:rsidR="00217436" w:rsidRPr="00F62943" w14:paraId="53DBE593" w14:textId="77777777" w:rsidTr="00BA22DC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2AE63446" w14:textId="77777777" w:rsidR="00217436" w:rsidRPr="00A7454C" w:rsidRDefault="00217436" w:rsidP="00BA22DC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5C701B80" w14:textId="77777777" w:rsidR="00217436" w:rsidRPr="00F62943" w:rsidRDefault="00217436" w:rsidP="00BA22DC">
            <w:pPr>
              <w:rPr>
                <w:rFonts w:cs="Arial"/>
              </w:rPr>
            </w:pPr>
            <w:r>
              <w:rPr>
                <w:rFonts w:cs="Arial"/>
              </w:rPr>
              <w:t>O sistema de Acompanhamento de Proposta consulta</w:t>
            </w:r>
            <w:r w:rsidR="004B5AA2">
              <w:rPr>
                <w:rFonts w:cs="Arial"/>
              </w:rPr>
              <w:t xml:space="preserve"> </w:t>
            </w:r>
            <w:r>
              <w:rPr>
                <w:rFonts w:cs="Arial"/>
              </w:rPr>
              <w:t>a</w:t>
            </w:r>
            <w:r w:rsidR="004B5AA2">
              <w:rPr>
                <w:rFonts w:cs="Arial"/>
              </w:rPr>
              <w:t>s</w:t>
            </w:r>
            <w:r>
              <w:rPr>
                <w:rFonts w:cs="Arial"/>
              </w:rPr>
              <w:t xml:space="preserve"> proposta</w:t>
            </w:r>
            <w:r w:rsidR="004B5AA2">
              <w:rPr>
                <w:rFonts w:cs="Arial"/>
              </w:rPr>
              <w:t>s indicadas como aceite digital</w:t>
            </w:r>
          </w:p>
        </w:tc>
      </w:tr>
      <w:tr w:rsidR="00217436" w:rsidRPr="00F62943" w14:paraId="3D0CEED3" w14:textId="77777777" w:rsidTr="00BA22DC">
        <w:tc>
          <w:tcPr>
            <w:tcW w:w="1985" w:type="dxa"/>
            <w:shd w:val="pct10" w:color="auto" w:fill="FFFFFF"/>
          </w:tcPr>
          <w:p w14:paraId="36031DB5" w14:textId="77777777" w:rsidR="00217436" w:rsidRPr="00A7454C" w:rsidRDefault="00217436" w:rsidP="00BA22DC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30977269" w14:textId="77777777" w:rsidR="00217436" w:rsidRPr="00EB1D34" w:rsidRDefault="00217436" w:rsidP="00BA22DC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 xml:space="preserve">A proposta estar no </w:t>
            </w:r>
            <w:r w:rsidR="004B5AA2">
              <w:rPr>
                <w:szCs w:val="24"/>
                <w:lang w:eastAsia="en-GB"/>
              </w:rPr>
              <w:t xml:space="preserve">gravada no novo </w:t>
            </w:r>
            <w:proofErr w:type="spellStart"/>
            <w:r w:rsidR="004B5AA2">
              <w:rPr>
                <w:szCs w:val="24"/>
                <w:lang w:eastAsia="en-GB"/>
              </w:rPr>
              <w:t>database</w:t>
            </w:r>
            <w:proofErr w:type="spellEnd"/>
            <w:r w:rsidR="004B5AA2">
              <w:rPr>
                <w:szCs w:val="24"/>
                <w:lang w:eastAsia="en-GB"/>
              </w:rPr>
              <w:t xml:space="preserve"> de propostas com aceite digital</w:t>
            </w:r>
            <w:r>
              <w:rPr>
                <w:szCs w:val="24"/>
                <w:lang w:eastAsia="en-GB"/>
              </w:rPr>
              <w:t>.</w:t>
            </w:r>
          </w:p>
        </w:tc>
      </w:tr>
      <w:tr w:rsidR="00217436" w:rsidRPr="00F62943" w14:paraId="08DB5D18" w14:textId="77777777" w:rsidTr="00BA22DC">
        <w:tc>
          <w:tcPr>
            <w:tcW w:w="1985" w:type="dxa"/>
            <w:shd w:val="pct10" w:color="auto" w:fill="FFFFFF"/>
          </w:tcPr>
          <w:p w14:paraId="3432F5D6" w14:textId="77777777" w:rsidR="00217436" w:rsidRPr="00F62943" w:rsidRDefault="00217436" w:rsidP="00BA22DC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220DDCC6" w14:textId="77777777" w:rsidR="00217436" w:rsidRPr="00F62943" w:rsidRDefault="004B5AA2" w:rsidP="00BA22DC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Gerar os relatórios conforme necessidade da área de negócios.</w:t>
            </w:r>
          </w:p>
        </w:tc>
      </w:tr>
    </w:tbl>
    <w:p w14:paraId="628F07EE" w14:textId="77777777" w:rsidR="00217436" w:rsidRDefault="00217436" w:rsidP="00217436"/>
    <w:p w14:paraId="243027BB" w14:textId="77777777" w:rsidR="00217436" w:rsidRDefault="00217436" w:rsidP="00217436"/>
    <w:p w14:paraId="6670E47B" w14:textId="77777777" w:rsidR="00217436" w:rsidRPr="00EB261F" w:rsidRDefault="00217436" w:rsidP="00217436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217436" w:rsidRPr="003671DB" w14:paraId="3B82DEF4" w14:textId="77777777" w:rsidTr="00BA22DC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13FA41B1" w14:textId="77777777" w:rsidR="00217436" w:rsidRPr="00C06D93" w:rsidRDefault="00217436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02B6D236" w14:textId="77777777" w:rsidR="00217436" w:rsidRPr="00C06D93" w:rsidRDefault="00217436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3AAB09DB" w14:textId="77777777" w:rsidR="00217436" w:rsidRPr="00C06D93" w:rsidRDefault="00217436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4EA5DECB" w14:textId="77777777" w:rsidR="00217436" w:rsidRPr="00C06D93" w:rsidRDefault="00217436" w:rsidP="00BA22DC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4C60E01F" w14:textId="77777777" w:rsidR="00217436" w:rsidRPr="00C06D93" w:rsidRDefault="00217436" w:rsidP="00BA22DC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217436" w:rsidRPr="003671DB" w14:paraId="7B387179" w14:textId="77777777" w:rsidTr="00BA22DC">
        <w:tc>
          <w:tcPr>
            <w:tcW w:w="959" w:type="dxa"/>
            <w:shd w:val="clear" w:color="auto" w:fill="auto"/>
            <w:vAlign w:val="center"/>
          </w:tcPr>
          <w:p w14:paraId="26AFFA61" w14:textId="77777777" w:rsidR="00217436" w:rsidRPr="003671DB" w:rsidRDefault="00217436" w:rsidP="00BA22DC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48251682" w14:textId="77777777" w:rsidR="00217436" w:rsidRPr="00C06D93" w:rsidRDefault="009E607D" w:rsidP="00BA22DC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Usuário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51DD46B4" w14:textId="77777777" w:rsidR="00217436" w:rsidRPr="00A41F4A" w:rsidRDefault="009E607D" w:rsidP="00BA22DC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Informar parâmetros para a consulta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0EE3A30" w14:textId="77777777" w:rsidR="00217436" w:rsidRPr="003671DB" w:rsidRDefault="00217436" w:rsidP="00BA22DC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E3B1243" w14:textId="77777777" w:rsidR="00217436" w:rsidRPr="003671DB" w:rsidRDefault="00217436" w:rsidP="00BA22D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217436" w:rsidRPr="003671DB" w14:paraId="2893E046" w14:textId="77777777" w:rsidTr="00BA22DC">
        <w:tc>
          <w:tcPr>
            <w:tcW w:w="959" w:type="dxa"/>
            <w:shd w:val="clear" w:color="auto" w:fill="auto"/>
            <w:vAlign w:val="center"/>
          </w:tcPr>
          <w:p w14:paraId="3F6626B1" w14:textId="77777777" w:rsidR="00217436" w:rsidRPr="003671DB" w:rsidRDefault="009E607D" w:rsidP="00BA22DC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4CE73854" w14:textId="77777777" w:rsidR="00217436" w:rsidRPr="00A41F4A" w:rsidRDefault="009E607D" w:rsidP="00BA22DC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Acomp</w:t>
            </w:r>
            <w:proofErr w:type="spellEnd"/>
            <w:r>
              <w:rPr>
                <w:rFonts w:cs="Arial"/>
              </w:rPr>
              <w:t>. Proposta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5D68DB29" w14:textId="793E77DF" w:rsidR="009E607D" w:rsidRPr="00A41F4A" w:rsidRDefault="009E607D" w:rsidP="00BA22DC">
            <w:r>
              <w:t xml:space="preserve">Chama o serviço que consulta propostas que estão ativas no novo </w:t>
            </w:r>
            <w:hyperlink w:anchor="_REQ12:_Banco_de" w:history="1">
              <w:proofErr w:type="spellStart"/>
              <w:r w:rsidRPr="00803477">
                <w:rPr>
                  <w:rStyle w:val="Hyperlink"/>
                </w:rPr>
                <w:t>Database</w:t>
              </w:r>
              <w:proofErr w:type="spellEnd"/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1AAC9C46" w14:textId="77777777" w:rsidR="00217436" w:rsidRPr="003671DB" w:rsidRDefault="00217436" w:rsidP="00BA22D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6AF3DDE1" w14:textId="77777777" w:rsidR="00217436" w:rsidRPr="003671DB" w:rsidRDefault="00217436" w:rsidP="00BA22D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2A101D" w:rsidRPr="003671DB" w14:paraId="526BE134" w14:textId="77777777" w:rsidTr="00BA22DC">
        <w:tc>
          <w:tcPr>
            <w:tcW w:w="959" w:type="dxa"/>
            <w:shd w:val="clear" w:color="auto" w:fill="auto"/>
            <w:vAlign w:val="center"/>
          </w:tcPr>
          <w:p w14:paraId="66764C96" w14:textId="3DAB8AC7" w:rsidR="002A101D" w:rsidRDefault="002A101D" w:rsidP="00BA22DC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63650C94" w14:textId="32593F94" w:rsidR="002A101D" w:rsidRDefault="002A101D" w:rsidP="00BA22DC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Acomp</w:t>
            </w:r>
            <w:proofErr w:type="spellEnd"/>
            <w:r>
              <w:rPr>
                <w:rFonts w:cs="Arial"/>
              </w:rPr>
              <w:t xml:space="preserve"> Proposta</w:t>
            </w:r>
            <w:proofErr w:type="gramEnd"/>
          </w:p>
        </w:tc>
        <w:tc>
          <w:tcPr>
            <w:tcW w:w="4689" w:type="dxa"/>
            <w:shd w:val="clear" w:color="auto" w:fill="auto"/>
            <w:vAlign w:val="center"/>
          </w:tcPr>
          <w:p w14:paraId="3BF686D5" w14:textId="7B9F71B7" w:rsidR="0090109A" w:rsidRDefault="002A101D" w:rsidP="00BA22DC">
            <w:r>
              <w:t>Incluir no relatório</w:t>
            </w:r>
            <w:r w:rsidR="0090109A">
              <w:t xml:space="preserve"> </w:t>
            </w:r>
            <w:r w:rsidR="0090109A" w:rsidRPr="002A101D">
              <w:t>sintético</w:t>
            </w:r>
            <w:r w:rsidR="0090109A">
              <w:t xml:space="preserve">: </w:t>
            </w:r>
          </w:p>
          <w:p w14:paraId="36A06DCC" w14:textId="1BE906FF" w:rsidR="002A101D" w:rsidRDefault="002A101D" w:rsidP="00BA22DC">
            <w:r>
              <w:t>A</w:t>
            </w:r>
            <w:r w:rsidRPr="002A101D">
              <w:t>s propostas</w:t>
            </w:r>
            <w:r w:rsidR="0090109A">
              <w:t xml:space="preserve"> </w:t>
            </w:r>
            <w:r w:rsidRPr="002A101D">
              <w:t>comercializadas</w:t>
            </w:r>
            <w:r w:rsidR="0090109A">
              <w:t xml:space="preserve"> </w:t>
            </w:r>
            <w:r w:rsidRPr="002A101D">
              <w:t>via aceite digital e identifica</w:t>
            </w:r>
            <w:r w:rsidR="0090109A">
              <w:t>r</w:t>
            </w:r>
            <w:r w:rsidRPr="002A101D">
              <w:t xml:space="preserve"> </w:t>
            </w:r>
            <w:r w:rsidR="0090109A">
              <w:t xml:space="preserve">as </w:t>
            </w:r>
            <w:r w:rsidRPr="002A101D">
              <w:t>propostas com aceite digital, quantas implantaram</w:t>
            </w:r>
            <w:r>
              <w:t>,</w:t>
            </w:r>
            <w:r w:rsidRPr="002A101D">
              <w:t xml:space="preserve"> rejeitaram</w:t>
            </w:r>
            <w:r>
              <w:t>,</w:t>
            </w:r>
            <w:r w:rsidRPr="002A101D">
              <w:t xml:space="preserve"> estão pendentes de aceite</w:t>
            </w:r>
            <w:r>
              <w:t>,</w:t>
            </w:r>
            <w:r w:rsidRPr="002A101D">
              <w:t xml:space="preserve"> expiradas e com erro.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3A0F164" w14:textId="77777777" w:rsidR="002A101D" w:rsidRPr="003671DB" w:rsidRDefault="002A101D" w:rsidP="00BA22D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05971B5" w14:textId="77777777" w:rsidR="002A101D" w:rsidRPr="003671DB" w:rsidRDefault="002A101D" w:rsidP="00BA22D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2A101D" w:rsidRPr="003671DB" w14:paraId="51BA1194" w14:textId="77777777" w:rsidTr="00BA22DC">
        <w:tc>
          <w:tcPr>
            <w:tcW w:w="959" w:type="dxa"/>
            <w:shd w:val="clear" w:color="auto" w:fill="auto"/>
            <w:vAlign w:val="center"/>
          </w:tcPr>
          <w:p w14:paraId="4D3EECA2" w14:textId="6149FE77" w:rsidR="002A101D" w:rsidRDefault="002A101D" w:rsidP="00BA22DC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04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0208D25B" w14:textId="4719DC79" w:rsidR="002A101D" w:rsidRDefault="002A101D" w:rsidP="00BA22DC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Acomp</w:t>
            </w:r>
            <w:proofErr w:type="spellEnd"/>
            <w:r>
              <w:rPr>
                <w:rFonts w:cs="Arial"/>
              </w:rPr>
              <w:t xml:space="preserve"> Proposta</w:t>
            </w:r>
            <w:proofErr w:type="gramEnd"/>
          </w:p>
        </w:tc>
        <w:tc>
          <w:tcPr>
            <w:tcW w:w="4689" w:type="dxa"/>
            <w:shd w:val="clear" w:color="auto" w:fill="auto"/>
            <w:vAlign w:val="center"/>
          </w:tcPr>
          <w:p w14:paraId="54F051CD" w14:textId="4E645D30" w:rsidR="002A101D" w:rsidRDefault="002A101D" w:rsidP="002A101D">
            <w:r>
              <w:t>Criar um relatório analítico com opção de download nos formatos XLS e PDF sobre as propostas implantadas e rejeitadas com as informações:</w:t>
            </w:r>
          </w:p>
          <w:p w14:paraId="227F0C5A" w14:textId="77777777" w:rsidR="002A101D" w:rsidRDefault="002A101D" w:rsidP="002A101D"/>
          <w:p w14:paraId="7F099B3A" w14:textId="77777777" w:rsidR="002A101D" w:rsidRDefault="002A101D" w:rsidP="002A101D">
            <w:r>
              <w:t>Propostas Implantadas:</w:t>
            </w:r>
          </w:p>
          <w:p w14:paraId="26ED3B85" w14:textId="77777777" w:rsidR="002A101D" w:rsidRDefault="002A101D" w:rsidP="002A101D">
            <w:r>
              <w:t>1-     Nome</w:t>
            </w:r>
          </w:p>
          <w:p w14:paraId="0C94F5AF" w14:textId="77777777" w:rsidR="002A101D" w:rsidRDefault="002A101D" w:rsidP="002A101D">
            <w:r>
              <w:t>2-     Produto</w:t>
            </w:r>
          </w:p>
          <w:p w14:paraId="62700ED4" w14:textId="77777777" w:rsidR="002A101D" w:rsidRDefault="002A101D" w:rsidP="002A101D">
            <w:r>
              <w:t>3-     CPF</w:t>
            </w:r>
          </w:p>
          <w:p w14:paraId="0FEE89D2" w14:textId="77777777" w:rsidR="002A101D" w:rsidRDefault="002A101D" w:rsidP="002A101D">
            <w:r>
              <w:t xml:space="preserve">4-     </w:t>
            </w:r>
            <w:proofErr w:type="gramStart"/>
            <w:r>
              <w:t>Premio</w:t>
            </w:r>
            <w:proofErr w:type="gramEnd"/>
          </w:p>
          <w:p w14:paraId="5DD55790" w14:textId="77777777" w:rsidR="002A101D" w:rsidRDefault="002A101D" w:rsidP="002A101D">
            <w:r>
              <w:t>5-     Data do Movimento</w:t>
            </w:r>
          </w:p>
          <w:p w14:paraId="2B1A9E07" w14:textId="77777777" w:rsidR="002A101D" w:rsidRDefault="002A101D" w:rsidP="002A101D">
            <w:r>
              <w:t>6-     Totalizador por página</w:t>
            </w:r>
          </w:p>
          <w:p w14:paraId="5FFA9BB8" w14:textId="77777777" w:rsidR="002A101D" w:rsidRDefault="002A101D" w:rsidP="002A101D">
            <w:r>
              <w:t>7-     Sucursal</w:t>
            </w:r>
          </w:p>
          <w:p w14:paraId="02160BF4" w14:textId="77777777" w:rsidR="002A101D" w:rsidRDefault="002A101D" w:rsidP="002A101D">
            <w:r>
              <w:t>8-     Corretor</w:t>
            </w:r>
          </w:p>
          <w:p w14:paraId="67CAC69C" w14:textId="77777777" w:rsidR="002A101D" w:rsidRDefault="002A101D" w:rsidP="002A101D">
            <w:r>
              <w:t>Propostas Rejeitadas:</w:t>
            </w:r>
          </w:p>
          <w:p w14:paraId="0B1E947C" w14:textId="77777777" w:rsidR="002A101D" w:rsidRDefault="002A101D" w:rsidP="002A101D">
            <w:r>
              <w:t>1-     Nome</w:t>
            </w:r>
          </w:p>
          <w:p w14:paraId="56150F99" w14:textId="203EC664" w:rsidR="002A101D" w:rsidRDefault="002A101D" w:rsidP="002A101D">
            <w:r>
              <w:t>2-     Produto</w:t>
            </w:r>
          </w:p>
          <w:p w14:paraId="1CA0979F" w14:textId="77777777" w:rsidR="002A101D" w:rsidRDefault="002A101D" w:rsidP="002A101D">
            <w:r>
              <w:t>3-     CPF</w:t>
            </w:r>
          </w:p>
          <w:p w14:paraId="17D0E5FF" w14:textId="77777777" w:rsidR="002A101D" w:rsidRDefault="002A101D" w:rsidP="002A101D">
            <w:r>
              <w:t xml:space="preserve">4-     </w:t>
            </w:r>
            <w:proofErr w:type="gramStart"/>
            <w:r>
              <w:t>Premio</w:t>
            </w:r>
            <w:proofErr w:type="gramEnd"/>
          </w:p>
          <w:p w14:paraId="56186E66" w14:textId="77777777" w:rsidR="002A101D" w:rsidRDefault="002A101D" w:rsidP="002A101D">
            <w:r>
              <w:t>5-     Data do Movimento</w:t>
            </w:r>
          </w:p>
          <w:p w14:paraId="58531E48" w14:textId="77777777" w:rsidR="002A101D" w:rsidRDefault="002A101D" w:rsidP="002A101D">
            <w:r>
              <w:t>6-     Totalizador por página</w:t>
            </w:r>
          </w:p>
          <w:p w14:paraId="0ED0F3E4" w14:textId="77777777" w:rsidR="002A101D" w:rsidRDefault="002A101D" w:rsidP="002A101D">
            <w:r>
              <w:t>7-     Sucursal</w:t>
            </w:r>
          </w:p>
          <w:p w14:paraId="2329EBC5" w14:textId="77777777" w:rsidR="002A101D" w:rsidRDefault="002A101D" w:rsidP="002A101D">
            <w:r>
              <w:t>8-     Motivo da Rejeição</w:t>
            </w:r>
          </w:p>
          <w:p w14:paraId="211B7CFB" w14:textId="77777777" w:rsidR="002A101D" w:rsidRDefault="002A101D" w:rsidP="002A101D">
            <w:r>
              <w:t>9-     Corretor</w:t>
            </w:r>
          </w:p>
          <w:p w14:paraId="277A95D2" w14:textId="77777777" w:rsidR="002A101D" w:rsidRDefault="002A101D" w:rsidP="00BA22DC"/>
        </w:tc>
        <w:tc>
          <w:tcPr>
            <w:tcW w:w="1440" w:type="dxa"/>
            <w:shd w:val="clear" w:color="auto" w:fill="auto"/>
            <w:vAlign w:val="center"/>
          </w:tcPr>
          <w:p w14:paraId="24D26BF0" w14:textId="77777777" w:rsidR="002A101D" w:rsidRPr="003671DB" w:rsidRDefault="002A101D" w:rsidP="00BA22D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783AE14" w14:textId="77777777" w:rsidR="002A101D" w:rsidRPr="003671DB" w:rsidRDefault="002A101D" w:rsidP="00BA22DC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5CC1A04F" w14:textId="77777777" w:rsidR="00906A93" w:rsidRDefault="00906A93" w:rsidP="00A71DAC">
      <w:pPr>
        <w:rPr>
          <w:b/>
          <w:sz w:val="24"/>
        </w:rPr>
      </w:pPr>
    </w:p>
    <w:p w14:paraId="0B2FDBC8" w14:textId="77777777" w:rsidR="003B77D9" w:rsidRDefault="003B77D9" w:rsidP="00A71DAC">
      <w:pPr>
        <w:rPr>
          <w:b/>
          <w:sz w:val="24"/>
        </w:rPr>
      </w:pPr>
    </w:p>
    <w:p w14:paraId="460F3C68" w14:textId="77777777" w:rsidR="003B77D9" w:rsidRDefault="003B77D9" w:rsidP="00A71DAC">
      <w:pPr>
        <w:rPr>
          <w:b/>
          <w:sz w:val="24"/>
        </w:rPr>
      </w:pPr>
    </w:p>
    <w:p w14:paraId="518D36D3" w14:textId="77777777" w:rsidR="00A71DAC" w:rsidRPr="00EB261F" w:rsidRDefault="00A71DAC" w:rsidP="00A71DAC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317D1CB6" w14:textId="77777777" w:rsidR="00DB564C" w:rsidRPr="00EB261F" w:rsidRDefault="00DB564C" w:rsidP="00017DD6">
      <w:pPr>
        <w:pStyle w:val="Ttulo4"/>
        <w:rPr>
          <w:sz w:val="24"/>
        </w:rPr>
      </w:pPr>
      <w:bookmarkStart w:id="57" w:name="_CA01_–_Cadastrar"/>
      <w:bookmarkStart w:id="58" w:name="_Toc513197231"/>
      <w:bookmarkStart w:id="59" w:name="AF02"/>
      <w:bookmarkEnd w:id="57"/>
      <w:r w:rsidRPr="00EB261F">
        <w:rPr>
          <w:sz w:val="24"/>
        </w:rPr>
        <w:t xml:space="preserve">CA01 – </w:t>
      </w:r>
      <w:bookmarkEnd w:id="58"/>
      <w:r w:rsidR="009670A1">
        <w:rPr>
          <w:sz w:val="24"/>
        </w:rPr>
        <w:t>XXXXXXXXXX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930"/>
        <w:gridCol w:w="4881"/>
        <w:gridCol w:w="1560"/>
        <w:gridCol w:w="2409"/>
      </w:tblGrid>
      <w:tr w:rsidR="00DB564C" w:rsidRPr="003671DB" w14:paraId="2280E75F" w14:textId="77777777" w:rsidTr="00CC2ECC">
        <w:tc>
          <w:tcPr>
            <w:tcW w:w="993" w:type="dxa"/>
            <w:shd w:val="clear" w:color="auto" w:fill="D9D9D9" w:themeFill="background1" w:themeFillShade="D9"/>
          </w:tcPr>
          <w:p w14:paraId="27C346B7" w14:textId="77777777" w:rsidR="00DB564C" w:rsidRPr="009E0924" w:rsidRDefault="00DB564C" w:rsidP="009E092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14:paraId="097C90BB" w14:textId="77777777" w:rsidR="00DB564C" w:rsidRPr="009E0924" w:rsidRDefault="00DB564C" w:rsidP="009E092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81" w:type="dxa"/>
            <w:shd w:val="clear" w:color="auto" w:fill="D9D9D9" w:themeFill="background1" w:themeFillShade="D9"/>
          </w:tcPr>
          <w:p w14:paraId="0AC91CE5" w14:textId="77777777" w:rsidR="00DB564C" w:rsidRPr="009E0924" w:rsidRDefault="00DB564C" w:rsidP="009E092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0663131" w14:textId="77777777" w:rsidR="00DB564C" w:rsidRPr="009E0924" w:rsidRDefault="00DB564C" w:rsidP="009E092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4B7A00E3" w14:textId="77777777" w:rsidR="00DB564C" w:rsidRPr="009E0924" w:rsidRDefault="00DB564C" w:rsidP="009E092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DB564C" w:rsidRPr="003671DB" w14:paraId="125CF08E" w14:textId="77777777" w:rsidTr="009E0924">
        <w:tc>
          <w:tcPr>
            <w:tcW w:w="993" w:type="dxa"/>
            <w:vAlign w:val="center"/>
          </w:tcPr>
          <w:p w14:paraId="4638F85C" w14:textId="77777777" w:rsidR="00DB564C" w:rsidRPr="003671DB" w:rsidRDefault="00DB564C" w:rsidP="00781454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</w:p>
        </w:tc>
        <w:tc>
          <w:tcPr>
            <w:tcW w:w="930" w:type="dxa"/>
            <w:vAlign w:val="center"/>
          </w:tcPr>
          <w:p w14:paraId="129CBAE4" w14:textId="77777777" w:rsidR="00DB564C" w:rsidRPr="003671DB" w:rsidRDefault="00DB564C" w:rsidP="00781454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21BA6BA9" w14:textId="77777777" w:rsidR="00DB564C" w:rsidRPr="003671DB" w:rsidRDefault="00DB564C" w:rsidP="00400F81"/>
        </w:tc>
        <w:tc>
          <w:tcPr>
            <w:tcW w:w="1560" w:type="dxa"/>
            <w:vAlign w:val="center"/>
          </w:tcPr>
          <w:p w14:paraId="07C0FA08" w14:textId="77777777" w:rsidR="00DB564C" w:rsidRPr="003671DB" w:rsidRDefault="00DB564C" w:rsidP="00781454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1144AAE6" w14:textId="77777777" w:rsidR="00DB564C" w:rsidRPr="003671DB" w:rsidRDefault="00DB564C" w:rsidP="00781454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</w:tbl>
    <w:p w14:paraId="12853781" w14:textId="77777777" w:rsidR="00F70807" w:rsidRDefault="00F70807" w:rsidP="00F70807">
      <w:bookmarkStart w:id="60" w:name="_AF02_–_Selecionar"/>
      <w:bookmarkStart w:id="61" w:name="_CA02_–_Esqueci"/>
      <w:bookmarkStart w:id="62" w:name="_AF03–_Selecionar_opção"/>
      <w:bookmarkStart w:id="63" w:name="_Toc513197235"/>
      <w:bookmarkStart w:id="64" w:name="EF01"/>
      <w:bookmarkEnd w:id="59"/>
      <w:bookmarkEnd w:id="60"/>
      <w:bookmarkEnd w:id="61"/>
      <w:bookmarkEnd w:id="62"/>
    </w:p>
    <w:p w14:paraId="1BAF0105" w14:textId="77777777" w:rsidR="008F5F2F" w:rsidRDefault="008F5F2F" w:rsidP="00F70807"/>
    <w:p w14:paraId="23C6D64A" w14:textId="77777777" w:rsidR="00F70807" w:rsidRPr="00EB261F" w:rsidRDefault="00F70807" w:rsidP="00F70807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1E179493" w14:textId="77777777" w:rsidR="00D85C6E" w:rsidRPr="00D85C6E" w:rsidRDefault="00D85C6E" w:rsidP="00D85C6E">
      <w:pPr>
        <w:pStyle w:val="Ttulo4"/>
        <w:rPr>
          <w:sz w:val="24"/>
        </w:rPr>
      </w:pPr>
      <w:bookmarkStart w:id="65" w:name="_CE01_–_"/>
      <w:bookmarkEnd w:id="65"/>
      <w:r w:rsidRPr="00D85C6E">
        <w:rPr>
          <w:sz w:val="24"/>
        </w:rPr>
        <w:t xml:space="preserve">CE01 –  </w:t>
      </w:r>
      <w:bookmarkEnd w:id="63"/>
      <w:r w:rsidR="009670A1">
        <w:rPr>
          <w:sz w:val="24"/>
        </w:rPr>
        <w:t>XXXXXXXX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3"/>
        <w:gridCol w:w="1175"/>
        <w:gridCol w:w="4534"/>
        <w:gridCol w:w="1468"/>
        <w:gridCol w:w="2603"/>
      </w:tblGrid>
      <w:tr w:rsidR="00D85C6E" w:rsidRPr="003671DB" w14:paraId="40EC7268" w14:textId="77777777" w:rsidTr="006E1794">
        <w:tc>
          <w:tcPr>
            <w:tcW w:w="993" w:type="dxa"/>
            <w:shd w:val="clear" w:color="auto" w:fill="D9D9D9" w:themeFill="background1" w:themeFillShade="D9"/>
          </w:tcPr>
          <w:p w14:paraId="09AB8E04" w14:textId="77777777" w:rsidR="00D85C6E" w:rsidRPr="006E1794" w:rsidRDefault="00D85C6E" w:rsidP="006E179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75" w:type="dxa"/>
            <w:shd w:val="clear" w:color="auto" w:fill="D9D9D9" w:themeFill="background1" w:themeFillShade="D9"/>
          </w:tcPr>
          <w:p w14:paraId="1573F54A" w14:textId="77777777" w:rsidR="00D85C6E" w:rsidRPr="006E1794" w:rsidRDefault="00D85C6E" w:rsidP="006E179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534" w:type="dxa"/>
            <w:shd w:val="clear" w:color="auto" w:fill="D9D9D9" w:themeFill="background1" w:themeFillShade="D9"/>
          </w:tcPr>
          <w:p w14:paraId="1C95D673" w14:textId="77777777" w:rsidR="00D85C6E" w:rsidRPr="006E1794" w:rsidRDefault="00D85C6E" w:rsidP="006E179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68" w:type="dxa"/>
            <w:shd w:val="clear" w:color="auto" w:fill="D9D9D9" w:themeFill="background1" w:themeFillShade="D9"/>
          </w:tcPr>
          <w:p w14:paraId="3B50C6F4" w14:textId="77777777" w:rsidR="00D85C6E" w:rsidRPr="006E1794" w:rsidRDefault="00D85C6E" w:rsidP="006E179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603" w:type="dxa"/>
            <w:shd w:val="clear" w:color="auto" w:fill="D9D9D9" w:themeFill="background1" w:themeFillShade="D9"/>
          </w:tcPr>
          <w:p w14:paraId="24ED5BEE" w14:textId="77777777" w:rsidR="00D85C6E" w:rsidRPr="006E1794" w:rsidRDefault="00D85C6E" w:rsidP="006E1794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Referência</w:t>
            </w:r>
          </w:p>
        </w:tc>
      </w:tr>
      <w:tr w:rsidR="00D85C6E" w:rsidRPr="003671DB" w14:paraId="0D0776F6" w14:textId="77777777" w:rsidTr="006E1794">
        <w:tc>
          <w:tcPr>
            <w:tcW w:w="993" w:type="dxa"/>
            <w:vAlign w:val="center"/>
          </w:tcPr>
          <w:p w14:paraId="49EDDB6B" w14:textId="77777777" w:rsidR="00D85C6E" w:rsidRPr="003671DB" w:rsidRDefault="00D85C6E" w:rsidP="00781454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45077754" w14:textId="77777777" w:rsidR="00D85C6E" w:rsidRPr="003671DB" w:rsidRDefault="00D85C6E" w:rsidP="00781454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4A79BB17" w14:textId="77777777" w:rsidR="00D85C6E" w:rsidRPr="003671DB" w:rsidRDefault="00D85C6E" w:rsidP="00781454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3B0B3893" w14:textId="77777777" w:rsidR="00D85C6E" w:rsidRPr="003671DB" w:rsidRDefault="00D85C6E" w:rsidP="00781454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3886235D" w14:textId="77777777" w:rsidR="00D85C6E" w:rsidRPr="003671DB" w:rsidRDefault="00D85C6E" w:rsidP="00781454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  <w:bookmarkEnd w:id="64"/>
    </w:tbl>
    <w:p w14:paraId="726B7C7A" w14:textId="77777777" w:rsidR="008F5F2F" w:rsidRDefault="008F5F2F" w:rsidP="00D8247C">
      <w:pPr>
        <w:rPr>
          <w:b/>
          <w:sz w:val="24"/>
        </w:rPr>
      </w:pPr>
    </w:p>
    <w:p w14:paraId="20934E9B" w14:textId="77777777" w:rsidR="008F5F2F" w:rsidRDefault="008F5F2F" w:rsidP="00D8247C">
      <w:pPr>
        <w:rPr>
          <w:b/>
          <w:sz w:val="24"/>
        </w:rPr>
      </w:pPr>
    </w:p>
    <w:p w14:paraId="4E3B5491" w14:textId="77777777" w:rsidR="00F04AB6" w:rsidRPr="00EB261F" w:rsidRDefault="00F04AB6" w:rsidP="00D8247C">
      <w:pPr>
        <w:rPr>
          <w:b/>
          <w:sz w:val="24"/>
        </w:rPr>
      </w:pPr>
      <w:r w:rsidRPr="00EB261F">
        <w:rPr>
          <w:b/>
          <w:sz w:val="24"/>
        </w:rPr>
        <w:t>Regras de Negócio</w:t>
      </w:r>
      <w:bookmarkEnd w:id="14"/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10"/>
        <w:gridCol w:w="6592"/>
      </w:tblGrid>
      <w:tr w:rsidR="00E74288" w:rsidRPr="003671DB" w14:paraId="57BBC3F2" w14:textId="77777777" w:rsidTr="00AE685A">
        <w:trPr>
          <w:jc w:val="center"/>
        </w:trPr>
        <w:tc>
          <w:tcPr>
            <w:tcW w:w="4110" w:type="dxa"/>
            <w:shd w:val="clear" w:color="auto" w:fill="D9D9D9" w:themeFill="background1" w:themeFillShade="D9"/>
            <w:vAlign w:val="center"/>
          </w:tcPr>
          <w:p w14:paraId="55282AB9" w14:textId="77777777" w:rsidR="00E74288" w:rsidRPr="00AE685A" w:rsidRDefault="00E74288" w:rsidP="00AE685A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bookmarkStart w:id="66" w:name="BR04"/>
            <w:bookmarkStart w:id="67" w:name="BR06"/>
            <w:bookmarkStart w:id="68" w:name="_BR01_-_Data"/>
            <w:bookmarkStart w:id="69" w:name="_BR03_-_Contratos"/>
            <w:bookmarkStart w:id="70" w:name="_BR04_-_Periodicidade"/>
            <w:bookmarkStart w:id="71" w:name="_BR01_1"/>
            <w:bookmarkStart w:id="72" w:name="_BR02_2"/>
            <w:bookmarkStart w:id="73" w:name="_BR02_1"/>
            <w:bookmarkStart w:id="74" w:name="_BR05"/>
            <w:bookmarkStart w:id="75" w:name="_BR07"/>
            <w:bookmarkStart w:id="76" w:name="_BR02_"/>
            <w:bookmarkStart w:id="77" w:name="_BR02"/>
            <w:bookmarkStart w:id="78" w:name="_Toc508374741"/>
            <w:bookmarkStart w:id="79" w:name="_Toc248751564"/>
            <w:bookmarkStart w:id="80" w:name="_Toc248751789"/>
            <w:bookmarkStart w:id="81" w:name="_Toc255886475"/>
            <w:bookmarkStart w:id="82" w:name="_Toc291756700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r w:rsidRPr="00AE685A">
              <w:rPr>
                <w:rFonts w:cs="Arial"/>
                <w:b/>
                <w:sz w:val="22"/>
                <w:szCs w:val="22"/>
              </w:rPr>
              <w:t>Número da Regra e Nome</w:t>
            </w:r>
          </w:p>
        </w:tc>
        <w:tc>
          <w:tcPr>
            <w:tcW w:w="6592" w:type="dxa"/>
            <w:shd w:val="clear" w:color="auto" w:fill="D9D9D9" w:themeFill="background1" w:themeFillShade="D9"/>
            <w:vAlign w:val="center"/>
          </w:tcPr>
          <w:p w14:paraId="00FBD234" w14:textId="77777777" w:rsidR="00E74288" w:rsidRPr="00AE685A" w:rsidRDefault="00E74288" w:rsidP="00AE685A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Descrição da Regra Negocial</w:t>
            </w:r>
          </w:p>
        </w:tc>
      </w:tr>
      <w:tr w:rsidR="00E74288" w:rsidRPr="003671DB" w14:paraId="0DFCE5B0" w14:textId="77777777" w:rsidTr="00E74288">
        <w:trPr>
          <w:trHeight w:val="614"/>
          <w:jc w:val="center"/>
        </w:trPr>
        <w:tc>
          <w:tcPr>
            <w:tcW w:w="4110" w:type="dxa"/>
            <w:vAlign w:val="center"/>
          </w:tcPr>
          <w:p w14:paraId="5958F773" w14:textId="77777777" w:rsidR="00E74288" w:rsidRPr="009C114B" w:rsidRDefault="00E74288" w:rsidP="009670A1">
            <w:pPr>
              <w:pStyle w:val="Ttulo4"/>
            </w:pPr>
            <w:bookmarkStart w:id="83" w:name="_RN01_–_Validação"/>
            <w:bookmarkEnd w:id="83"/>
          </w:p>
        </w:tc>
        <w:tc>
          <w:tcPr>
            <w:tcW w:w="6592" w:type="dxa"/>
            <w:vAlign w:val="center"/>
          </w:tcPr>
          <w:p w14:paraId="4519E898" w14:textId="77777777" w:rsidR="00E74288" w:rsidRPr="003671DB" w:rsidRDefault="00E74288" w:rsidP="00400F81"/>
        </w:tc>
      </w:tr>
    </w:tbl>
    <w:p w14:paraId="3A045BF1" w14:textId="77777777" w:rsidR="00BD1544" w:rsidRDefault="00BD1544" w:rsidP="00F04AB6">
      <w:pPr>
        <w:rPr>
          <w:b/>
          <w:sz w:val="22"/>
        </w:rPr>
      </w:pPr>
      <w:bookmarkStart w:id="84" w:name="_RN02_–_Validar"/>
      <w:bookmarkEnd w:id="84"/>
    </w:p>
    <w:p w14:paraId="5447FF92" w14:textId="77777777" w:rsidR="008F5F2F" w:rsidRDefault="008F5F2F" w:rsidP="00F04AB6">
      <w:pPr>
        <w:rPr>
          <w:b/>
          <w:sz w:val="22"/>
        </w:rPr>
      </w:pPr>
    </w:p>
    <w:p w14:paraId="692467C4" w14:textId="77777777" w:rsidR="008F5F2F" w:rsidRDefault="008F5F2F" w:rsidP="00F04AB6">
      <w:pPr>
        <w:rPr>
          <w:b/>
          <w:sz w:val="22"/>
        </w:rPr>
      </w:pPr>
    </w:p>
    <w:p w14:paraId="34ADC157" w14:textId="77777777" w:rsidR="008F5F2F" w:rsidRDefault="008F5F2F" w:rsidP="00F04AB6">
      <w:pPr>
        <w:rPr>
          <w:b/>
          <w:sz w:val="22"/>
        </w:rPr>
      </w:pPr>
    </w:p>
    <w:p w14:paraId="08DEF91B" w14:textId="77777777" w:rsidR="00F04AB6" w:rsidRPr="00EB261F" w:rsidRDefault="00F04AB6" w:rsidP="00F04AB6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  <w:bookmarkEnd w:id="78"/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565BAB" w:rsidRPr="003671DB" w14:paraId="0541F77B" w14:textId="77777777" w:rsidTr="006E1D33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D0733C2" w14:textId="77777777" w:rsidR="00565BAB" w:rsidRPr="00400F81" w:rsidRDefault="00565BAB" w:rsidP="00400F81">
            <w:pPr>
              <w:rPr>
                <w:b/>
              </w:rPr>
            </w:pPr>
            <w:bookmarkStart w:id="85" w:name="M02"/>
            <w:bookmarkStart w:id="86" w:name="_MS10"/>
            <w:bookmarkStart w:id="87" w:name="_DV01_–_Arquivo"/>
            <w:bookmarkStart w:id="88" w:name="_DV01_–_Layout"/>
            <w:bookmarkStart w:id="89" w:name="_Toc508374742"/>
            <w:bookmarkEnd w:id="79"/>
            <w:bookmarkEnd w:id="80"/>
            <w:bookmarkEnd w:id="81"/>
            <w:bookmarkEnd w:id="82"/>
            <w:bookmarkEnd w:id="85"/>
            <w:bookmarkEnd w:id="86"/>
            <w:bookmarkEnd w:id="87"/>
            <w:bookmarkEnd w:id="88"/>
            <w:r w:rsidRPr="00400F81">
              <w:rPr>
                <w:b/>
              </w:rPr>
              <w:t># 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48598719" w14:textId="77777777" w:rsidR="00565BAB" w:rsidRPr="00400F81" w:rsidRDefault="00565BAB" w:rsidP="00400F81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2DA09A08" w14:textId="77777777" w:rsidR="00565BAB" w:rsidRPr="00400F81" w:rsidRDefault="00565BAB" w:rsidP="00400F81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565BAB" w:rsidRPr="003671DB" w14:paraId="152286D7" w14:textId="77777777" w:rsidTr="006E1D33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EBFE39A" w14:textId="77777777" w:rsidR="00565BAB" w:rsidRPr="00806C7E" w:rsidRDefault="00565BAB" w:rsidP="00565BAB">
            <w:pPr>
              <w:pStyle w:val="Ttulo4"/>
              <w:jc w:val="center"/>
            </w:pPr>
            <w:bookmarkStart w:id="90" w:name="_M01_1"/>
            <w:bookmarkEnd w:id="90"/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28B7472" w14:textId="77777777" w:rsidR="00565BAB" w:rsidRPr="003671DB" w:rsidRDefault="00565BAB" w:rsidP="00400F81"/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AFF09AA" w14:textId="77777777" w:rsidR="00565BAB" w:rsidRPr="003671DB" w:rsidRDefault="00565BAB" w:rsidP="00400F81">
            <w:pPr>
              <w:rPr>
                <w:rFonts w:cs="Arial"/>
              </w:rPr>
            </w:pPr>
          </w:p>
        </w:tc>
      </w:tr>
    </w:tbl>
    <w:p w14:paraId="689BB5E7" w14:textId="77777777" w:rsidR="00F04AB6" w:rsidRDefault="00F04AB6" w:rsidP="00F04AB6">
      <w:pPr>
        <w:pStyle w:val="Ttulo2"/>
      </w:pPr>
      <w:bookmarkStart w:id="91" w:name="_M02_1"/>
      <w:bookmarkEnd w:id="91"/>
    </w:p>
    <w:p w14:paraId="389E49EB" w14:textId="77777777" w:rsidR="00F548C5" w:rsidRDefault="00F548C5" w:rsidP="006E1D33">
      <w:pPr>
        <w:rPr>
          <w:b/>
          <w:sz w:val="24"/>
        </w:rPr>
      </w:pPr>
    </w:p>
    <w:p w14:paraId="2B867E89" w14:textId="77777777" w:rsidR="00F548C5" w:rsidRPr="00513C8C" w:rsidRDefault="00F548C5" w:rsidP="00F548C5">
      <w:pPr>
        <w:rPr>
          <w:b/>
          <w:lang w:eastAsia="en-GB"/>
        </w:rPr>
      </w:pP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F548C5" w:rsidRPr="00513C8C" w14:paraId="0C8A0425" w14:textId="77777777" w:rsidTr="009278B2">
        <w:tc>
          <w:tcPr>
            <w:tcW w:w="1273" w:type="dxa"/>
            <w:shd w:val="clear" w:color="auto" w:fill="D9D9D9" w:themeFill="background1" w:themeFillShade="D9"/>
          </w:tcPr>
          <w:p w14:paraId="61B11027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1917" w:type="dxa"/>
            <w:shd w:val="clear" w:color="auto" w:fill="D9D9D9" w:themeFill="background1" w:themeFillShade="D9"/>
          </w:tcPr>
          <w:p w14:paraId="60C5A5D2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14:paraId="19775A95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14:paraId="12DAD22F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117" w:type="dxa"/>
            <w:shd w:val="clear" w:color="auto" w:fill="D9D9D9" w:themeFill="background1" w:themeFillShade="D9"/>
          </w:tcPr>
          <w:p w14:paraId="6FBE168F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6A7462B5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0DFBB637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F548C5" w:rsidRPr="00751691" w14:paraId="79CAA988" w14:textId="77777777" w:rsidTr="009278B2">
        <w:tc>
          <w:tcPr>
            <w:tcW w:w="1273" w:type="dxa"/>
          </w:tcPr>
          <w:p w14:paraId="25CDC0B5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61669B3F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85EA245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2183F780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5EBAB972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3C694359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2D498D9E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3E7D291B" w14:textId="77777777" w:rsidTr="009278B2">
        <w:tc>
          <w:tcPr>
            <w:tcW w:w="1273" w:type="dxa"/>
          </w:tcPr>
          <w:p w14:paraId="6ED6BD04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3F1E30F9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0449974E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163E2C75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A3C42EB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24E016F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43DE33FC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683DEA32" w14:textId="77777777" w:rsidTr="009278B2">
        <w:tc>
          <w:tcPr>
            <w:tcW w:w="1273" w:type="dxa"/>
          </w:tcPr>
          <w:p w14:paraId="629ED37D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022444B8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46D064F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2597D8C6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4D63E6C4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0C98C7F2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C3B411D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6E2C8B92" w14:textId="77777777" w:rsidTr="009278B2">
        <w:tc>
          <w:tcPr>
            <w:tcW w:w="1273" w:type="dxa"/>
          </w:tcPr>
          <w:p w14:paraId="2A4E7940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1F8E541C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23D7111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7A276A2C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55210162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6E3EFFE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1ECA2C2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3AE00FBB" w14:textId="77777777" w:rsidTr="009278B2">
        <w:tc>
          <w:tcPr>
            <w:tcW w:w="1273" w:type="dxa"/>
          </w:tcPr>
          <w:p w14:paraId="3DF3487E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3930DC45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227F1C62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170A2DD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5924A1CB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6D5FDAB6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15667FD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</w:tbl>
    <w:p w14:paraId="40C842F7" w14:textId="77777777" w:rsidR="00F548C5" w:rsidRDefault="00F548C5" w:rsidP="00F548C5">
      <w:pPr>
        <w:rPr>
          <w:b/>
          <w:sz w:val="24"/>
        </w:rPr>
      </w:pPr>
    </w:p>
    <w:p w14:paraId="5DBDC2E3" w14:textId="77777777" w:rsidR="00F548C5" w:rsidRDefault="00F548C5" w:rsidP="006E1D33">
      <w:pPr>
        <w:rPr>
          <w:b/>
          <w:sz w:val="24"/>
        </w:rPr>
      </w:pPr>
    </w:p>
    <w:p w14:paraId="53EA7167" w14:textId="77777777" w:rsidR="006E1D33" w:rsidRDefault="00F04AB6" w:rsidP="006E1D33">
      <w:pPr>
        <w:rPr>
          <w:b/>
          <w:sz w:val="24"/>
        </w:rPr>
      </w:pPr>
      <w:r w:rsidRPr="00EB261F">
        <w:rPr>
          <w:b/>
          <w:sz w:val="24"/>
        </w:rPr>
        <w:t>Telas</w:t>
      </w:r>
      <w:bookmarkStart w:id="92" w:name="DV01"/>
      <w:bookmarkStart w:id="93" w:name="_Toc513020235"/>
      <w:bookmarkStart w:id="94" w:name="_Toc513197279"/>
      <w:bookmarkEnd w:id="89"/>
    </w:p>
    <w:p w14:paraId="640D6EAF" w14:textId="77777777" w:rsidR="006E1D33" w:rsidRPr="002B68D6" w:rsidRDefault="00DF5365" w:rsidP="002B68D6">
      <w:pPr>
        <w:pStyle w:val="Ttulo4"/>
        <w:rPr>
          <w:bCs/>
          <w:iCs/>
          <w:sz w:val="24"/>
        </w:rPr>
      </w:pPr>
      <w:bookmarkStart w:id="95" w:name="_DV01_–_Tela"/>
      <w:bookmarkEnd w:id="95"/>
      <w:r w:rsidRPr="002B68D6">
        <w:rPr>
          <w:sz w:val="24"/>
        </w:rPr>
        <w:t xml:space="preserve">DV01 </w:t>
      </w:r>
      <w:bookmarkEnd w:id="92"/>
      <w:r w:rsidRPr="002B68D6">
        <w:rPr>
          <w:sz w:val="24"/>
        </w:rPr>
        <w:t xml:space="preserve">– Tela </w:t>
      </w:r>
      <w:bookmarkStart w:id="96" w:name="_Toc513197280"/>
      <w:bookmarkEnd w:id="93"/>
      <w:bookmarkEnd w:id="94"/>
    </w:p>
    <w:bookmarkEnd w:id="96"/>
    <w:p w14:paraId="725C097C" w14:textId="77777777" w:rsidR="00DF5365" w:rsidRPr="003671DB" w:rsidRDefault="00DF5365" w:rsidP="00513C8C">
      <w:pPr>
        <w:rPr>
          <w:noProof/>
        </w:rPr>
      </w:pPr>
    </w:p>
    <w:p w14:paraId="4FE4D90D" w14:textId="77777777" w:rsidR="00EA373D" w:rsidRDefault="004D0136" w:rsidP="00513C8C">
      <w:pPr>
        <w:rPr>
          <w:lang w:eastAsia="en-GB"/>
        </w:rPr>
      </w:pPr>
      <w:r>
        <w:rPr>
          <w:lang w:eastAsia="en-GB"/>
        </w:rPr>
        <w:t>IMAGEM / CANA</w:t>
      </w:r>
      <w:bookmarkStart w:id="97" w:name="DV04"/>
      <w:bookmarkStart w:id="98" w:name="_DV02_–_Layout"/>
      <w:bookmarkStart w:id="99" w:name="_DV03_–_Layout_1"/>
      <w:bookmarkStart w:id="100" w:name="_DV04_–_Layout"/>
      <w:bookmarkStart w:id="101" w:name="_DV05_–_Layout"/>
      <w:bookmarkStart w:id="102" w:name="_DV06_–_Layout"/>
      <w:bookmarkStart w:id="103" w:name="_DV07_–_Layout"/>
      <w:bookmarkStart w:id="104" w:name="_DV03_–_Layout"/>
      <w:bookmarkStart w:id="105" w:name="_M1"/>
      <w:bookmarkStart w:id="106" w:name="_M01"/>
      <w:bookmarkStart w:id="107" w:name="_M01_"/>
      <w:bookmarkStart w:id="108" w:name="_M02"/>
      <w:bookmarkStart w:id="109" w:name="_M2"/>
      <w:bookmarkStart w:id="110" w:name="_DV01__Mensagem_informativa"/>
      <w:bookmarkStart w:id="111" w:name="_DV01___Cancelamento"/>
      <w:bookmarkStart w:id="112" w:name="_DV02__Mensagem_informativa"/>
      <w:bookmarkStart w:id="113" w:name="_DV02__Demonstrativo_do"/>
      <w:bookmarkStart w:id="114" w:name="_DV03__Resumo_e"/>
      <w:bookmarkStart w:id="115" w:name="_Toc513197284"/>
      <w:bookmarkStart w:id="116" w:name="_Toc508374743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r w:rsidR="00EA373D">
        <w:rPr>
          <w:lang w:eastAsia="en-GB"/>
        </w:rPr>
        <w:t>L</w:t>
      </w:r>
    </w:p>
    <w:p w14:paraId="19679D12" w14:textId="77777777" w:rsidR="00EA373D" w:rsidRDefault="00EA373D" w:rsidP="00513C8C">
      <w:pPr>
        <w:rPr>
          <w:lang w:eastAsia="en-GB"/>
        </w:rPr>
      </w:pPr>
    </w:p>
    <w:p w14:paraId="37016ABF" w14:textId="77777777" w:rsidR="00EA373D" w:rsidRDefault="00EA373D" w:rsidP="00513C8C">
      <w:pPr>
        <w:rPr>
          <w:b/>
          <w:lang w:eastAsia="en-GB"/>
        </w:rPr>
      </w:pPr>
    </w:p>
    <w:p w14:paraId="4C68E57F" w14:textId="77777777" w:rsidR="006E1D33" w:rsidRPr="00F03C8B" w:rsidRDefault="006E1D33" w:rsidP="00513C8C">
      <w:pPr>
        <w:rPr>
          <w:lang w:eastAsia="en-GB"/>
        </w:rPr>
      </w:pPr>
      <w:r w:rsidRPr="00513C8C">
        <w:rPr>
          <w:b/>
          <w:lang w:eastAsia="en-GB"/>
        </w:rPr>
        <w:t>Especificação dos campos</w:t>
      </w:r>
      <w:bookmarkEnd w:id="115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921FC1" w:rsidRPr="00513C8C" w14:paraId="22FE7CCF" w14:textId="77777777" w:rsidTr="000D79DB">
        <w:tc>
          <w:tcPr>
            <w:tcW w:w="1403" w:type="dxa"/>
            <w:shd w:val="clear" w:color="auto" w:fill="D9D9D9" w:themeFill="background1" w:themeFillShade="D9"/>
          </w:tcPr>
          <w:p w14:paraId="6F39173E" w14:textId="77777777" w:rsidR="006E1D33" w:rsidRPr="00513C8C" w:rsidRDefault="006E1D33" w:rsidP="00513C8C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2294" w:type="dxa"/>
            <w:shd w:val="clear" w:color="auto" w:fill="D9D9D9" w:themeFill="background1" w:themeFillShade="D9"/>
          </w:tcPr>
          <w:p w14:paraId="7C3DAB1E" w14:textId="77777777" w:rsidR="006E1D33" w:rsidRPr="00513C8C" w:rsidRDefault="006E1D33" w:rsidP="00513C8C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43" w:type="dxa"/>
            <w:shd w:val="clear" w:color="auto" w:fill="D9D9D9" w:themeFill="background1" w:themeFillShade="D9"/>
          </w:tcPr>
          <w:p w14:paraId="64DA9901" w14:textId="77777777" w:rsidR="006E1D33" w:rsidRPr="00513C8C" w:rsidRDefault="006E1D33" w:rsidP="00513C8C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414" w:type="dxa"/>
            <w:shd w:val="clear" w:color="auto" w:fill="D9D9D9" w:themeFill="background1" w:themeFillShade="D9"/>
          </w:tcPr>
          <w:p w14:paraId="312CA5FD" w14:textId="77777777" w:rsidR="006E1D33" w:rsidRPr="00513C8C" w:rsidRDefault="006E1D33" w:rsidP="00513C8C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072" w:type="dxa"/>
            <w:shd w:val="clear" w:color="auto" w:fill="D9D9D9" w:themeFill="background1" w:themeFillShade="D9"/>
          </w:tcPr>
          <w:p w14:paraId="18E8A099" w14:textId="77777777" w:rsidR="006E1D33" w:rsidRPr="00513C8C" w:rsidRDefault="006E1D33" w:rsidP="00513C8C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01" w:type="dxa"/>
            <w:shd w:val="clear" w:color="auto" w:fill="D9D9D9" w:themeFill="background1" w:themeFillShade="D9"/>
          </w:tcPr>
          <w:p w14:paraId="2F65BE36" w14:textId="77777777" w:rsidR="006E1D33" w:rsidRPr="00513C8C" w:rsidRDefault="006E1D33" w:rsidP="00513C8C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028" w:type="dxa"/>
            <w:shd w:val="clear" w:color="auto" w:fill="D9D9D9" w:themeFill="background1" w:themeFillShade="D9"/>
          </w:tcPr>
          <w:p w14:paraId="6D3EF308" w14:textId="77777777" w:rsidR="006E1D33" w:rsidRPr="00513C8C" w:rsidRDefault="006E1D33" w:rsidP="00513C8C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6E1D33" w:rsidRPr="00751691" w14:paraId="25427771" w14:textId="77777777" w:rsidTr="000D79DB">
        <w:tc>
          <w:tcPr>
            <w:tcW w:w="1403" w:type="dxa"/>
          </w:tcPr>
          <w:p w14:paraId="1806D144" w14:textId="77777777" w:rsidR="006E1D33" w:rsidRPr="000B3D8E" w:rsidRDefault="006E1D33" w:rsidP="00513C8C">
            <w:pPr>
              <w:rPr>
                <w:b/>
                <w:lang w:eastAsia="en-US"/>
              </w:rPr>
            </w:pPr>
          </w:p>
        </w:tc>
        <w:tc>
          <w:tcPr>
            <w:tcW w:w="2294" w:type="dxa"/>
          </w:tcPr>
          <w:p w14:paraId="5896DCCB" w14:textId="77777777" w:rsidR="006E1D33" w:rsidRPr="002B68D6" w:rsidRDefault="006E1D33" w:rsidP="00513C8C">
            <w:pPr>
              <w:rPr>
                <w:lang w:eastAsia="en-US"/>
              </w:rPr>
            </w:pPr>
          </w:p>
        </w:tc>
        <w:tc>
          <w:tcPr>
            <w:tcW w:w="1143" w:type="dxa"/>
          </w:tcPr>
          <w:p w14:paraId="2EA12F57" w14:textId="77777777" w:rsidR="006E1D33" w:rsidRPr="002B68D6" w:rsidRDefault="006E1D33" w:rsidP="00513C8C">
            <w:pPr>
              <w:rPr>
                <w:lang w:eastAsia="en-US"/>
              </w:rPr>
            </w:pPr>
          </w:p>
        </w:tc>
        <w:tc>
          <w:tcPr>
            <w:tcW w:w="1414" w:type="dxa"/>
          </w:tcPr>
          <w:p w14:paraId="78A1DD0A" w14:textId="77777777" w:rsidR="006E1D33" w:rsidRPr="002B68D6" w:rsidRDefault="006E1D33" w:rsidP="00513C8C">
            <w:pPr>
              <w:rPr>
                <w:lang w:eastAsia="en-US"/>
              </w:rPr>
            </w:pPr>
          </w:p>
        </w:tc>
        <w:tc>
          <w:tcPr>
            <w:tcW w:w="1072" w:type="dxa"/>
          </w:tcPr>
          <w:p w14:paraId="74A9D0ED" w14:textId="77777777" w:rsidR="006E1D33" w:rsidRPr="002B68D6" w:rsidRDefault="006E1D33" w:rsidP="00513C8C">
            <w:pPr>
              <w:rPr>
                <w:lang w:eastAsia="en-US"/>
              </w:rPr>
            </w:pPr>
          </w:p>
        </w:tc>
        <w:tc>
          <w:tcPr>
            <w:tcW w:w="1301" w:type="dxa"/>
          </w:tcPr>
          <w:p w14:paraId="31C0FD86" w14:textId="77777777" w:rsidR="006E1D33" w:rsidRPr="002B68D6" w:rsidRDefault="006E1D33" w:rsidP="00513C8C">
            <w:pPr>
              <w:rPr>
                <w:lang w:eastAsia="en-US"/>
              </w:rPr>
            </w:pPr>
          </w:p>
        </w:tc>
        <w:tc>
          <w:tcPr>
            <w:tcW w:w="2028" w:type="dxa"/>
          </w:tcPr>
          <w:p w14:paraId="53CAC709" w14:textId="77777777" w:rsidR="006E1D33" w:rsidRPr="002B68D6" w:rsidRDefault="006E1D33" w:rsidP="00513C8C">
            <w:pPr>
              <w:rPr>
                <w:lang w:eastAsia="en-US"/>
              </w:rPr>
            </w:pPr>
          </w:p>
        </w:tc>
      </w:tr>
      <w:bookmarkEnd w:id="116"/>
    </w:tbl>
    <w:p w14:paraId="01ECF55C" w14:textId="77777777" w:rsidR="00E52D6C" w:rsidRPr="00EB261F" w:rsidRDefault="00E52D6C" w:rsidP="00E52D6C">
      <w:pPr>
        <w:rPr>
          <w:b/>
          <w:sz w:val="24"/>
        </w:rPr>
      </w:pPr>
    </w:p>
    <w:p w14:paraId="7A8D6C96" w14:textId="77777777" w:rsidR="00E52D6C" w:rsidRDefault="00E52D6C"/>
    <w:p w14:paraId="1E8BB01B" w14:textId="77777777" w:rsidR="00EA373D" w:rsidRDefault="00EA373D"/>
    <w:p w14:paraId="6FEFBEB8" w14:textId="6C89AA68" w:rsidR="00EA373D" w:rsidRDefault="00EA373D" w:rsidP="00EA373D">
      <w:pPr>
        <w:rPr>
          <w:b/>
          <w:sz w:val="24"/>
        </w:rPr>
      </w:pPr>
    </w:p>
    <w:p w14:paraId="785B567B" w14:textId="6311B2E1" w:rsidR="00803477" w:rsidRDefault="00803477" w:rsidP="00EA373D">
      <w:pPr>
        <w:rPr>
          <w:b/>
          <w:sz w:val="24"/>
        </w:rPr>
      </w:pPr>
    </w:p>
    <w:p w14:paraId="390847DE" w14:textId="0DB9D93B" w:rsidR="00803477" w:rsidRDefault="00803477" w:rsidP="00EA373D">
      <w:pPr>
        <w:rPr>
          <w:b/>
          <w:sz w:val="24"/>
        </w:rPr>
      </w:pPr>
    </w:p>
    <w:p w14:paraId="2DCF6E26" w14:textId="77777777" w:rsidR="00803477" w:rsidRDefault="00803477" w:rsidP="00EA373D">
      <w:pPr>
        <w:rPr>
          <w:b/>
          <w:sz w:val="24"/>
        </w:rPr>
      </w:pPr>
    </w:p>
    <w:p w14:paraId="5B747A8D" w14:textId="77777777" w:rsidR="00EA373D" w:rsidRPr="00330A3C" w:rsidRDefault="00EA373D" w:rsidP="00194A79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17" w:name="_Toc522606676"/>
      <w:r w:rsidRPr="00D05E1A">
        <w:rPr>
          <w:rFonts w:cs="Arial"/>
          <w:i w:val="0"/>
          <w:sz w:val="20"/>
        </w:rPr>
        <w:t>REQ</w:t>
      </w:r>
      <w:r>
        <w:rPr>
          <w:rFonts w:cs="Arial"/>
          <w:i w:val="0"/>
          <w:sz w:val="20"/>
        </w:rPr>
        <w:t>8</w:t>
      </w:r>
      <w:r w:rsidRPr="00D05E1A">
        <w:rPr>
          <w:rFonts w:cs="Arial"/>
          <w:i w:val="0"/>
          <w:sz w:val="20"/>
        </w:rPr>
        <w:t xml:space="preserve">: </w:t>
      </w:r>
      <w:r>
        <w:rPr>
          <w:rFonts w:cs="Arial"/>
          <w:i w:val="0"/>
          <w:sz w:val="20"/>
        </w:rPr>
        <w:t>Expurgo das propostas pendentes</w:t>
      </w:r>
      <w:bookmarkEnd w:id="117"/>
      <w:r>
        <w:rPr>
          <w:rFonts w:cs="Arial"/>
          <w:i w:val="0"/>
          <w:sz w:val="20"/>
        </w:rPr>
        <w:t xml:space="preserve"> </w:t>
      </w:r>
      <w:r w:rsidRPr="0076791C">
        <w:rPr>
          <w:rFonts w:cs="Arial"/>
          <w:i w:val="0"/>
          <w:sz w:val="20"/>
        </w:rPr>
        <w:t xml:space="preserve"> </w:t>
      </w:r>
    </w:p>
    <w:p w14:paraId="1E8E47AB" w14:textId="77777777" w:rsidR="00EA373D" w:rsidRPr="007B42BC" w:rsidRDefault="00EA373D" w:rsidP="00EA373D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EA373D" w:rsidRPr="00F62943" w14:paraId="71E2AE50" w14:textId="77777777" w:rsidTr="003D32F8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536039CC" w14:textId="77777777" w:rsidR="00EA373D" w:rsidRPr="00A7454C" w:rsidRDefault="00EA373D" w:rsidP="003D32F8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2D96164F" w14:textId="77777777" w:rsidR="00EA373D" w:rsidRPr="00AA7C73" w:rsidRDefault="00EA373D" w:rsidP="003D32F8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>Serviço Back-</w:t>
            </w:r>
            <w:proofErr w:type="spellStart"/>
            <w:r>
              <w:rPr>
                <w:lang w:eastAsia="en-GB"/>
              </w:rPr>
              <w:t>end</w:t>
            </w:r>
            <w:proofErr w:type="spellEnd"/>
          </w:p>
        </w:tc>
      </w:tr>
      <w:tr w:rsidR="00EA373D" w:rsidRPr="00F62943" w14:paraId="71D2638E" w14:textId="77777777" w:rsidTr="003D32F8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20461632" w14:textId="77777777" w:rsidR="00EA373D" w:rsidRPr="00A7454C" w:rsidRDefault="00EA373D" w:rsidP="003D32F8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3BCE3BA1" w14:textId="77777777" w:rsidR="00EA373D" w:rsidRPr="00F62943" w:rsidRDefault="001D0724" w:rsidP="003D32F8">
            <w:pPr>
              <w:rPr>
                <w:rFonts w:cs="Arial"/>
              </w:rPr>
            </w:pPr>
            <w:r>
              <w:rPr>
                <w:rFonts w:cs="Arial"/>
              </w:rPr>
              <w:t>Consultar as propostas pendentes de aceite</w:t>
            </w:r>
          </w:p>
        </w:tc>
      </w:tr>
      <w:tr w:rsidR="00EA373D" w:rsidRPr="00F62943" w14:paraId="33DDAA80" w14:textId="77777777" w:rsidTr="003D32F8">
        <w:tc>
          <w:tcPr>
            <w:tcW w:w="1985" w:type="dxa"/>
            <w:shd w:val="pct10" w:color="auto" w:fill="FFFFFF"/>
          </w:tcPr>
          <w:p w14:paraId="2F423726" w14:textId="77777777" w:rsidR="00EA373D" w:rsidRPr="00A7454C" w:rsidRDefault="00EA373D" w:rsidP="003D32F8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1A4A6A53" w14:textId="77777777" w:rsidR="00EA373D" w:rsidRPr="00EB1D34" w:rsidRDefault="001D0724" w:rsidP="003D32F8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Ter gravado as propostas com aceite digital</w:t>
            </w:r>
          </w:p>
        </w:tc>
      </w:tr>
      <w:tr w:rsidR="00EA373D" w:rsidRPr="00F62943" w14:paraId="68FA9CEC" w14:textId="77777777" w:rsidTr="003D32F8">
        <w:tc>
          <w:tcPr>
            <w:tcW w:w="1985" w:type="dxa"/>
            <w:shd w:val="pct10" w:color="auto" w:fill="FFFFFF"/>
          </w:tcPr>
          <w:p w14:paraId="59E2BAC1" w14:textId="77777777" w:rsidR="00EA373D" w:rsidRPr="00F62943" w:rsidRDefault="00EA373D" w:rsidP="003D32F8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6A23582D" w14:textId="77777777" w:rsidR="00EA373D" w:rsidRPr="00F62943" w:rsidRDefault="001D0724" w:rsidP="003D32F8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Excluir as propostas que não </w:t>
            </w:r>
            <w:r w:rsidR="000D79DB">
              <w:rPr>
                <w:rFonts w:cs="Arial"/>
              </w:rPr>
              <w:t>tiveram</w:t>
            </w:r>
            <w:r>
              <w:rPr>
                <w:rFonts w:cs="Arial"/>
              </w:rPr>
              <w:t xml:space="preserve"> aceite</w:t>
            </w:r>
            <w:r w:rsidR="000D79DB">
              <w:rPr>
                <w:rFonts w:cs="Arial"/>
              </w:rPr>
              <w:t>, esse período de tempo deverá ser configurado</w:t>
            </w:r>
          </w:p>
        </w:tc>
      </w:tr>
    </w:tbl>
    <w:p w14:paraId="7162FD1F" w14:textId="77777777" w:rsidR="00EA373D" w:rsidRDefault="00EA373D" w:rsidP="00EA373D"/>
    <w:p w14:paraId="7D9583F8" w14:textId="77777777" w:rsidR="00EA373D" w:rsidRDefault="00EA373D" w:rsidP="00EA373D"/>
    <w:p w14:paraId="6BF4CF15" w14:textId="77777777" w:rsidR="00EA373D" w:rsidRPr="00EB261F" w:rsidRDefault="00EA373D" w:rsidP="00EA373D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EA373D" w:rsidRPr="003671DB" w14:paraId="5634DF5D" w14:textId="77777777" w:rsidTr="003D32F8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29B93A90" w14:textId="77777777" w:rsidR="00EA373D" w:rsidRPr="00C06D93" w:rsidRDefault="00EA373D" w:rsidP="003D32F8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42086960" w14:textId="77777777" w:rsidR="00EA373D" w:rsidRPr="00C06D93" w:rsidRDefault="00EA373D" w:rsidP="003D32F8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57BF5127" w14:textId="77777777" w:rsidR="00EA373D" w:rsidRPr="00C06D93" w:rsidRDefault="00EA373D" w:rsidP="003D32F8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619937BB" w14:textId="77777777" w:rsidR="00EA373D" w:rsidRPr="00C06D93" w:rsidRDefault="00EA373D" w:rsidP="003D32F8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4DFBF6B8" w14:textId="77777777" w:rsidR="00EA373D" w:rsidRPr="00C06D93" w:rsidRDefault="00EA373D" w:rsidP="003D32F8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EA373D" w:rsidRPr="003671DB" w14:paraId="6EF32E1D" w14:textId="77777777" w:rsidTr="003D32F8">
        <w:tc>
          <w:tcPr>
            <w:tcW w:w="959" w:type="dxa"/>
            <w:shd w:val="clear" w:color="auto" w:fill="auto"/>
            <w:vAlign w:val="center"/>
          </w:tcPr>
          <w:p w14:paraId="4569C98D" w14:textId="77777777" w:rsidR="00EA373D" w:rsidRPr="003671DB" w:rsidRDefault="00EA373D" w:rsidP="003D32F8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06660D1A" w14:textId="77777777" w:rsidR="00EA373D" w:rsidRPr="00C06D93" w:rsidRDefault="00FC4F05" w:rsidP="003D32F8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Serviço Back-</w:t>
            </w:r>
            <w:proofErr w:type="spellStart"/>
            <w:r>
              <w:rPr>
                <w:rFonts w:cs="Arial"/>
              </w:rPr>
              <w:t>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141160FC" w14:textId="0A16D020" w:rsidR="00EA373D" w:rsidRPr="00A41F4A" w:rsidRDefault="001D0724" w:rsidP="003D32F8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Consultar as propostas pendentes de aceite</w:t>
            </w:r>
            <w:r w:rsidR="0090109A">
              <w:rPr>
                <w:rFonts w:cs="Arial"/>
              </w:rPr>
              <w:t xml:space="preserve"> no </w:t>
            </w:r>
            <w:hyperlink w:anchor="_REQ12:_Banco_de" w:history="1">
              <w:proofErr w:type="spellStart"/>
              <w:r w:rsidR="0090109A" w:rsidRPr="0090109A">
                <w:rPr>
                  <w:rStyle w:val="Hyperlink"/>
                  <w:rFonts w:cs="Arial"/>
                </w:rPr>
                <w:t>database</w:t>
              </w:r>
              <w:proofErr w:type="spellEnd"/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79C26269" w14:textId="77777777" w:rsidR="00EA373D" w:rsidRPr="003671DB" w:rsidRDefault="00EA373D" w:rsidP="003D32F8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1463F32" w14:textId="77777777" w:rsidR="00EA373D" w:rsidRPr="003671DB" w:rsidRDefault="00EA373D" w:rsidP="003D32F8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EA373D" w:rsidRPr="003671DB" w14:paraId="1D1475C9" w14:textId="77777777" w:rsidTr="003D32F8">
        <w:tc>
          <w:tcPr>
            <w:tcW w:w="959" w:type="dxa"/>
            <w:shd w:val="clear" w:color="auto" w:fill="auto"/>
            <w:vAlign w:val="center"/>
          </w:tcPr>
          <w:p w14:paraId="023CFD49" w14:textId="77777777" w:rsidR="00EA373D" w:rsidRPr="003671DB" w:rsidRDefault="00EA373D" w:rsidP="003D32F8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8CD789D" w14:textId="77777777" w:rsidR="00EA373D" w:rsidRPr="00A41F4A" w:rsidRDefault="00EA373D" w:rsidP="003D32F8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Serviço Back-</w:t>
            </w:r>
            <w:proofErr w:type="spellStart"/>
            <w:r>
              <w:rPr>
                <w:rFonts w:cs="Arial"/>
              </w:rPr>
              <w:t>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7D99077C" w14:textId="77777777" w:rsidR="00EA373D" w:rsidRPr="00A41F4A" w:rsidRDefault="00FC4F05" w:rsidP="003D32F8">
            <w:r>
              <w:t>Caso exista proposta pendente por mais de 15 dias deve ser expurgada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2C118E7" w14:textId="51C773E5" w:rsidR="00EA373D" w:rsidRPr="003671DB" w:rsidRDefault="009A3EDF" w:rsidP="003D32F8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  <w:hyperlink w:anchor="_RN01" w:history="1">
              <w:r w:rsidR="00803477" w:rsidRPr="00803477">
                <w:rPr>
                  <w:rStyle w:val="Hyperlink"/>
                  <w:rFonts w:cs="Arial"/>
                  <w:smallCaps/>
                </w:rPr>
                <w:t>RN01</w:t>
              </w:r>
            </w:hyperlink>
          </w:p>
        </w:tc>
        <w:tc>
          <w:tcPr>
            <w:tcW w:w="2489" w:type="dxa"/>
            <w:shd w:val="clear" w:color="auto" w:fill="auto"/>
            <w:vAlign w:val="center"/>
          </w:tcPr>
          <w:p w14:paraId="74E555AB" w14:textId="77777777" w:rsidR="00EA373D" w:rsidRPr="003671DB" w:rsidRDefault="00EA373D" w:rsidP="003D32F8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34F772D1" w14:textId="77777777" w:rsidR="00EA373D" w:rsidRDefault="00EA373D" w:rsidP="00EA373D">
      <w:pPr>
        <w:rPr>
          <w:b/>
          <w:sz w:val="24"/>
        </w:rPr>
      </w:pPr>
    </w:p>
    <w:p w14:paraId="13FC8AC1" w14:textId="77777777" w:rsidR="00EA373D" w:rsidRDefault="00EA373D" w:rsidP="00EA373D">
      <w:pPr>
        <w:rPr>
          <w:b/>
          <w:sz w:val="24"/>
        </w:rPr>
      </w:pPr>
    </w:p>
    <w:p w14:paraId="5A63C4E2" w14:textId="77777777" w:rsidR="00EA373D" w:rsidRPr="00EB261F" w:rsidRDefault="00EA373D" w:rsidP="00EA373D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408509D6" w14:textId="77777777" w:rsidR="00EA373D" w:rsidRDefault="00EA373D" w:rsidP="00EA373D"/>
    <w:p w14:paraId="4AD73A9F" w14:textId="77777777" w:rsidR="00FC4F05" w:rsidRDefault="00FC4F05" w:rsidP="00FC4F05">
      <w:pPr>
        <w:rPr>
          <w:b/>
          <w:sz w:val="24"/>
        </w:rPr>
      </w:pPr>
      <w:r>
        <w:rPr>
          <w:b/>
          <w:sz w:val="24"/>
        </w:rPr>
        <w:t>N/A</w:t>
      </w:r>
    </w:p>
    <w:p w14:paraId="3DF0C479" w14:textId="77777777" w:rsidR="00FC4F05" w:rsidRDefault="00FC4F05" w:rsidP="00EA373D"/>
    <w:p w14:paraId="58AE2036" w14:textId="77777777" w:rsidR="00EA373D" w:rsidRPr="00EB261F" w:rsidRDefault="00EA373D" w:rsidP="00EA373D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2B1691AF" w14:textId="77777777" w:rsidR="00EA373D" w:rsidRDefault="00FC4F05" w:rsidP="00EA373D">
      <w:pPr>
        <w:rPr>
          <w:b/>
          <w:sz w:val="24"/>
        </w:rPr>
      </w:pPr>
      <w:r>
        <w:rPr>
          <w:b/>
          <w:sz w:val="24"/>
        </w:rPr>
        <w:t>N/A</w:t>
      </w:r>
    </w:p>
    <w:p w14:paraId="1BDFA6CA" w14:textId="77777777" w:rsidR="00EA373D" w:rsidRDefault="00EA373D" w:rsidP="00EA373D">
      <w:pPr>
        <w:rPr>
          <w:b/>
          <w:sz w:val="24"/>
        </w:rPr>
      </w:pPr>
    </w:p>
    <w:p w14:paraId="6E0E6068" w14:textId="77777777" w:rsidR="00EA373D" w:rsidRDefault="00EA373D" w:rsidP="00EA373D">
      <w:pPr>
        <w:rPr>
          <w:b/>
          <w:sz w:val="24"/>
        </w:rPr>
      </w:pPr>
      <w:r w:rsidRPr="00EB261F">
        <w:rPr>
          <w:b/>
          <w:sz w:val="24"/>
        </w:rPr>
        <w:lastRenderedPageBreak/>
        <w:t>Regras de Negócio</w:t>
      </w:r>
    </w:p>
    <w:p w14:paraId="38956B7F" w14:textId="77777777" w:rsidR="00FC4F05" w:rsidRPr="00EB261F" w:rsidRDefault="00FC4F05" w:rsidP="00EA373D">
      <w:pPr>
        <w:rPr>
          <w:b/>
          <w:sz w:val="24"/>
        </w:rPr>
      </w:pP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10"/>
        <w:gridCol w:w="6592"/>
      </w:tblGrid>
      <w:tr w:rsidR="00EA373D" w:rsidRPr="003671DB" w14:paraId="6483F706" w14:textId="77777777" w:rsidTr="003D32F8">
        <w:trPr>
          <w:jc w:val="center"/>
        </w:trPr>
        <w:tc>
          <w:tcPr>
            <w:tcW w:w="4110" w:type="dxa"/>
            <w:shd w:val="clear" w:color="auto" w:fill="D9D9D9" w:themeFill="background1" w:themeFillShade="D9"/>
            <w:vAlign w:val="center"/>
          </w:tcPr>
          <w:p w14:paraId="5749A866" w14:textId="77777777" w:rsidR="00EA373D" w:rsidRPr="00AE685A" w:rsidRDefault="00EA373D" w:rsidP="003D32F8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Número da Regra e Nome</w:t>
            </w:r>
          </w:p>
        </w:tc>
        <w:tc>
          <w:tcPr>
            <w:tcW w:w="6592" w:type="dxa"/>
            <w:shd w:val="clear" w:color="auto" w:fill="D9D9D9" w:themeFill="background1" w:themeFillShade="D9"/>
            <w:vAlign w:val="center"/>
          </w:tcPr>
          <w:p w14:paraId="3FCE32E9" w14:textId="77777777" w:rsidR="00EA373D" w:rsidRPr="00AE685A" w:rsidRDefault="00EA373D" w:rsidP="003D32F8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Descrição da Regra Negocial</w:t>
            </w:r>
          </w:p>
        </w:tc>
      </w:tr>
      <w:tr w:rsidR="00EA373D" w:rsidRPr="003671DB" w14:paraId="37417B23" w14:textId="77777777" w:rsidTr="003D32F8">
        <w:trPr>
          <w:trHeight w:val="614"/>
          <w:jc w:val="center"/>
        </w:trPr>
        <w:tc>
          <w:tcPr>
            <w:tcW w:w="4110" w:type="dxa"/>
            <w:vAlign w:val="center"/>
          </w:tcPr>
          <w:p w14:paraId="35A88DFA" w14:textId="77777777" w:rsidR="00EA373D" w:rsidRPr="009C114B" w:rsidRDefault="00FC4F05" w:rsidP="003D32F8">
            <w:pPr>
              <w:pStyle w:val="Ttulo4"/>
            </w:pPr>
            <w:bookmarkStart w:id="118" w:name="_RN01"/>
            <w:bookmarkEnd w:id="118"/>
            <w:r>
              <w:t>RN01</w:t>
            </w:r>
          </w:p>
        </w:tc>
        <w:tc>
          <w:tcPr>
            <w:tcW w:w="6592" w:type="dxa"/>
            <w:vAlign w:val="center"/>
          </w:tcPr>
          <w:p w14:paraId="1E5B7FC5" w14:textId="77777777" w:rsidR="00EA373D" w:rsidRPr="003671DB" w:rsidRDefault="00FC4F05" w:rsidP="003D32F8">
            <w:r>
              <w:t>Excluir proposta que estão esperando aceite a mais de 15 dias</w:t>
            </w:r>
          </w:p>
        </w:tc>
      </w:tr>
    </w:tbl>
    <w:p w14:paraId="661DCDFF" w14:textId="77777777" w:rsidR="00EA373D" w:rsidRDefault="00EA373D" w:rsidP="00EA373D">
      <w:pPr>
        <w:rPr>
          <w:b/>
          <w:sz w:val="22"/>
        </w:rPr>
      </w:pPr>
    </w:p>
    <w:p w14:paraId="20749923" w14:textId="77777777" w:rsidR="00EA373D" w:rsidRDefault="00EA373D" w:rsidP="00EA373D">
      <w:pPr>
        <w:rPr>
          <w:b/>
          <w:sz w:val="22"/>
        </w:rPr>
      </w:pPr>
    </w:p>
    <w:p w14:paraId="3423A3F7" w14:textId="77777777" w:rsidR="00EA373D" w:rsidRDefault="00EA373D" w:rsidP="00EA373D">
      <w:pPr>
        <w:rPr>
          <w:b/>
          <w:sz w:val="22"/>
        </w:rPr>
      </w:pPr>
    </w:p>
    <w:p w14:paraId="565602CF" w14:textId="77777777" w:rsidR="00EA373D" w:rsidRDefault="00EA373D" w:rsidP="00EA373D">
      <w:pPr>
        <w:rPr>
          <w:b/>
          <w:sz w:val="22"/>
        </w:rPr>
      </w:pPr>
    </w:p>
    <w:p w14:paraId="3CB6B55D" w14:textId="77777777" w:rsidR="00EA373D" w:rsidRPr="00EB261F" w:rsidRDefault="00EA373D" w:rsidP="00EA373D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p w14:paraId="4858756B" w14:textId="77777777" w:rsidR="00FC4F05" w:rsidRDefault="00FC4F05" w:rsidP="00EA373D">
      <w:pPr>
        <w:rPr>
          <w:b/>
          <w:sz w:val="24"/>
        </w:rPr>
      </w:pPr>
      <w:r>
        <w:rPr>
          <w:b/>
          <w:sz w:val="24"/>
        </w:rPr>
        <w:t>N/A</w:t>
      </w:r>
    </w:p>
    <w:p w14:paraId="049D7266" w14:textId="77777777" w:rsidR="00FC4F05" w:rsidRDefault="00FC4F05" w:rsidP="00EA373D">
      <w:pPr>
        <w:rPr>
          <w:b/>
          <w:sz w:val="24"/>
        </w:rPr>
      </w:pPr>
    </w:p>
    <w:p w14:paraId="273A7571" w14:textId="77777777" w:rsidR="00F548C5" w:rsidRPr="00513C8C" w:rsidRDefault="00F548C5" w:rsidP="00F548C5">
      <w:pPr>
        <w:rPr>
          <w:b/>
          <w:lang w:eastAsia="en-GB"/>
        </w:rPr>
      </w:pP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F548C5" w:rsidRPr="00513C8C" w14:paraId="6DC6A1B9" w14:textId="77777777" w:rsidTr="009278B2">
        <w:tc>
          <w:tcPr>
            <w:tcW w:w="1273" w:type="dxa"/>
            <w:shd w:val="clear" w:color="auto" w:fill="D9D9D9" w:themeFill="background1" w:themeFillShade="D9"/>
          </w:tcPr>
          <w:p w14:paraId="08B84759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1917" w:type="dxa"/>
            <w:shd w:val="clear" w:color="auto" w:fill="D9D9D9" w:themeFill="background1" w:themeFillShade="D9"/>
          </w:tcPr>
          <w:p w14:paraId="2095C5E6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14:paraId="2CD5D49C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14:paraId="224A2629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117" w:type="dxa"/>
            <w:shd w:val="clear" w:color="auto" w:fill="D9D9D9" w:themeFill="background1" w:themeFillShade="D9"/>
          </w:tcPr>
          <w:p w14:paraId="11A6C34C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459EEA44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7C8DFA42" w14:textId="77777777" w:rsidR="00F548C5" w:rsidRPr="00513C8C" w:rsidRDefault="00F548C5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F548C5" w:rsidRPr="00751691" w14:paraId="6EE24CD2" w14:textId="77777777" w:rsidTr="009278B2">
        <w:tc>
          <w:tcPr>
            <w:tcW w:w="1273" w:type="dxa"/>
          </w:tcPr>
          <w:p w14:paraId="783717D6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749A60A7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617AE6DE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42F7CAC2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372A54D6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6E055FD8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F3AD3F5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7490482B" w14:textId="77777777" w:rsidTr="009278B2">
        <w:tc>
          <w:tcPr>
            <w:tcW w:w="1273" w:type="dxa"/>
          </w:tcPr>
          <w:p w14:paraId="7AAA06ED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67D8AF00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7EBE8B68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6EF71103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1754803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FC7E659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2DC9D6D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17814469" w14:textId="77777777" w:rsidTr="009278B2">
        <w:tc>
          <w:tcPr>
            <w:tcW w:w="1273" w:type="dxa"/>
          </w:tcPr>
          <w:p w14:paraId="5E2D9733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160E69D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1FFA05E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6B81DA1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055570B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4F92B9E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260B3872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51464FFC" w14:textId="77777777" w:rsidTr="009278B2">
        <w:tc>
          <w:tcPr>
            <w:tcW w:w="1273" w:type="dxa"/>
          </w:tcPr>
          <w:p w14:paraId="552A1F33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4BFBC410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149D802B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794AA9BD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405EB9BC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0D0847B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1B469AA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  <w:tr w:rsidR="00F548C5" w:rsidRPr="00751691" w14:paraId="60A02E39" w14:textId="77777777" w:rsidTr="009278B2">
        <w:tc>
          <w:tcPr>
            <w:tcW w:w="1273" w:type="dxa"/>
          </w:tcPr>
          <w:p w14:paraId="11775D5A" w14:textId="77777777" w:rsidR="00F548C5" w:rsidRPr="000B3D8E" w:rsidRDefault="00F548C5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2B450144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114E50B1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47A589E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4A64F5B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5B3F4B78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263F2CA3" w14:textId="77777777" w:rsidR="00F548C5" w:rsidRPr="002B68D6" w:rsidRDefault="00F548C5" w:rsidP="009278B2">
            <w:pPr>
              <w:rPr>
                <w:lang w:eastAsia="en-US"/>
              </w:rPr>
            </w:pPr>
          </w:p>
        </w:tc>
      </w:tr>
    </w:tbl>
    <w:p w14:paraId="7C1A25B5" w14:textId="77777777" w:rsidR="00F548C5" w:rsidRDefault="00F548C5" w:rsidP="00F548C5">
      <w:pPr>
        <w:rPr>
          <w:b/>
          <w:sz w:val="24"/>
        </w:rPr>
      </w:pPr>
    </w:p>
    <w:p w14:paraId="12258B44" w14:textId="77777777" w:rsidR="00F548C5" w:rsidRDefault="00F548C5" w:rsidP="00EA373D">
      <w:pPr>
        <w:rPr>
          <w:b/>
          <w:sz w:val="24"/>
        </w:rPr>
      </w:pPr>
    </w:p>
    <w:p w14:paraId="455C6294" w14:textId="77777777" w:rsidR="00F548C5" w:rsidRDefault="00F548C5" w:rsidP="00EA373D">
      <w:pPr>
        <w:rPr>
          <w:b/>
          <w:sz w:val="24"/>
        </w:rPr>
      </w:pPr>
    </w:p>
    <w:p w14:paraId="043EAE6C" w14:textId="77777777" w:rsidR="00EA373D" w:rsidRDefault="00EA373D" w:rsidP="00EA373D">
      <w:pPr>
        <w:rPr>
          <w:b/>
          <w:sz w:val="24"/>
        </w:rPr>
      </w:pPr>
      <w:r w:rsidRPr="00EB261F">
        <w:rPr>
          <w:b/>
          <w:sz w:val="24"/>
        </w:rPr>
        <w:t>Telas</w:t>
      </w:r>
    </w:p>
    <w:p w14:paraId="73B612DD" w14:textId="77777777" w:rsidR="00FC4F05" w:rsidRDefault="00FC4F05" w:rsidP="00FC4F05">
      <w:pPr>
        <w:rPr>
          <w:b/>
          <w:sz w:val="24"/>
        </w:rPr>
      </w:pPr>
      <w:r>
        <w:rPr>
          <w:b/>
          <w:sz w:val="24"/>
        </w:rPr>
        <w:t>N/A</w:t>
      </w:r>
    </w:p>
    <w:p w14:paraId="2AFE99E1" w14:textId="77777777" w:rsidR="00EA373D" w:rsidRDefault="00EA373D" w:rsidP="00EA373D">
      <w:pPr>
        <w:rPr>
          <w:lang w:eastAsia="en-GB"/>
        </w:rPr>
      </w:pPr>
    </w:p>
    <w:p w14:paraId="04620E4E" w14:textId="77777777" w:rsidR="00EA373D" w:rsidRDefault="00EA373D" w:rsidP="00EA373D">
      <w:pPr>
        <w:rPr>
          <w:lang w:eastAsia="en-GB"/>
        </w:rPr>
      </w:pPr>
    </w:p>
    <w:p w14:paraId="40CB7757" w14:textId="77777777" w:rsidR="00EA373D" w:rsidRDefault="00EA373D" w:rsidP="00EA373D">
      <w:pPr>
        <w:rPr>
          <w:b/>
          <w:lang w:eastAsia="en-GB"/>
        </w:rPr>
      </w:pPr>
    </w:p>
    <w:p w14:paraId="58AE1680" w14:textId="77777777" w:rsidR="006D3FB7" w:rsidRDefault="006D3FB7" w:rsidP="00EA373D">
      <w:pPr>
        <w:rPr>
          <w:b/>
          <w:lang w:eastAsia="en-GB"/>
        </w:rPr>
      </w:pPr>
    </w:p>
    <w:p w14:paraId="29A21ACC" w14:textId="77777777" w:rsidR="00EA373D" w:rsidRDefault="00EA373D"/>
    <w:p w14:paraId="4AEAC5F9" w14:textId="77777777" w:rsidR="00650B7E" w:rsidRPr="00330A3C" w:rsidRDefault="00650B7E" w:rsidP="00194A79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bookmarkStart w:id="119" w:name="_Toc522606677"/>
      <w:r w:rsidRPr="00D05E1A">
        <w:rPr>
          <w:rFonts w:cs="Arial"/>
          <w:i w:val="0"/>
          <w:sz w:val="20"/>
        </w:rPr>
        <w:t>REQ</w:t>
      </w:r>
      <w:r>
        <w:rPr>
          <w:rFonts w:cs="Arial"/>
          <w:i w:val="0"/>
          <w:sz w:val="20"/>
        </w:rPr>
        <w:t>9</w:t>
      </w:r>
      <w:r w:rsidRPr="00D05E1A">
        <w:rPr>
          <w:rFonts w:cs="Arial"/>
          <w:i w:val="0"/>
          <w:sz w:val="20"/>
        </w:rPr>
        <w:t xml:space="preserve">: </w:t>
      </w:r>
      <w:r>
        <w:rPr>
          <w:rFonts w:cs="Arial"/>
          <w:i w:val="0"/>
          <w:sz w:val="20"/>
        </w:rPr>
        <w:t>Gerar Log</w:t>
      </w:r>
      <w:bookmarkEnd w:id="119"/>
      <w:r>
        <w:rPr>
          <w:rFonts w:cs="Arial"/>
          <w:i w:val="0"/>
          <w:sz w:val="20"/>
        </w:rPr>
        <w:t xml:space="preserve"> </w:t>
      </w:r>
      <w:r w:rsidRPr="0076791C">
        <w:rPr>
          <w:rFonts w:cs="Arial"/>
          <w:i w:val="0"/>
          <w:sz w:val="20"/>
        </w:rPr>
        <w:t xml:space="preserve"> </w:t>
      </w:r>
    </w:p>
    <w:p w14:paraId="2BB9AE56" w14:textId="77777777" w:rsidR="00650B7E" w:rsidRPr="007B42BC" w:rsidRDefault="00650B7E" w:rsidP="00650B7E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650B7E" w:rsidRPr="00F62943" w14:paraId="00331103" w14:textId="77777777" w:rsidTr="00E316FB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0D61DAA8" w14:textId="77777777" w:rsidR="00650B7E" w:rsidRPr="00A7454C" w:rsidRDefault="00650B7E" w:rsidP="00E316FB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7E0E2875" w14:textId="57B53144" w:rsidR="00650B7E" w:rsidRPr="00AA7C73" w:rsidRDefault="002A101D" w:rsidP="00E316FB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 xml:space="preserve">Serviço </w:t>
            </w:r>
            <w:proofErr w:type="spellStart"/>
            <w:r>
              <w:rPr>
                <w:lang w:eastAsia="en-GB"/>
              </w:rPr>
              <w:t>Backend</w:t>
            </w:r>
            <w:proofErr w:type="spellEnd"/>
          </w:p>
        </w:tc>
      </w:tr>
      <w:tr w:rsidR="00650B7E" w:rsidRPr="00F62943" w14:paraId="78E0B038" w14:textId="77777777" w:rsidTr="00E316FB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422040FC" w14:textId="77777777" w:rsidR="00650B7E" w:rsidRPr="00A7454C" w:rsidRDefault="00650B7E" w:rsidP="00E316FB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6A69D36B" w14:textId="243FE246" w:rsidR="00650B7E" w:rsidRPr="00F62943" w:rsidRDefault="00650B7E" w:rsidP="00E316FB">
            <w:pPr>
              <w:rPr>
                <w:rFonts w:cs="Arial"/>
              </w:rPr>
            </w:pPr>
            <w:r>
              <w:rPr>
                <w:rFonts w:cs="Arial"/>
              </w:rPr>
              <w:t xml:space="preserve">Quando for realizado uma consulta, alteração ou exclusão no </w:t>
            </w:r>
            <w:hyperlink w:anchor="_REQ12:_Banco_de" w:history="1">
              <w:proofErr w:type="spellStart"/>
              <w:r w:rsidRPr="0090109A">
                <w:rPr>
                  <w:rStyle w:val="Hyperlink"/>
                  <w:rFonts w:cs="Arial"/>
                </w:rPr>
                <w:t>database</w:t>
              </w:r>
              <w:proofErr w:type="spellEnd"/>
            </w:hyperlink>
            <w:r>
              <w:rPr>
                <w:rFonts w:cs="Arial"/>
              </w:rPr>
              <w:t xml:space="preserve"> de proposta</w:t>
            </w:r>
          </w:p>
        </w:tc>
      </w:tr>
      <w:tr w:rsidR="00650B7E" w:rsidRPr="00F62943" w14:paraId="1CDC2A6A" w14:textId="77777777" w:rsidTr="00E316FB">
        <w:tc>
          <w:tcPr>
            <w:tcW w:w="1985" w:type="dxa"/>
            <w:shd w:val="pct10" w:color="auto" w:fill="FFFFFF"/>
          </w:tcPr>
          <w:p w14:paraId="5ED55A50" w14:textId="77777777" w:rsidR="00650B7E" w:rsidRPr="00A7454C" w:rsidRDefault="00650B7E" w:rsidP="00E316FB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39F6A693" w14:textId="77777777" w:rsidR="00650B7E" w:rsidRDefault="00650B7E" w:rsidP="00194A79">
            <w:pPr>
              <w:pStyle w:val="PargrafodaLista"/>
              <w:numPr>
                <w:ilvl w:val="0"/>
                <w:numId w:val="5"/>
              </w:numPr>
              <w:rPr>
                <w:szCs w:val="24"/>
                <w:lang w:eastAsia="en-GB"/>
              </w:rPr>
            </w:pPr>
            <w:r w:rsidRPr="00650B7E">
              <w:rPr>
                <w:szCs w:val="24"/>
                <w:lang w:eastAsia="en-GB"/>
              </w:rPr>
              <w:t>No momento de inclusão da proposta quando for aceite digital</w:t>
            </w:r>
          </w:p>
          <w:p w14:paraId="46612460" w14:textId="77777777" w:rsidR="00650B7E" w:rsidRDefault="00650B7E" w:rsidP="00194A79">
            <w:pPr>
              <w:pStyle w:val="PargrafodaLista"/>
              <w:numPr>
                <w:ilvl w:val="0"/>
                <w:numId w:val="5"/>
              </w:num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 xml:space="preserve">Quando for realizado consulta no </w:t>
            </w:r>
            <w:proofErr w:type="spellStart"/>
            <w:r>
              <w:rPr>
                <w:szCs w:val="24"/>
                <w:lang w:eastAsia="en-GB"/>
              </w:rPr>
              <w:t>database</w:t>
            </w:r>
            <w:proofErr w:type="spellEnd"/>
            <w:r>
              <w:rPr>
                <w:szCs w:val="24"/>
                <w:lang w:eastAsia="en-GB"/>
              </w:rPr>
              <w:t>, vindas dos canais</w:t>
            </w:r>
          </w:p>
          <w:p w14:paraId="17BD61F3" w14:textId="77777777" w:rsidR="00650B7E" w:rsidRPr="00650B7E" w:rsidRDefault="00650B7E" w:rsidP="00194A79">
            <w:pPr>
              <w:pStyle w:val="PargrafodaLista"/>
              <w:numPr>
                <w:ilvl w:val="0"/>
                <w:numId w:val="5"/>
              </w:num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Exclusão dos registros, que não tiveram aceite digital</w:t>
            </w:r>
          </w:p>
          <w:p w14:paraId="57637068" w14:textId="77777777" w:rsidR="00650B7E" w:rsidRPr="00EB1D34" w:rsidRDefault="00650B7E" w:rsidP="00E316FB">
            <w:pPr>
              <w:rPr>
                <w:szCs w:val="24"/>
                <w:lang w:eastAsia="en-GB"/>
              </w:rPr>
            </w:pPr>
          </w:p>
        </w:tc>
      </w:tr>
      <w:tr w:rsidR="00650B7E" w:rsidRPr="00F62943" w14:paraId="3E282EE8" w14:textId="77777777" w:rsidTr="00E316FB">
        <w:tc>
          <w:tcPr>
            <w:tcW w:w="1985" w:type="dxa"/>
            <w:shd w:val="pct10" w:color="auto" w:fill="FFFFFF"/>
          </w:tcPr>
          <w:p w14:paraId="4553D5D0" w14:textId="77777777" w:rsidR="00650B7E" w:rsidRPr="00F62943" w:rsidRDefault="00650B7E" w:rsidP="00E316FB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3C3E53F8" w14:textId="77777777" w:rsidR="00650B7E" w:rsidRPr="00F62943" w:rsidRDefault="00650B7E" w:rsidP="00E316FB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Excluir as propostas que não tiveram aceite, esse período de tempo deverá ser configurado</w:t>
            </w:r>
          </w:p>
        </w:tc>
      </w:tr>
    </w:tbl>
    <w:p w14:paraId="269C3DA5" w14:textId="77777777" w:rsidR="00650B7E" w:rsidRDefault="00650B7E" w:rsidP="00650B7E"/>
    <w:p w14:paraId="52F5A1BB" w14:textId="77777777" w:rsidR="00650B7E" w:rsidRDefault="00650B7E" w:rsidP="00650B7E"/>
    <w:p w14:paraId="344A6504" w14:textId="77777777" w:rsidR="00650B7E" w:rsidRPr="00EB261F" w:rsidRDefault="00650B7E" w:rsidP="00650B7E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650B7E" w:rsidRPr="003671DB" w14:paraId="103F8893" w14:textId="77777777" w:rsidTr="00E316FB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25121B61" w14:textId="77777777" w:rsidR="00650B7E" w:rsidRPr="00C06D93" w:rsidRDefault="00650B7E" w:rsidP="00E316FB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42B1124F" w14:textId="77777777" w:rsidR="00650B7E" w:rsidRPr="00C06D93" w:rsidRDefault="00650B7E" w:rsidP="00E316FB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1E1831C6" w14:textId="77777777" w:rsidR="00650B7E" w:rsidRPr="00C06D93" w:rsidRDefault="00650B7E" w:rsidP="00E316FB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213A40F0" w14:textId="77777777" w:rsidR="00650B7E" w:rsidRPr="00C06D93" w:rsidRDefault="00650B7E" w:rsidP="00E316FB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52DA0004" w14:textId="77777777" w:rsidR="00650B7E" w:rsidRPr="00C06D93" w:rsidRDefault="00650B7E" w:rsidP="00E316FB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650B7E" w:rsidRPr="003671DB" w14:paraId="07FAB6A4" w14:textId="77777777" w:rsidTr="00E316FB">
        <w:tc>
          <w:tcPr>
            <w:tcW w:w="959" w:type="dxa"/>
            <w:shd w:val="clear" w:color="auto" w:fill="auto"/>
            <w:vAlign w:val="center"/>
          </w:tcPr>
          <w:p w14:paraId="70673130" w14:textId="77777777" w:rsidR="00650B7E" w:rsidRPr="003671DB" w:rsidRDefault="00650B7E" w:rsidP="00E316FB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lastRenderedPageBreak/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41D6EAB6" w14:textId="77777777" w:rsidR="00650B7E" w:rsidRPr="00C06D93" w:rsidRDefault="00650B7E" w:rsidP="00E316FB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</w:p>
        </w:tc>
        <w:tc>
          <w:tcPr>
            <w:tcW w:w="4689" w:type="dxa"/>
            <w:shd w:val="clear" w:color="auto" w:fill="auto"/>
            <w:vAlign w:val="center"/>
          </w:tcPr>
          <w:p w14:paraId="6CF70DB9" w14:textId="77777777" w:rsidR="00650B7E" w:rsidRPr="00A41F4A" w:rsidRDefault="00201BAA" w:rsidP="00E316FB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Após realizar alteração deve ser gravado as informações do log em uma tabela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CD66898" w14:textId="77777777" w:rsidR="00650B7E" w:rsidRPr="003671DB" w:rsidRDefault="00650B7E" w:rsidP="00E316FB">
            <w:pPr>
              <w:keepNext/>
              <w:keepLines/>
              <w:spacing w:after="60" w:line="276" w:lineRule="auto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87768C3" w14:textId="77777777" w:rsidR="00650B7E" w:rsidRPr="003671DB" w:rsidRDefault="00650B7E" w:rsidP="00E316FB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650B7E" w:rsidRPr="003671DB" w14:paraId="29E29EF0" w14:textId="77777777" w:rsidTr="00E316FB">
        <w:tc>
          <w:tcPr>
            <w:tcW w:w="959" w:type="dxa"/>
            <w:shd w:val="clear" w:color="auto" w:fill="auto"/>
            <w:vAlign w:val="center"/>
          </w:tcPr>
          <w:p w14:paraId="383D7517" w14:textId="77777777" w:rsidR="00650B7E" w:rsidRPr="003671DB" w:rsidRDefault="00650B7E" w:rsidP="00E316FB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28C1C015" w14:textId="77777777" w:rsidR="00650B7E" w:rsidRPr="00A41F4A" w:rsidRDefault="00650B7E" w:rsidP="00E316FB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</w:p>
        </w:tc>
        <w:tc>
          <w:tcPr>
            <w:tcW w:w="4689" w:type="dxa"/>
            <w:shd w:val="clear" w:color="auto" w:fill="auto"/>
            <w:vAlign w:val="center"/>
          </w:tcPr>
          <w:p w14:paraId="2BF2BF78" w14:textId="77777777" w:rsidR="00650B7E" w:rsidRDefault="00201BAA" w:rsidP="00201BAA">
            <w:r>
              <w:t xml:space="preserve">As informações que devem ser gravadas no log serão: </w:t>
            </w:r>
          </w:p>
          <w:p w14:paraId="1AA83045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Status</w:t>
            </w:r>
          </w:p>
          <w:p w14:paraId="41507A18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Usuário</w:t>
            </w:r>
          </w:p>
          <w:p w14:paraId="4768B8F2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Sistema/Canal</w:t>
            </w:r>
          </w:p>
          <w:p w14:paraId="178BE7AB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CPF</w:t>
            </w:r>
          </w:p>
          <w:p w14:paraId="6D435719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Nome</w:t>
            </w:r>
          </w:p>
          <w:p w14:paraId="4B713AF7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Nº da Proposta</w:t>
            </w:r>
          </w:p>
          <w:p w14:paraId="51EFEA53" w14:textId="77777777" w:rsidR="006F72E8" w:rsidRDefault="006F72E8" w:rsidP="006F72E8">
            <w:pPr>
              <w:pStyle w:val="PargrafodaLista"/>
              <w:numPr>
                <w:ilvl w:val="0"/>
                <w:numId w:val="5"/>
              </w:numPr>
            </w:pPr>
            <w:r>
              <w:t>Data</w:t>
            </w:r>
          </w:p>
          <w:p w14:paraId="7BFD4EC3" w14:textId="77777777" w:rsidR="00201BAA" w:rsidRPr="00A41F4A" w:rsidRDefault="006F72E8" w:rsidP="006F72E8">
            <w:pPr>
              <w:pStyle w:val="PargrafodaLista"/>
              <w:numPr>
                <w:ilvl w:val="0"/>
                <w:numId w:val="5"/>
              </w:numPr>
              <w:spacing w:beforeLines="20" w:before="48" w:afterLines="20" w:after="48" w:line="276" w:lineRule="auto"/>
            </w:pPr>
            <w:r>
              <w:t xml:space="preserve">Hora/Minuto 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C37C29" w14:textId="77777777" w:rsidR="00650B7E" w:rsidRPr="003671DB" w:rsidRDefault="00650B7E" w:rsidP="00E316FB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97F0B55" w14:textId="77777777" w:rsidR="00650B7E" w:rsidRPr="003671DB" w:rsidRDefault="00650B7E" w:rsidP="00E316FB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75F8159B" w14:textId="77777777" w:rsidR="000D79DB" w:rsidRPr="0061342B" w:rsidRDefault="000D79DB" w:rsidP="000D79DB"/>
    <w:p w14:paraId="4961D2E5" w14:textId="77777777" w:rsidR="000D79DB" w:rsidRDefault="000D79DB"/>
    <w:p w14:paraId="48E47122" w14:textId="77777777" w:rsidR="00DD3530" w:rsidRDefault="00DD3530" w:rsidP="00DD3530">
      <w:pPr>
        <w:rPr>
          <w:b/>
          <w:sz w:val="24"/>
        </w:rPr>
      </w:pPr>
    </w:p>
    <w:p w14:paraId="7ED50C4D" w14:textId="77777777" w:rsidR="00DD3530" w:rsidRPr="00EB261F" w:rsidRDefault="00DD3530" w:rsidP="00DD3530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4E45D5D7" w14:textId="77777777" w:rsidR="00DD3530" w:rsidRDefault="00DD3530" w:rsidP="00DD3530"/>
    <w:p w14:paraId="68297A49" w14:textId="77777777" w:rsidR="00DD3530" w:rsidRDefault="00DD3530" w:rsidP="00DD3530">
      <w:pPr>
        <w:rPr>
          <w:b/>
          <w:sz w:val="24"/>
        </w:rPr>
      </w:pPr>
      <w:r>
        <w:rPr>
          <w:b/>
          <w:sz w:val="24"/>
        </w:rPr>
        <w:t>N/A</w:t>
      </w:r>
    </w:p>
    <w:p w14:paraId="1A4532EA" w14:textId="77777777" w:rsidR="00DD3530" w:rsidRDefault="00DD3530" w:rsidP="00DD3530"/>
    <w:p w14:paraId="6BBF002A" w14:textId="77777777" w:rsidR="00DD3530" w:rsidRPr="00EB261F" w:rsidRDefault="00DD3530" w:rsidP="00DD3530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19763E33" w14:textId="77777777" w:rsidR="00DD3530" w:rsidRDefault="00DD3530" w:rsidP="00DD3530">
      <w:pPr>
        <w:rPr>
          <w:b/>
          <w:sz w:val="24"/>
        </w:rPr>
      </w:pPr>
      <w:r>
        <w:rPr>
          <w:b/>
          <w:sz w:val="24"/>
        </w:rPr>
        <w:t>N/A</w:t>
      </w:r>
    </w:p>
    <w:p w14:paraId="683CF694" w14:textId="77777777" w:rsidR="00DD3530" w:rsidRDefault="00DD3530" w:rsidP="00DD3530">
      <w:pPr>
        <w:rPr>
          <w:b/>
          <w:sz w:val="24"/>
        </w:rPr>
      </w:pPr>
    </w:p>
    <w:p w14:paraId="05CC739F" w14:textId="77777777" w:rsidR="00DD3530" w:rsidRDefault="00DD3530" w:rsidP="00DD3530">
      <w:pPr>
        <w:rPr>
          <w:b/>
          <w:sz w:val="24"/>
        </w:rPr>
      </w:pPr>
      <w:r w:rsidRPr="00EB261F">
        <w:rPr>
          <w:b/>
          <w:sz w:val="24"/>
        </w:rPr>
        <w:t>Regras de Negócio</w:t>
      </w:r>
    </w:p>
    <w:p w14:paraId="0F7C44CD" w14:textId="77777777" w:rsidR="00DD3530" w:rsidRPr="00EB261F" w:rsidRDefault="00DD3530" w:rsidP="00DD3530">
      <w:pPr>
        <w:rPr>
          <w:b/>
          <w:sz w:val="24"/>
        </w:rPr>
      </w:pP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10"/>
        <w:gridCol w:w="6592"/>
      </w:tblGrid>
      <w:tr w:rsidR="00DD3530" w:rsidRPr="003671DB" w14:paraId="7971F13D" w14:textId="77777777" w:rsidTr="009278B2">
        <w:trPr>
          <w:jc w:val="center"/>
        </w:trPr>
        <w:tc>
          <w:tcPr>
            <w:tcW w:w="4110" w:type="dxa"/>
            <w:shd w:val="clear" w:color="auto" w:fill="D9D9D9" w:themeFill="background1" w:themeFillShade="D9"/>
            <w:vAlign w:val="center"/>
          </w:tcPr>
          <w:p w14:paraId="2D681C21" w14:textId="77777777" w:rsidR="00DD3530" w:rsidRPr="00AE685A" w:rsidRDefault="00DD3530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Número da Regra e Nome</w:t>
            </w:r>
          </w:p>
        </w:tc>
        <w:tc>
          <w:tcPr>
            <w:tcW w:w="6592" w:type="dxa"/>
            <w:shd w:val="clear" w:color="auto" w:fill="D9D9D9" w:themeFill="background1" w:themeFillShade="D9"/>
            <w:vAlign w:val="center"/>
          </w:tcPr>
          <w:p w14:paraId="0E0BE58C" w14:textId="77777777" w:rsidR="00DD3530" w:rsidRPr="00AE685A" w:rsidRDefault="00DD3530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Descrição da Regra Negocial</w:t>
            </w:r>
          </w:p>
        </w:tc>
      </w:tr>
      <w:tr w:rsidR="00DD3530" w:rsidRPr="003671DB" w14:paraId="5C05889C" w14:textId="77777777" w:rsidTr="009278B2">
        <w:trPr>
          <w:trHeight w:val="614"/>
          <w:jc w:val="center"/>
        </w:trPr>
        <w:tc>
          <w:tcPr>
            <w:tcW w:w="4110" w:type="dxa"/>
            <w:vAlign w:val="center"/>
          </w:tcPr>
          <w:p w14:paraId="2340B902" w14:textId="77777777" w:rsidR="00DD3530" w:rsidRPr="009C114B" w:rsidRDefault="00DD3530" w:rsidP="009278B2">
            <w:pPr>
              <w:pStyle w:val="Ttulo4"/>
            </w:pPr>
            <w:r>
              <w:t>RN01</w:t>
            </w:r>
          </w:p>
        </w:tc>
        <w:tc>
          <w:tcPr>
            <w:tcW w:w="6592" w:type="dxa"/>
            <w:vAlign w:val="center"/>
          </w:tcPr>
          <w:p w14:paraId="05064158" w14:textId="77777777" w:rsidR="00DD3530" w:rsidRPr="003671DB" w:rsidRDefault="00DD3530" w:rsidP="009278B2">
            <w:r>
              <w:t>Excluir proposta que estão esperando aceite a mais de 15 dias</w:t>
            </w:r>
          </w:p>
        </w:tc>
      </w:tr>
    </w:tbl>
    <w:p w14:paraId="5B56B8FD" w14:textId="77777777" w:rsidR="00DD3530" w:rsidRDefault="00DD3530" w:rsidP="00DD3530">
      <w:pPr>
        <w:rPr>
          <w:b/>
          <w:sz w:val="22"/>
        </w:rPr>
      </w:pPr>
    </w:p>
    <w:p w14:paraId="2903A677" w14:textId="77777777" w:rsidR="00DD3530" w:rsidRDefault="00DD3530" w:rsidP="00DD3530">
      <w:pPr>
        <w:rPr>
          <w:b/>
          <w:sz w:val="22"/>
        </w:rPr>
      </w:pPr>
    </w:p>
    <w:p w14:paraId="0C15F3EF" w14:textId="77777777" w:rsidR="00DD3530" w:rsidRDefault="00DD3530" w:rsidP="00DD3530">
      <w:pPr>
        <w:rPr>
          <w:b/>
          <w:sz w:val="22"/>
        </w:rPr>
      </w:pPr>
    </w:p>
    <w:p w14:paraId="413BBCFD" w14:textId="77777777" w:rsidR="00DD3530" w:rsidRDefault="00DD3530" w:rsidP="00DD3530">
      <w:pPr>
        <w:rPr>
          <w:b/>
          <w:sz w:val="22"/>
        </w:rPr>
      </w:pPr>
    </w:p>
    <w:p w14:paraId="2BCE1359" w14:textId="77777777" w:rsidR="00DD3530" w:rsidRPr="00EB261F" w:rsidRDefault="00DD3530" w:rsidP="00DD3530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p w14:paraId="1BC90437" w14:textId="77777777" w:rsidR="00DD3530" w:rsidRDefault="00DD3530" w:rsidP="00DD3530">
      <w:pPr>
        <w:rPr>
          <w:b/>
          <w:sz w:val="24"/>
        </w:rPr>
      </w:pPr>
      <w:r>
        <w:rPr>
          <w:b/>
          <w:sz w:val="24"/>
        </w:rPr>
        <w:t>N/A</w:t>
      </w:r>
    </w:p>
    <w:p w14:paraId="09B38561" w14:textId="77777777" w:rsidR="00DD3530" w:rsidRDefault="00DD3530" w:rsidP="00DD3530">
      <w:pPr>
        <w:rPr>
          <w:b/>
          <w:sz w:val="24"/>
        </w:rPr>
      </w:pPr>
    </w:p>
    <w:p w14:paraId="47109415" w14:textId="77777777" w:rsidR="00DD3530" w:rsidRPr="00513C8C" w:rsidRDefault="00DD3530" w:rsidP="00DD3530">
      <w:pPr>
        <w:rPr>
          <w:b/>
          <w:lang w:eastAsia="en-GB"/>
        </w:rPr>
      </w:pP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DD3530" w:rsidRPr="00513C8C" w14:paraId="1B7D9955" w14:textId="77777777" w:rsidTr="009278B2">
        <w:tc>
          <w:tcPr>
            <w:tcW w:w="1273" w:type="dxa"/>
            <w:shd w:val="clear" w:color="auto" w:fill="D9D9D9" w:themeFill="background1" w:themeFillShade="D9"/>
          </w:tcPr>
          <w:p w14:paraId="620DCC28" w14:textId="77777777" w:rsidR="00DD3530" w:rsidRPr="00513C8C" w:rsidRDefault="00DD3530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1917" w:type="dxa"/>
            <w:shd w:val="clear" w:color="auto" w:fill="D9D9D9" w:themeFill="background1" w:themeFillShade="D9"/>
          </w:tcPr>
          <w:p w14:paraId="465E1544" w14:textId="77777777" w:rsidR="00DD3530" w:rsidRPr="00513C8C" w:rsidRDefault="00DD3530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14:paraId="22629969" w14:textId="77777777" w:rsidR="00DD3530" w:rsidRPr="00513C8C" w:rsidRDefault="00DD3530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14:paraId="3BA42477" w14:textId="77777777" w:rsidR="00DD3530" w:rsidRPr="00513C8C" w:rsidRDefault="00DD3530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117" w:type="dxa"/>
            <w:shd w:val="clear" w:color="auto" w:fill="D9D9D9" w:themeFill="background1" w:themeFillShade="D9"/>
          </w:tcPr>
          <w:p w14:paraId="2317C279" w14:textId="77777777" w:rsidR="00DD3530" w:rsidRPr="00513C8C" w:rsidRDefault="00DD3530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618C5C3E" w14:textId="77777777" w:rsidR="00DD3530" w:rsidRPr="00513C8C" w:rsidRDefault="00DD3530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60BBB0E1" w14:textId="77777777" w:rsidR="00DD3530" w:rsidRPr="00513C8C" w:rsidRDefault="00DD3530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DD3530" w:rsidRPr="00751691" w14:paraId="40CAB07D" w14:textId="77777777" w:rsidTr="009278B2">
        <w:tc>
          <w:tcPr>
            <w:tcW w:w="1273" w:type="dxa"/>
          </w:tcPr>
          <w:p w14:paraId="3C701371" w14:textId="77777777" w:rsidR="00DD3530" w:rsidRPr="000B3D8E" w:rsidRDefault="00DD3530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32A6AD6B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F57B3C5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22985480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48EE745D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7EF2E0A8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46A19B2C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</w:tr>
      <w:tr w:rsidR="00DD3530" w:rsidRPr="00751691" w14:paraId="24C10FF0" w14:textId="77777777" w:rsidTr="009278B2">
        <w:tc>
          <w:tcPr>
            <w:tcW w:w="1273" w:type="dxa"/>
          </w:tcPr>
          <w:p w14:paraId="3AE18C85" w14:textId="77777777" w:rsidR="00DD3530" w:rsidRPr="000B3D8E" w:rsidRDefault="00DD3530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79D88D60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03B48B86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405939AB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3A06327C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ACB7EF7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BD27AE3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</w:tr>
      <w:tr w:rsidR="00DD3530" w:rsidRPr="00751691" w14:paraId="2CA62CD2" w14:textId="77777777" w:rsidTr="009278B2">
        <w:tc>
          <w:tcPr>
            <w:tcW w:w="1273" w:type="dxa"/>
          </w:tcPr>
          <w:p w14:paraId="1D8D29E1" w14:textId="77777777" w:rsidR="00DD3530" w:rsidRPr="000B3D8E" w:rsidRDefault="00DD3530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4B8C5F59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6332C587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2DD0B0F9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3A220DA2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771DD23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763D6705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</w:tr>
      <w:tr w:rsidR="00DD3530" w:rsidRPr="00751691" w14:paraId="6005D2BF" w14:textId="77777777" w:rsidTr="009278B2">
        <w:tc>
          <w:tcPr>
            <w:tcW w:w="1273" w:type="dxa"/>
          </w:tcPr>
          <w:p w14:paraId="7E122D75" w14:textId="77777777" w:rsidR="00DD3530" w:rsidRPr="000B3D8E" w:rsidRDefault="00DD3530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1A66D20D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7594E99A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6CD2B194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9F365B0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3990F292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8B69885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</w:tr>
      <w:tr w:rsidR="00DD3530" w:rsidRPr="00751691" w14:paraId="1BF2A419" w14:textId="77777777" w:rsidTr="009278B2">
        <w:tc>
          <w:tcPr>
            <w:tcW w:w="1273" w:type="dxa"/>
          </w:tcPr>
          <w:p w14:paraId="5A72DE93" w14:textId="77777777" w:rsidR="00DD3530" w:rsidRPr="000B3D8E" w:rsidRDefault="00DD3530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03D18A8B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18BCA182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178CB5BF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C2518BC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0632AE8E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615F3149" w14:textId="77777777" w:rsidR="00DD3530" w:rsidRPr="002B68D6" w:rsidRDefault="00DD3530" w:rsidP="009278B2">
            <w:pPr>
              <w:rPr>
                <w:lang w:eastAsia="en-US"/>
              </w:rPr>
            </w:pPr>
          </w:p>
        </w:tc>
      </w:tr>
    </w:tbl>
    <w:p w14:paraId="468E201C" w14:textId="77777777" w:rsidR="00DD3530" w:rsidRDefault="00DD3530" w:rsidP="00DD3530">
      <w:pPr>
        <w:rPr>
          <w:b/>
          <w:sz w:val="24"/>
        </w:rPr>
      </w:pPr>
    </w:p>
    <w:p w14:paraId="5572A185" w14:textId="77777777" w:rsidR="00DD3530" w:rsidRDefault="00DD3530" w:rsidP="00DD3530">
      <w:pPr>
        <w:rPr>
          <w:b/>
          <w:sz w:val="24"/>
        </w:rPr>
      </w:pPr>
    </w:p>
    <w:p w14:paraId="29AB52DE" w14:textId="77777777" w:rsidR="00DD3530" w:rsidRDefault="00DD3530" w:rsidP="00DD3530">
      <w:pPr>
        <w:rPr>
          <w:b/>
          <w:sz w:val="24"/>
        </w:rPr>
      </w:pPr>
    </w:p>
    <w:p w14:paraId="2C96E98A" w14:textId="77777777" w:rsidR="00DD3530" w:rsidRDefault="00DD3530" w:rsidP="00DD3530">
      <w:pPr>
        <w:rPr>
          <w:b/>
          <w:sz w:val="24"/>
        </w:rPr>
      </w:pPr>
      <w:r w:rsidRPr="00EB261F">
        <w:rPr>
          <w:b/>
          <w:sz w:val="24"/>
        </w:rPr>
        <w:lastRenderedPageBreak/>
        <w:t>Telas</w:t>
      </w:r>
    </w:p>
    <w:p w14:paraId="348A1346" w14:textId="77777777" w:rsidR="009278B2" w:rsidRDefault="009278B2" w:rsidP="00DD3530">
      <w:pPr>
        <w:rPr>
          <w:b/>
          <w:sz w:val="24"/>
        </w:rPr>
      </w:pPr>
      <w:r>
        <w:rPr>
          <w:b/>
          <w:sz w:val="24"/>
        </w:rPr>
        <w:t>N/A</w:t>
      </w:r>
    </w:p>
    <w:p w14:paraId="30122A7D" w14:textId="6BB5F852" w:rsidR="009278B2" w:rsidRDefault="009278B2" w:rsidP="00DD3530">
      <w:pPr>
        <w:rPr>
          <w:b/>
          <w:sz w:val="24"/>
        </w:rPr>
      </w:pPr>
    </w:p>
    <w:p w14:paraId="3F0463B7" w14:textId="26723C1F" w:rsidR="00803477" w:rsidRDefault="00803477" w:rsidP="00DD3530">
      <w:pPr>
        <w:rPr>
          <w:b/>
          <w:sz w:val="24"/>
        </w:rPr>
      </w:pPr>
    </w:p>
    <w:p w14:paraId="07794689" w14:textId="1376E6BE" w:rsidR="00803477" w:rsidRDefault="00803477" w:rsidP="00DD3530">
      <w:pPr>
        <w:rPr>
          <w:b/>
          <w:sz w:val="24"/>
        </w:rPr>
      </w:pPr>
    </w:p>
    <w:p w14:paraId="537EC36A" w14:textId="3954283B" w:rsidR="00803477" w:rsidRDefault="00803477" w:rsidP="00DD3530">
      <w:pPr>
        <w:rPr>
          <w:b/>
          <w:sz w:val="24"/>
        </w:rPr>
      </w:pPr>
    </w:p>
    <w:p w14:paraId="6C982E1B" w14:textId="732F3B9F" w:rsidR="00803477" w:rsidRDefault="00803477" w:rsidP="00DD3530">
      <w:pPr>
        <w:rPr>
          <w:b/>
          <w:sz w:val="24"/>
        </w:rPr>
      </w:pPr>
    </w:p>
    <w:p w14:paraId="760F4AC1" w14:textId="1BA96147" w:rsidR="00803477" w:rsidRDefault="00803477" w:rsidP="00DD3530">
      <w:pPr>
        <w:rPr>
          <w:b/>
          <w:sz w:val="24"/>
        </w:rPr>
      </w:pPr>
    </w:p>
    <w:p w14:paraId="4C0593D2" w14:textId="0B3427BC" w:rsidR="00803477" w:rsidRDefault="00803477" w:rsidP="00DD3530">
      <w:pPr>
        <w:rPr>
          <w:b/>
          <w:sz w:val="24"/>
        </w:rPr>
      </w:pPr>
    </w:p>
    <w:p w14:paraId="6AE511D0" w14:textId="3C48949A" w:rsidR="00803477" w:rsidRDefault="00803477" w:rsidP="00DD3530">
      <w:pPr>
        <w:rPr>
          <w:b/>
          <w:sz w:val="24"/>
        </w:rPr>
      </w:pPr>
    </w:p>
    <w:p w14:paraId="4779B8E7" w14:textId="7C6F7FC9" w:rsidR="00803477" w:rsidRDefault="00803477" w:rsidP="00DD3530">
      <w:pPr>
        <w:rPr>
          <w:b/>
          <w:sz w:val="24"/>
        </w:rPr>
      </w:pPr>
    </w:p>
    <w:p w14:paraId="5C863ED9" w14:textId="11A6C960" w:rsidR="00803477" w:rsidRDefault="00803477" w:rsidP="00DD3530">
      <w:pPr>
        <w:rPr>
          <w:b/>
          <w:sz w:val="24"/>
        </w:rPr>
      </w:pPr>
    </w:p>
    <w:p w14:paraId="46881309" w14:textId="614B4E00" w:rsidR="00803477" w:rsidRDefault="00803477" w:rsidP="00DD3530">
      <w:pPr>
        <w:rPr>
          <w:b/>
          <w:sz w:val="24"/>
        </w:rPr>
      </w:pPr>
    </w:p>
    <w:p w14:paraId="20FC36F6" w14:textId="3C00E610" w:rsidR="00803477" w:rsidRDefault="00803477" w:rsidP="00DD3530">
      <w:pPr>
        <w:rPr>
          <w:b/>
          <w:sz w:val="24"/>
        </w:rPr>
      </w:pPr>
    </w:p>
    <w:p w14:paraId="0986CA49" w14:textId="16B49EBD" w:rsidR="00803477" w:rsidRDefault="00803477" w:rsidP="00DD3530">
      <w:pPr>
        <w:rPr>
          <w:b/>
          <w:sz w:val="24"/>
        </w:rPr>
      </w:pPr>
    </w:p>
    <w:p w14:paraId="2A3A896F" w14:textId="1C342F91" w:rsidR="00803477" w:rsidRDefault="00803477" w:rsidP="00DD3530">
      <w:pPr>
        <w:rPr>
          <w:b/>
          <w:sz w:val="24"/>
        </w:rPr>
      </w:pPr>
    </w:p>
    <w:p w14:paraId="19119D8D" w14:textId="77777777" w:rsidR="00803477" w:rsidRDefault="00803477" w:rsidP="00DD3530">
      <w:pPr>
        <w:rPr>
          <w:b/>
          <w:sz w:val="24"/>
        </w:rPr>
      </w:pPr>
    </w:p>
    <w:p w14:paraId="43F4D0E1" w14:textId="77777777" w:rsidR="009278B2" w:rsidRPr="00330A3C" w:rsidRDefault="009278B2" w:rsidP="009278B2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bookmarkStart w:id="120" w:name="_REQ10:_Serviço_para"/>
      <w:bookmarkStart w:id="121" w:name="_Toc514935812"/>
      <w:bookmarkStart w:id="122" w:name="_Toc522606678"/>
      <w:bookmarkEnd w:id="120"/>
      <w:r w:rsidRPr="00D05E1A">
        <w:rPr>
          <w:rFonts w:cs="Arial"/>
          <w:i w:val="0"/>
          <w:sz w:val="20"/>
        </w:rPr>
        <w:t>REQ1</w:t>
      </w:r>
      <w:r>
        <w:rPr>
          <w:rFonts w:cs="Arial"/>
          <w:i w:val="0"/>
          <w:sz w:val="20"/>
        </w:rPr>
        <w:t>0</w:t>
      </w:r>
      <w:r w:rsidRPr="00D05E1A">
        <w:rPr>
          <w:rFonts w:cs="Arial"/>
          <w:i w:val="0"/>
          <w:sz w:val="20"/>
        </w:rPr>
        <w:t xml:space="preserve">: </w:t>
      </w:r>
      <w:bookmarkEnd w:id="121"/>
      <w:r>
        <w:rPr>
          <w:rFonts w:cs="Arial"/>
          <w:i w:val="0"/>
          <w:sz w:val="20"/>
        </w:rPr>
        <w:t xml:space="preserve">Serviço para </w:t>
      </w:r>
      <w:r w:rsidR="004C6109">
        <w:rPr>
          <w:rFonts w:cs="Arial"/>
          <w:i w:val="0"/>
          <w:sz w:val="20"/>
        </w:rPr>
        <w:t xml:space="preserve">enviar o </w:t>
      </w:r>
      <w:r>
        <w:rPr>
          <w:rFonts w:cs="Arial"/>
          <w:i w:val="0"/>
          <w:sz w:val="20"/>
        </w:rPr>
        <w:t>aceite digital</w:t>
      </w:r>
      <w:r w:rsidRPr="00330A3C">
        <w:rPr>
          <w:i w:val="0"/>
          <w:sz w:val="20"/>
        </w:rPr>
        <w:t xml:space="preserve"> </w:t>
      </w:r>
      <w:r w:rsidR="004C6109">
        <w:rPr>
          <w:i w:val="0"/>
          <w:sz w:val="20"/>
        </w:rPr>
        <w:t>vindo dos canais</w:t>
      </w:r>
      <w:bookmarkEnd w:id="122"/>
    </w:p>
    <w:p w14:paraId="21FE2EEB" w14:textId="77777777" w:rsidR="009278B2" w:rsidRPr="007B42BC" w:rsidRDefault="009278B2" w:rsidP="009278B2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9278B2" w:rsidRPr="00F62943" w14:paraId="726B4795" w14:textId="77777777" w:rsidTr="009278B2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2F5AA56B" w14:textId="77777777" w:rsidR="009278B2" w:rsidRPr="00A7454C" w:rsidRDefault="009278B2" w:rsidP="009278B2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4388CE9D" w14:textId="77777777" w:rsidR="009278B2" w:rsidRPr="00AA7C73" w:rsidRDefault="009278B2" w:rsidP="009278B2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>IB, APP, Serviço Canal</w:t>
            </w:r>
          </w:p>
        </w:tc>
      </w:tr>
      <w:tr w:rsidR="009278B2" w:rsidRPr="00F62943" w14:paraId="6F410B0F" w14:textId="77777777" w:rsidTr="009278B2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18A60436" w14:textId="77777777" w:rsidR="009278B2" w:rsidRPr="00A7454C" w:rsidRDefault="009278B2" w:rsidP="009278B2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33FC4071" w14:textId="77777777" w:rsidR="009278B2" w:rsidRPr="00F62943" w:rsidRDefault="009278B2" w:rsidP="009278B2">
            <w:pPr>
              <w:rPr>
                <w:rFonts w:cs="Arial"/>
              </w:rPr>
            </w:pPr>
            <w:r>
              <w:rPr>
                <w:rFonts w:cs="Arial"/>
              </w:rPr>
              <w:t>O segurado dar o aceite nos canais IB ou APP</w:t>
            </w:r>
          </w:p>
        </w:tc>
      </w:tr>
      <w:tr w:rsidR="009278B2" w:rsidRPr="00F62943" w14:paraId="34F87DCE" w14:textId="77777777" w:rsidTr="009278B2">
        <w:tc>
          <w:tcPr>
            <w:tcW w:w="1985" w:type="dxa"/>
            <w:shd w:val="pct10" w:color="auto" w:fill="FFFFFF"/>
          </w:tcPr>
          <w:p w14:paraId="2D5240C0" w14:textId="77777777" w:rsidR="009278B2" w:rsidRPr="00A7454C" w:rsidRDefault="009278B2" w:rsidP="009278B2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478ADACB" w14:textId="77777777" w:rsidR="009278B2" w:rsidRPr="00EB1D34" w:rsidRDefault="009278B2" w:rsidP="009278B2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Existir uma proposta para realizar o aceite digital</w:t>
            </w:r>
          </w:p>
        </w:tc>
      </w:tr>
      <w:tr w:rsidR="009278B2" w:rsidRPr="00F62943" w14:paraId="26D4C25C" w14:textId="77777777" w:rsidTr="009278B2">
        <w:tc>
          <w:tcPr>
            <w:tcW w:w="1985" w:type="dxa"/>
            <w:shd w:val="pct10" w:color="auto" w:fill="FFFFFF"/>
          </w:tcPr>
          <w:p w14:paraId="3BFF1C6E" w14:textId="77777777" w:rsidR="009278B2" w:rsidRPr="00F62943" w:rsidRDefault="009278B2" w:rsidP="009278B2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44F28493" w14:textId="77777777" w:rsidR="009278B2" w:rsidRPr="00F62943" w:rsidRDefault="009278B2" w:rsidP="009278B2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Confirmar o aceite digital.</w:t>
            </w:r>
          </w:p>
        </w:tc>
      </w:tr>
    </w:tbl>
    <w:p w14:paraId="4B311DC9" w14:textId="77777777" w:rsidR="009278B2" w:rsidRDefault="009278B2" w:rsidP="009278B2"/>
    <w:p w14:paraId="3650841B" w14:textId="77777777" w:rsidR="009278B2" w:rsidRDefault="009278B2" w:rsidP="009278B2"/>
    <w:p w14:paraId="49E8E2B7" w14:textId="77777777" w:rsidR="009278B2" w:rsidRPr="00EB261F" w:rsidRDefault="009278B2" w:rsidP="009278B2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026"/>
        <w:gridCol w:w="4826"/>
        <w:gridCol w:w="1440"/>
        <w:gridCol w:w="2489"/>
      </w:tblGrid>
      <w:tr w:rsidR="009278B2" w:rsidRPr="003671DB" w14:paraId="1C73FC26" w14:textId="77777777" w:rsidTr="009278B2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064E5755" w14:textId="77777777" w:rsidR="009278B2" w:rsidRPr="00C06D93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026" w:type="dxa"/>
            <w:shd w:val="clear" w:color="auto" w:fill="D9D9D9" w:themeFill="background1" w:themeFillShade="D9"/>
            <w:vAlign w:val="center"/>
          </w:tcPr>
          <w:p w14:paraId="06790AFC" w14:textId="77777777" w:rsidR="009278B2" w:rsidRPr="00C06D93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26" w:type="dxa"/>
            <w:shd w:val="clear" w:color="auto" w:fill="D9D9D9" w:themeFill="background1" w:themeFillShade="D9"/>
            <w:vAlign w:val="center"/>
          </w:tcPr>
          <w:p w14:paraId="6CA71460" w14:textId="77777777" w:rsidR="009278B2" w:rsidRPr="00C06D93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60C594DE" w14:textId="77777777" w:rsidR="009278B2" w:rsidRPr="00C06D93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16ECFB5E" w14:textId="77777777" w:rsidR="009278B2" w:rsidRPr="00C06D93" w:rsidRDefault="009278B2" w:rsidP="009278B2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9278B2" w:rsidRPr="003671DB" w14:paraId="71179721" w14:textId="77777777" w:rsidTr="009278B2">
        <w:tc>
          <w:tcPr>
            <w:tcW w:w="959" w:type="dxa"/>
            <w:shd w:val="clear" w:color="auto" w:fill="auto"/>
            <w:vAlign w:val="center"/>
          </w:tcPr>
          <w:p w14:paraId="289CFDB8" w14:textId="77777777" w:rsidR="009278B2" w:rsidRPr="003671DB" w:rsidRDefault="009278B2" w:rsidP="009278B2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026" w:type="dxa"/>
            <w:shd w:val="clear" w:color="auto" w:fill="auto"/>
            <w:vAlign w:val="center"/>
          </w:tcPr>
          <w:p w14:paraId="29BE535D" w14:textId="77777777" w:rsidR="009278B2" w:rsidRPr="00C06D93" w:rsidRDefault="009278B2" w:rsidP="009278B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APP / IB</w:t>
            </w:r>
          </w:p>
        </w:tc>
        <w:tc>
          <w:tcPr>
            <w:tcW w:w="4826" w:type="dxa"/>
            <w:shd w:val="clear" w:color="auto" w:fill="auto"/>
            <w:vAlign w:val="center"/>
          </w:tcPr>
          <w:p w14:paraId="0590D042" w14:textId="77777777" w:rsidR="009278B2" w:rsidRPr="00A41F4A" w:rsidRDefault="009278B2" w:rsidP="009278B2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Recebe o Aceite digital, Canal, Número da Proposta</w:t>
            </w:r>
            <w:r w:rsidR="00BD76EE">
              <w:rPr>
                <w:rFonts w:cs="Arial"/>
              </w:rPr>
              <w:t>, Data e Hora\Minuto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F9233AB" w14:textId="77777777" w:rsidR="009278B2" w:rsidRPr="003671DB" w:rsidRDefault="009278B2" w:rsidP="009278B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6D4E9BB" w14:textId="77777777" w:rsidR="009278B2" w:rsidRPr="003671DB" w:rsidRDefault="009278B2" w:rsidP="009278B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278B2" w:rsidRPr="003671DB" w14:paraId="20D68D1F" w14:textId="77777777" w:rsidTr="009278B2">
        <w:tc>
          <w:tcPr>
            <w:tcW w:w="959" w:type="dxa"/>
            <w:shd w:val="clear" w:color="auto" w:fill="auto"/>
            <w:vAlign w:val="center"/>
          </w:tcPr>
          <w:p w14:paraId="310DB1EB" w14:textId="77777777" w:rsidR="009278B2" w:rsidRPr="003671DB" w:rsidRDefault="00BD76EE" w:rsidP="009278B2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026" w:type="dxa"/>
            <w:shd w:val="clear" w:color="auto" w:fill="auto"/>
            <w:vAlign w:val="center"/>
          </w:tcPr>
          <w:p w14:paraId="756F519F" w14:textId="77777777" w:rsidR="009278B2" w:rsidRPr="00A41F4A" w:rsidRDefault="00BD76EE" w:rsidP="009278B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Seviço</w:t>
            </w:r>
            <w:proofErr w:type="spellEnd"/>
            <w:r>
              <w:rPr>
                <w:rFonts w:cs="Arial"/>
              </w:rPr>
              <w:t xml:space="preserve"> Canal</w:t>
            </w:r>
          </w:p>
        </w:tc>
        <w:tc>
          <w:tcPr>
            <w:tcW w:w="4826" w:type="dxa"/>
            <w:shd w:val="clear" w:color="auto" w:fill="auto"/>
            <w:vAlign w:val="center"/>
          </w:tcPr>
          <w:p w14:paraId="4A9B2504" w14:textId="77777777" w:rsidR="009278B2" w:rsidRDefault="00BD76EE" w:rsidP="009278B2">
            <w:r>
              <w:t>Envia para o serviço para gravar o aceite digital</w:t>
            </w:r>
          </w:p>
          <w:p w14:paraId="3CE7E5CB" w14:textId="77777777" w:rsidR="00BD76EE" w:rsidRPr="00A41F4A" w:rsidRDefault="009A3EDF" w:rsidP="009278B2">
            <w:hyperlink w:anchor="_REQ4:_Serviço_para" w:history="1">
              <w:r w:rsidR="00BD76EE" w:rsidRPr="00BD76EE">
                <w:rPr>
                  <w:rStyle w:val="Hyperlink"/>
                </w:rPr>
                <w:t>REQ4: Serviço para gravar o aceite digital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27676055" w14:textId="77777777" w:rsidR="009278B2" w:rsidRPr="003671DB" w:rsidRDefault="009278B2" w:rsidP="009278B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3E77093" w14:textId="77777777" w:rsidR="009278B2" w:rsidRPr="003671DB" w:rsidRDefault="009278B2" w:rsidP="009278B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278B2" w:rsidRPr="003671DB" w14:paraId="228A4EE2" w14:textId="77777777" w:rsidTr="009278B2">
        <w:tc>
          <w:tcPr>
            <w:tcW w:w="959" w:type="dxa"/>
            <w:shd w:val="clear" w:color="auto" w:fill="auto"/>
            <w:vAlign w:val="center"/>
          </w:tcPr>
          <w:p w14:paraId="61F0B04E" w14:textId="77777777" w:rsidR="009278B2" w:rsidRPr="003671DB" w:rsidRDefault="00BD76EE" w:rsidP="009278B2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026" w:type="dxa"/>
            <w:shd w:val="clear" w:color="auto" w:fill="auto"/>
            <w:vAlign w:val="center"/>
          </w:tcPr>
          <w:p w14:paraId="69A89C91" w14:textId="77777777" w:rsidR="009278B2" w:rsidRPr="00C06D93" w:rsidRDefault="00BD76EE" w:rsidP="009278B2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Seviço</w:t>
            </w:r>
            <w:proofErr w:type="spellEnd"/>
            <w:r>
              <w:rPr>
                <w:rFonts w:cs="Arial"/>
              </w:rPr>
              <w:t xml:space="preserve"> Canal</w:t>
            </w:r>
          </w:p>
        </w:tc>
        <w:tc>
          <w:tcPr>
            <w:tcW w:w="4826" w:type="dxa"/>
            <w:shd w:val="clear" w:color="auto" w:fill="auto"/>
            <w:vAlign w:val="center"/>
          </w:tcPr>
          <w:p w14:paraId="048B46AA" w14:textId="77777777" w:rsidR="009278B2" w:rsidRPr="00A41F4A" w:rsidRDefault="00BD76EE" w:rsidP="009278B2">
            <w:r>
              <w:t>Retorna para o Canal que chamou o resultado para os canais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E228F05" w14:textId="77777777" w:rsidR="009278B2" w:rsidRPr="003671DB" w:rsidRDefault="009278B2" w:rsidP="009278B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3ED5938D" w14:textId="77777777" w:rsidR="009278B2" w:rsidRPr="003671DB" w:rsidRDefault="009278B2" w:rsidP="009278B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278B2" w:rsidRPr="009670A1" w14:paraId="18937445" w14:textId="77777777" w:rsidTr="009278B2">
        <w:tc>
          <w:tcPr>
            <w:tcW w:w="959" w:type="dxa"/>
            <w:shd w:val="clear" w:color="auto" w:fill="auto"/>
            <w:vAlign w:val="center"/>
          </w:tcPr>
          <w:p w14:paraId="2F00F298" w14:textId="77777777" w:rsidR="009278B2" w:rsidRPr="003671DB" w:rsidRDefault="009278B2" w:rsidP="009278B2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14:paraId="5267776D" w14:textId="77777777" w:rsidR="009278B2" w:rsidRPr="003671DB" w:rsidRDefault="009278B2" w:rsidP="009278B2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</w:p>
        </w:tc>
        <w:tc>
          <w:tcPr>
            <w:tcW w:w="4826" w:type="dxa"/>
            <w:shd w:val="clear" w:color="auto" w:fill="auto"/>
            <w:vAlign w:val="center"/>
          </w:tcPr>
          <w:p w14:paraId="665D7201" w14:textId="77777777" w:rsidR="009278B2" w:rsidRPr="003671DB" w:rsidRDefault="009278B2" w:rsidP="009278B2"/>
        </w:tc>
        <w:tc>
          <w:tcPr>
            <w:tcW w:w="1440" w:type="dxa"/>
            <w:shd w:val="clear" w:color="auto" w:fill="auto"/>
            <w:vAlign w:val="center"/>
          </w:tcPr>
          <w:p w14:paraId="29EB6F4D" w14:textId="77777777" w:rsidR="009278B2" w:rsidRPr="003671DB" w:rsidRDefault="009278B2" w:rsidP="009278B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81995C5" w14:textId="77777777" w:rsidR="009278B2" w:rsidRPr="00BF01E9" w:rsidRDefault="009278B2" w:rsidP="009278B2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6BE03C67" w14:textId="77777777" w:rsidR="009278B2" w:rsidRPr="00EB261F" w:rsidRDefault="009278B2" w:rsidP="009278B2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147A243F" w14:textId="77777777" w:rsidR="009278B2" w:rsidRPr="00EB261F" w:rsidRDefault="009278B2" w:rsidP="009278B2">
      <w:pPr>
        <w:pStyle w:val="Ttulo4"/>
        <w:rPr>
          <w:sz w:val="24"/>
        </w:rPr>
      </w:pPr>
      <w:r w:rsidRPr="00EB261F">
        <w:rPr>
          <w:sz w:val="24"/>
        </w:rPr>
        <w:t xml:space="preserve">CA01 – </w:t>
      </w:r>
      <w:r>
        <w:rPr>
          <w:sz w:val="24"/>
        </w:rPr>
        <w:t>XXXXXXXXXX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930"/>
        <w:gridCol w:w="4881"/>
        <w:gridCol w:w="1560"/>
        <w:gridCol w:w="2409"/>
      </w:tblGrid>
      <w:tr w:rsidR="009278B2" w:rsidRPr="003671DB" w14:paraId="70EB1D7C" w14:textId="77777777" w:rsidTr="009278B2">
        <w:tc>
          <w:tcPr>
            <w:tcW w:w="993" w:type="dxa"/>
            <w:shd w:val="clear" w:color="auto" w:fill="D9D9D9" w:themeFill="background1" w:themeFillShade="D9"/>
          </w:tcPr>
          <w:p w14:paraId="2CCD3CDC" w14:textId="77777777" w:rsidR="009278B2" w:rsidRPr="009E092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14:paraId="58A491B2" w14:textId="77777777" w:rsidR="009278B2" w:rsidRPr="009E092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81" w:type="dxa"/>
            <w:shd w:val="clear" w:color="auto" w:fill="D9D9D9" w:themeFill="background1" w:themeFillShade="D9"/>
          </w:tcPr>
          <w:p w14:paraId="3C764855" w14:textId="77777777" w:rsidR="009278B2" w:rsidRPr="009E092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0C1C996" w14:textId="77777777" w:rsidR="009278B2" w:rsidRPr="009E092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455F37C3" w14:textId="77777777" w:rsidR="009278B2" w:rsidRPr="009E092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9278B2" w:rsidRPr="003671DB" w14:paraId="6A05F632" w14:textId="77777777" w:rsidTr="009278B2">
        <w:tc>
          <w:tcPr>
            <w:tcW w:w="993" w:type="dxa"/>
            <w:vAlign w:val="center"/>
          </w:tcPr>
          <w:p w14:paraId="06D72299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lastRenderedPageBreak/>
              <w:t>1</w:t>
            </w:r>
          </w:p>
        </w:tc>
        <w:tc>
          <w:tcPr>
            <w:tcW w:w="930" w:type="dxa"/>
            <w:vAlign w:val="center"/>
          </w:tcPr>
          <w:p w14:paraId="06570780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53C76AA7" w14:textId="77777777" w:rsidR="009278B2" w:rsidRPr="003671DB" w:rsidRDefault="009278B2" w:rsidP="009278B2"/>
        </w:tc>
        <w:tc>
          <w:tcPr>
            <w:tcW w:w="1560" w:type="dxa"/>
            <w:vAlign w:val="center"/>
          </w:tcPr>
          <w:p w14:paraId="24536881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2EDCDC8E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9278B2" w:rsidRPr="003671DB" w14:paraId="7A443470" w14:textId="77777777" w:rsidTr="009278B2">
        <w:tc>
          <w:tcPr>
            <w:tcW w:w="993" w:type="dxa"/>
            <w:vAlign w:val="center"/>
          </w:tcPr>
          <w:p w14:paraId="01C2C85D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930" w:type="dxa"/>
            <w:vAlign w:val="center"/>
          </w:tcPr>
          <w:p w14:paraId="288D565A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513687E0" w14:textId="77777777" w:rsidR="009278B2" w:rsidRPr="003671DB" w:rsidRDefault="009278B2" w:rsidP="009278B2"/>
        </w:tc>
        <w:tc>
          <w:tcPr>
            <w:tcW w:w="1560" w:type="dxa"/>
            <w:vAlign w:val="center"/>
          </w:tcPr>
          <w:p w14:paraId="34076A4D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1B85E238" w14:textId="77777777" w:rsidR="009278B2" w:rsidRPr="003671DB" w:rsidRDefault="009278B2" w:rsidP="009278B2">
            <w:pPr>
              <w:spacing w:beforeLines="20" w:before="48" w:afterLines="20" w:after="48"/>
              <w:jc w:val="center"/>
            </w:pPr>
          </w:p>
        </w:tc>
      </w:tr>
      <w:tr w:rsidR="009278B2" w:rsidRPr="003671DB" w14:paraId="1987A288" w14:textId="77777777" w:rsidTr="009278B2">
        <w:tc>
          <w:tcPr>
            <w:tcW w:w="993" w:type="dxa"/>
            <w:vAlign w:val="center"/>
          </w:tcPr>
          <w:p w14:paraId="259CB270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bookmarkStart w:id="123" w:name="p3AF01"/>
            <w:bookmarkEnd w:id="123"/>
            <w:r>
              <w:rPr>
                <w:rFonts w:cs="Arial"/>
                <w:bCs/>
                <w:lang w:eastAsia="en-GB"/>
              </w:rPr>
              <w:t>3</w:t>
            </w:r>
          </w:p>
        </w:tc>
        <w:tc>
          <w:tcPr>
            <w:tcW w:w="930" w:type="dxa"/>
            <w:vAlign w:val="center"/>
          </w:tcPr>
          <w:p w14:paraId="07762F02" w14:textId="77777777" w:rsidR="009278B2" w:rsidRPr="003671DB" w:rsidRDefault="009278B2" w:rsidP="009278B2">
            <w:pPr>
              <w:spacing w:beforeLines="20" w:before="48" w:afterLines="20" w:after="48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5BF61BAB" w14:textId="77777777" w:rsidR="009278B2" w:rsidRPr="003671DB" w:rsidRDefault="009278B2" w:rsidP="009278B2"/>
        </w:tc>
        <w:tc>
          <w:tcPr>
            <w:tcW w:w="1560" w:type="dxa"/>
            <w:vAlign w:val="center"/>
          </w:tcPr>
          <w:p w14:paraId="0B9054F4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3B17C259" w14:textId="77777777" w:rsidR="009278B2" w:rsidRPr="003671DB" w:rsidRDefault="009278B2" w:rsidP="009278B2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</w:tr>
    </w:tbl>
    <w:p w14:paraId="0372F8DA" w14:textId="77777777" w:rsidR="009278B2" w:rsidRDefault="009278B2" w:rsidP="009278B2">
      <w:pPr>
        <w:pStyle w:val="Ttulo3"/>
        <w:ind w:right="529"/>
        <w:rPr>
          <w:szCs w:val="22"/>
        </w:rPr>
      </w:pPr>
      <w:bookmarkStart w:id="124" w:name="AF01"/>
    </w:p>
    <w:bookmarkEnd w:id="124"/>
    <w:p w14:paraId="6CC17492" w14:textId="77777777" w:rsidR="009278B2" w:rsidRDefault="009278B2" w:rsidP="009278B2"/>
    <w:p w14:paraId="54A1F9C7" w14:textId="77777777" w:rsidR="009278B2" w:rsidRPr="00EB261F" w:rsidRDefault="009278B2" w:rsidP="009278B2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64F82121" w14:textId="77777777" w:rsidR="009278B2" w:rsidRPr="00D85C6E" w:rsidRDefault="009278B2" w:rsidP="009278B2">
      <w:pPr>
        <w:pStyle w:val="Ttulo4"/>
        <w:rPr>
          <w:sz w:val="24"/>
        </w:rPr>
      </w:pPr>
      <w:r w:rsidRPr="00D85C6E">
        <w:rPr>
          <w:sz w:val="24"/>
        </w:rPr>
        <w:t xml:space="preserve">CE01 –  </w:t>
      </w:r>
      <w:r>
        <w:rPr>
          <w:sz w:val="24"/>
        </w:rPr>
        <w:t>XXXXXXXX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3"/>
        <w:gridCol w:w="1175"/>
        <w:gridCol w:w="4534"/>
        <w:gridCol w:w="1468"/>
        <w:gridCol w:w="2603"/>
      </w:tblGrid>
      <w:tr w:rsidR="009278B2" w:rsidRPr="003671DB" w14:paraId="71A3E490" w14:textId="77777777" w:rsidTr="009278B2">
        <w:tc>
          <w:tcPr>
            <w:tcW w:w="993" w:type="dxa"/>
            <w:shd w:val="clear" w:color="auto" w:fill="D9D9D9" w:themeFill="background1" w:themeFillShade="D9"/>
          </w:tcPr>
          <w:p w14:paraId="1E1BE707" w14:textId="77777777" w:rsidR="009278B2" w:rsidRPr="006E179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75" w:type="dxa"/>
            <w:shd w:val="clear" w:color="auto" w:fill="D9D9D9" w:themeFill="background1" w:themeFillShade="D9"/>
          </w:tcPr>
          <w:p w14:paraId="2F7AAA92" w14:textId="77777777" w:rsidR="009278B2" w:rsidRPr="006E179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534" w:type="dxa"/>
            <w:shd w:val="clear" w:color="auto" w:fill="D9D9D9" w:themeFill="background1" w:themeFillShade="D9"/>
          </w:tcPr>
          <w:p w14:paraId="0FEE7144" w14:textId="77777777" w:rsidR="009278B2" w:rsidRPr="006E179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68" w:type="dxa"/>
            <w:shd w:val="clear" w:color="auto" w:fill="D9D9D9" w:themeFill="background1" w:themeFillShade="D9"/>
          </w:tcPr>
          <w:p w14:paraId="497C0975" w14:textId="77777777" w:rsidR="009278B2" w:rsidRPr="006E179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603" w:type="dxa"/>
            <w:shd w:val="clear" w:color="auto" w:fill="D9D9D9" w:themeFill="background1" w:themeFillShade="D9"/>
          </w:tcPr>
          <w:p w14:paraId="3683997B" w14:textId="77777777" w:rsidR="009278B2" w:rsidRPr="006E1794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Referência</w:t>
            </w:r>
          </w:p>
        </w:tc>
      </w:tr>
      <w:tr w:rsidR="009278B2" w:rsidRPr="003671DB" w14:paraId="5599ECA1" w14:textId="77777777" w:rsidTr="009278B2">
        <w:tc>
          <w:tcPr>
            <w:tcW w:w="993" w:type="dxa"/>
            <w:vAlign w:val="center"/>
          </w:tcPr>
          <w:p w14:paraId="37846332" w14:textId="77777777" w:rsidR="009278B2" w:rsidRPr="003671DB" w:rsidRDefault="009278B2" w:rsidP="009278B2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6CDE4ACE" w14:textId="77777777" w:rsidR="009278B2" w:rsidRPr="003671DB" w:rsidRDefault="009278B2" w:rsidP="009278B2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26E8B247" w14:textId="77777777" w:rsidR="009278B2" w:rsidRPr="003671DB" w:rsidRDefault="009278B2" w:rsidP="009278B2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480C27EE" w14:textId="77777777" w:rsidR="009278B2" w:rsidRPr="003671DB" w:rsidRDefault="009278B2" w:rsidP="009278B2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1564C302" w14:textId="77777777" w:rsidR="009278B2" w:rsidRPr="003671DB" w:rsidRDefault="009278B2" w:rsidP="009278B2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  <w:tr w:rsidR="009278B2" w:rsidRPr="003671DB" w14:paraId="45E5F880" w14:textId="77777777" w:rsidTr="009278B2">
        <w:tc>
          <w:tcPr>
            <w:tcW w:w="993" w:type="dxa"/>
            <w:vAlign w:val="center"/>
          </w:tcPr>
          <w:p w14:paraId="0D17D294" w14:textId="77777777" w:rsidR="009278B2" w:rsidRDefault="009278B2" w:rsidP="009278B2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65F6356E" w14:textId="77777777" w:rsidR="009278B2" w:rsidRDefault="009278B2" w:rsidP="009278B2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316CA99C" w14:textId="77777777" w:rsidR="009278B2" w:rsidRDefault="009278B2" w:rsidP="009278B2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30B387AF" w14:textId="77777777" w:rsidR="009278B2" w:rsidRPr="003671DB" w:rsidRDefault="009278B2" w:rsidP="009278B2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72691F62" w14:textId="77777777" w:rsidR="009278B2" w:rsidRDefault="009278B2" w:rsidP="009278B2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  <w:tr w:rsidR="009278B2" w:rsidRPr="003671DB" w14:paraId="74246D01" w14:textId="77777777" w:rsidTr="009278B2">
        <w:tc>
          <w:tcPr>
            <w:tcW w:w="993" w:type="dxa"/>
            <w:vAlign w:val="center"/>
          </w:tcPr>
          <w:p w14:paraId="227B10C2" w14:textId="77777777" w:rsidR="009278B2" w:rsidRPr="003671DB" w:rsidRDefault="009278B2" w:rsidP="009278B2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663E962D" w14:textId="77777777" w:rsidR="009278B2" w:rsidRPr="003671DB" w:rsidRDefault="009278B2" w:rsidP="009278B2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0A1422EE" w14:textId="77777777" w:rsidR="009278B2" w:rsidRPr="003671DB" w:rsidRDefault="009278B2" w:rsidP="009278B2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418CAB20" w14:textId="77777777" w:rsidR="009278B2" w:rsidRPr="003671DB" w:rsidRDefault="009278B2" w:rsidP="009278B2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4C8DB9F9" w14:textId="77777777" w:rsidR="009278B2" w:rsidRPr="003671DB" w:rsidRDefault="009278B2" w:rsidP="009278B2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</w:tbl>
    <w:p w14:paraId="3476C09E" w14:textId="77777777" w:rsidR="009278B2" w:rsidRDefault="009278B2" w:rsidP="009278B2">
      <w:pPr>
        <w:pStyle w:val="Ttulo4"/>
        <w:rPr>
          <w:sz w:val="24"/>
        </w:rPr>
      </w:pPr>
      <w:bookmarkStart w:id="125" w:name="_EF02–_Cliente_com"/>
      <w:bookmarkStart w:id="126" w:name="_CE02_–_CPF"/>
      <w:bookmarkStart w:id="127" w:name="_Toc513197236"/>
      <w:bookmarkEnd w:id="125"/>
      <w:bookmarkEnd w:id="126"/>
    </w:p>
    <w:p w14:paraId="4AC82D9D" w14:textId="77777777" w:rsidR="009278B2" w:rsidRPr="00EB261F" w:rsidRDefault="009278B2" w:rsidP="009278B2">
      <w:pPr>
        <w:rPr>
          <w:b/>
          <w:sz w:val="24"/>
        </w:rPr>
      </w:pPr>
      <w:bookmarkStart w:id="128" w:name="_CE02_–_CPF_1"/>
      <w:bookmarkEnd w:id="127"/>
      <w:bookmarkEnd w:id="128"/>
      <w:r>
        <w:rPr>
          <w:b/>
          <w:sz w:val="22"/>
        </w:rPr>
        <w:br w:type="page"/>
      </w:r>
      <w:r w:rsidRPr="00EB261F">
        <w:rPr>
          <w:b/>
          <w:sz w:val="24"/>
        </w:rPr>
        <w:lastRenderedPageBreak/>
        <w:t>Regras de Negócio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10"/>
        <w:gridCol w:w="6592"/>
      </w:tblGrid>
      <w:tr w:rsidR="009278B2" w:rsidRPr="003671DB" w14:paraId="6F122285" w14:textId="77777777" w:rsidTr="009278B2">
        <w:trPr>
          <w:jc w:val="center"/>
        </w:trPr>
        <w:tc>
          <w:tcPr>
            <w:tcW w:w="4110" w:type="dxa"/>
            <w:shd w:val="clear" w:color="auto" w:fill="D9D9D9" w:themeFill="background1" w:themeFillShade="D9"/>
            <w:vAlign w:val="center"/>
          </w:tcPr>
          <w:p w14:paraId="7C8AAD0F" w14:textId="77777777" w:rsidR="009278B2" w:rsidRPr="00AE685A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Número da Regra e Nome</w:t>
            </w:r>
          </w:p>
        </w:tc>
        <w:tc>
          <w:tcPr>
            <w:tcW w:w="6592" w:type="dxa"/>
            <w:shd w:val="clear" w:color="auto" w:fill="D9D9D9" w:themeFill="background1" w:themeFillShade="D9"/>
            <w:vAlign w:val="center"/>
          </w:tcPr>
          <w:p w14:paraId="6F1E0E29" w14:textId="77777777" w:rsidR="009278B2" w:rsidRPr="00AE685A" w:rsidRDefault="009278B2" w:rsidP="009278B2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Descrição da Regra Negocial</w:t>
            </w:r>
          </w:p>
        </w:tc>
      </w:tr>
      <w:tr w:rsidR="009278B2" w:rsidRPr="003671DB" w14:paraId="55D17257" w14:textId="77777777" w:rsidTr="009278B2">
        <w:trPr>
          <w:trHeight w:val="614"/>
          <w:jc w:val="center"/>
        </w:trPr>
        <w:tc>
          <w:tcPr>
            <w:tcW w:w="4110" w:type="dxa"/>
            <w:vAlign w:val="center"/>
          </w:tcPr>
          <w:p w14:paraId="25C32A40" w14:textId="77777777" w:rsidR="009278B2" w:rsidRPr="009C114B" w:rsidRDefault="009278B2" w:rsidP="009278B2">
            <w:pPr>
              <w:pStyle w:val="Ttulo4"/>
            </w:pPr>
            <w:bookmarkStart w:id="129" w:name="_Toc513020211"/>
            <w:bookmarkStart w:id="130" w:name="_Toc513197249"/>
            <w:r w:rsidRPr="00F71F59">
              <w:t>RN01</w:t>
            </w:r>
            <w:r w:rsidRPr="009C114B">
              <w:t xml:space="preserve"> </w:t>
            </w:r>
            <w:r w:rsidRPr="00F71F59">
              <w:t xml:space="preserve">– </w:t>
            </w:r>
            <w:bookmarkEnd w:id="129"/>
            <w:bookmarkEnd w:id="130"/>
            <w:r>
              <w:t>XXXXXXXXX</w:t>
            </w:r>
          </w:p>
        </w:tc>
        <w:tc>
          <w:tcPr>
            <w:tcW w:w="6592" w:type="dxa"/>
            <w:vAlign w:val="center"/>
          </w:tcPr>
          <w:p w14:paraId="4B389C4F" w14:textId="77777777" w:rsidR="009278B2" w:rsidRPr="003671DB" w:rsidRDefault="009278B2" w:rsidP="009278B2"/>
        </w:tc>
      </w:tr>
      <w:tr w:rsidR="009278B2" w:rsidRPr="003671DB" w14:paraId="110D054E" w14:textId="77777777" w:rsidTr="009278B2">
        <w:trPr>
          <w:trHeight w:val="614"/>
          <w:jc w:val="center"/>
        </w:trPr>
        <w:tc>
          <w:tcPr>
            <w:tcW w:w="4110" w:type="dxa"/>
            <w:vAlign w:val="center"/>
          </w:tcPr>
          <w:p w14:paraId="5F1C662B" w14:textId="77777777" w:rsidR="009278B2" w:rsidRPr="00F71F59" w:rsidRDefault="009278B2" w:rsidP="009278B2">
            <w:pPr>
              <w:pStyle w:val="Ttulo4"/>
            </w:pPr>
            <w:bookmarkStart w:id="131" w:name="_Toc513020212"/>
            <w:bookmarkStart w:id="132" w:name="_Toc513197250"/>
            <w:r w:rsidRPr="00F71F59">
              <w:t xml:space="preserve">RN02 – </w:t>
            </w:r>
            <w:bookmarkEnd w:id="131"/>
            <w:bookmarkEnd w:id="132"/>
            <w:r>
              <w:t>XXXXXXXXX</w:t>
            </w:r>
          </w:p>
        </w:tc>
        <w:tc>
          <w:tcPr>
            <w:tcW w:w="6592" w:type="dxa"/>
            <w:vAlign w:val="center"/>
          </w:tcPr>
          <w:p w14:paraId="5F887568" w14:textId="77777777" w:rsidR="009278B2" w:rsidRPr="003671DB" w:rsidRDefault="009278B2" w:rsidP="009278B2"/>
        </w:tc>
      </w:tr>
    </w:tbl>
    <w:p w14:paraId="3B9131BD" w14:textId="77777777" w:rsidR="009278B2" w:rsidRDefault="009278B2" w:rsidP="009278B2">
      <w:bookmarkStart w:id="133" w:name="_RN03_–_Validar"/>
      <w:bookmarkEnd w:id="133"/>
    </w:p>
    <w:p w14:paraId="4C2E0689" w14:textId="77777777" w:rsidR="009278B2" w:rsidRDefault="009278B2" w:rsidP="009278B2">
      <w:pPr>
        <w:rPr>
          <w:b/>
          <w:sz w:val="22"/>
        </w:rPr>
      </w:pPr>
    </w:p>
    <w:p w14:paraId="1CBD9EAC" w14:textId="77777777" w:rsidR="009278B2" w:rsidRDefault="009278B2" w:rsidP="009278B2">
      <w:pPr>
        <w:rPr>
          <w:b/>
          <w:sz w:val="22"/>
        </w:rPr>
      </w:pPr>
    </w:p>
    <w:p w14:paraId="317CEB5A" w14:textId="77777777" w:rsidR="009278B2" w:rsidRPr="00EB261F" w:rsidRDefault="009278B2" w:rsidP="009278B2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9278B2" w:rsidRPr="003671DB" w14:paraId="3EA3009F" w14:textId="77777777" w:rsidTr="009278B2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05D9E62" w14:textId="77777777" w:rsidR="009278B2" w:rsidRPr="00400F81" w:rsidRDefault="009278B2" w:rsidP="009278B2">
            <w:pPr>
              <w:rPr>
                <w:b/>
              </w:rPr>
            </w:pPr>
            <w:r w:rsidRPr="00400F81">
              <w:rPr>
                <w:b/>
              </w:rPr>
              <w:t># 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4291E267" w14:textId="77777777" w:rsidR="009278B2" w:rsidRPr="00400F81" w:rsidRDefault="009278B2" w:rsidP="009278B2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71A76A39" w14:textId="77777777" w:rsidR="009278B2" w:rsidRPr="00400F81" w:rsidRDefault="009278B2" w:rsidP="009278B2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9278B2" w:rsidRPr="003671DB" w14:paraId="0B85EFB0" w14:textId="77777777" w:rsidTr="009278B2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E5BAD9B" w14:textId="77777777" w:rsidR="009278B2" w:rsidRPr="00806C7E" w:rsidRDefault="009278B2" w:rsidP="009278B2">
            <w:pPr>
              <w:pStyle w:val="Ttulo4"/>
              <w:jc w:val="center"/>
            </w:pPr>
            <w:bookmarkStart w:id="134" w:name="_Toc513020224"/>
            <w:bookmarkStart w:id="135" w:name="_Toc513197266"/>
            <w:r>
              <w:t>M0</w:t>
            </w:r>
            <w:r w:rsidRPr="00806C7E">
              <w:t>1</w:t>
            </w:r>
            <w:bookmarkEnd w:id="134"/>
            <w:bookmarkEnd w:id="135"/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E1FBE9D" w14:textId="77777777" w:rsidR="009278B2" w:rsidRPr="003671DB" w:rsidRDefault="009278B2" w:rsidP="009278B2">
            <w:r>
              <w:t>XXXXXXXXXXXXXX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2E08CC9" w14:textId="77777777" w:rsidR="009278B2" w:rsidRPr="003671DB" w:rsidRDefault="009278B2" w:rsidP="009278B2">
            <w:pPr>
              <w:rPr>
                <w:rFonts w:cs="Arial"/>
              </w:rPr>
            </w:pPr>
            <w:r>
              <w:rPr>
                <w:rFonts w:cs="Arial"/>
              </w:rPr>
              <w:t>XXXXX</w:t>
            </w:r>
          </w:p>
        </w:tc>
      </w:tr>
      <w:tr w:rsidR="009278B2" w14:paraId="4FA8C869" w14:textId="77777777" w:rsidTr="009278B2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C48DF4C" w14:textId="77777777" w:rsidR="009278B2" w:rsidRPr="00806C7E" w:rsidRDefault="009278B2" w:rsidP="009278B2">
            <w:pPr>
              <w:pStyle w:val="Ttulo4"/>
              <w:jc w:val="center"/>
            </w:pPr>
            <w:bookmarkStart w:id="136" w:name="_Toc513020225"/>
            <w:bookmarkStart w:id="137" w:name="_Toc513197267"/>
            <w:r w:rsidRPr="00806C7E">
              <w:t>M02</w:t>
            </w:r>
            <w:bookmarkEnd w:id="136"/>
            <w:bookmarkEnd w:id="137"/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2AB2E78" w14:textId="77777777" w:rsidR="009278B2" w:rsidRPr="003671DB" w:rsidRDefault="009278B2" w:rsidP="009278B2">
            <w:r>
              <w:t>XXXXXXXXXXXXXX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C226C7C" w14:textId="77777777" w:rsidR="009278B2" w:rsidRPr="003671DB" w:rsidRDefault="009278B2" w:rsidP="009278B2">
            <w:pPr>
              <w:rPr>
                <w:rFonts w:cs="Arial"/>
              </w:rPr>
            </w:pPr>
            <w:r>
              <w:rPr>
                <w:rFonts w:cs="Arial"/>
              </w:rPr>
              <w:t>XXXXX</w:t>
            </w:r>
          </w:p>
        </w:tc>
      </w:tr>
    </w:tbl>
    <w:p w14:paraId="191D3C30" w14:textId="77777777" w:rsidR="007A1FA5" w:rsidRDefault="007A1FA5" w:rsidP="009278B2">
      <w:pPr>
        <w:rPr>
          <w:b/>
          <w:sz w:val="24"/>
        </w:rPr>
      </w:pPr>
      <w:bookmarkStart w:id="138" w:name="_M03"/>
      <w:bookmarkEnd w:id="138"/>
    </w:p>
    <w:p w14:paraId="119AC153" w14:textId="77777777" w:rsidR="009278B2" w:rsidRDefault="009278B2" w:rsidP="009278B2">
      <w:pPr>
        <w:rPr>
          <w:b/>
          <w:sz w:val="24"/>
        </w:rPr>
      </w:pPr>
      <w:r w:rsidRPr="00EB261F">
        <w:rPr>
          <w:b/>
          <w:sz w:val="24"/>
        </w:rPr>
        <w:t>Telas</w:t>
      </w:r>
    </w:p>
    <w:p w14:paraId="78F7565B" w14:textId="77777777" w:rsidR="009278B2" w:rsidRPr="002B68D6" w:rsidRDefault="009278B2" w:rsidP="009278B2">
      <w:pPr>
        <w:pStyle w:val="Ttulo4"/>
        <w:rPr>
          <w:bCs/>
          <w:iCs/>
          <w:sz w:val="24"/>
        </w:rPr>
      </w:pPr>
      <w:r w:rsidRPr="002B68D6">
        <w:rPr>
          <w:sz w:val="24"/>
        </w:rPr>
        <w:t xml:space="preserve">DV01 – Tela </w:t>
      </w:r>
    </w:p>
    <w:p w14:paraId="43B8CCA8" w14:textId="77777777" w:rsidR="009278B2" w:rsidRPr="003671DB" w:rsidRDefault="009278B2" w:rsidP="009278B2">
      <w:pPr>
        <w:rPr>
          <w:noProof/>
        </w:rPr>
      </w:pPr>
    </w:p>
    <w:p w14:paraId="23901C94" w14:textId="77777777" w:rsidR="009278B2" w:rsidRDefault="009278B2" w:rsidP="009278B2">
      <w:pPr>
        <w:rPr>
          <w:lang w:eastAsia="en-GB"/>
        </w:rPr>
      </w:pPr>
      <w:r>
        <w:rPr>
          <w:lang w:eastAsia="en-GB"/>
        </w:rPr>
        <w:t>IMAGEM / CANAL</w:t>
      </w:r>
    </w:p>
    <w:p w14:paraId="6AA5218B" w14:textId="77777777" w:rsidR="009278B2" w:rsidRPr="00513C8C" w:rsidRDefault="009278B2" w:rsidP="009278B2">
      <w:pPr>
        <w:rPr>
          <w:b/>
          <w:lang w:eastAsia="en-GB"/>
        </w:rPr>
      </w:pPr>
      <w:r>
        <w:rPr>
          <w:lang w:eastAsia="en-GB"/>
        </w:rPr>
        <w:t xml:space="preserve">  </w:t>
      </w: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9278B2" w:rsidRPr="00513C8C" w14:paraId="29E9ABA1" w14:textId="77777777" w:rsidTr="009278B2">
        <w:tc>
          <w:tcPr>
            <w:tcW w:w="1273" w:type="dxa"/>
            <w:shd w:val="clear" w:color="auto" w:fill="D9D9D9" w:themeFill="background1" w:themeFillShade="D9"/>
          </w:tcPr>
          <w:p w14:paraId="5C04D226" w14:textId="77777777" w:rsidR="009278B2" w:rsidRPr="00513C8C" w:rsidRDefault="009278B2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1917" w:type="dxa"/>
            <w:shd w:val="clear" w:color="auto" w:fill="D9D9D9" w:themeFill="background1" w:themeFillShade="D9"/>
          </w:tcPr>
          <w:p w14:paraId="3FFED0EC" w14:textId="77777777" w:rsidR="009278B2" w:rsidRPr="00513C8C" w:rsidRDefault="009278B2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14:paraId="2DA1D4C3" w14:textId="77777777" w:rsidR="009278B2" w:rsidRPr="00513C8C" w:rsidRDefault="009278B2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14:paraId="346C0D50" w14:textId="77777777" w:rsidR="009278B2" w:rsidRPr="00513C8C" w:rsidRDefault="009278B2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117" w:type="dxa"/>
            <w:shd w:val="clear" w:color="auto" w:fill="D9D9D9" w:themeFill="background1" w:themeFillShade="D9"/>
          </w:tcPr>
          <w:p w14:paraId="3047930D" w14:textId="77777777" w:rsidR="009278B2" w:rsidRPr="00513C8C" w:rsidRDefault="009278B2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44E11D28" w14:textId="77777777" w:rsidR="009278B2" w:rsidRPr="00513C8C" w:rsidRDefault="009278B2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0B2873A8" w14:textId="77777777" w:rsidR="009278B2" w:rsidRPr="00513C8C" w:rsidRDefault="009278B2" w:rsidP="009278B2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9278B2" w:rsidRPr="00751691" w14:paraId="2C1B036F" w14:textId="77777777" w:rsidTr="009278B2">
        <w:tc>
          <w:tcPr>
            <w:tcW w:w="1273" w:type="dxa"/>
          </w:tcPr>
          <w:p w14:paraId="046A10CA" w14:textId="77777777" w:rsidR="009278B2" w:rsidRPr="000B3D8E" w:rsidRDefault="009278B2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7412CBEE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10264C4B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2849A334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2C06C015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A03B654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B76800C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</w:tr>
      <w:tr w:rsidR="009278B2" w:rsidRPr="00751691" w14:paraId="5FB3504E" w14:textId="77777777" w:rsidTr="009278B2">
        <w:tc>
          <w:tcPr>
            <w:tcW w:w="1273" w:type="dxa"/>
          </w:tcPr>
          <w:p w14:paraId="235F8035" w14:textId="77777777" w:rsidR="009278B2" w:rsidRPr="000B3D8E" w:rsidRDefault="009278B2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21C644A7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E447483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3336A81F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52DC81A1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7065EB8E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10AA046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</w:tr>
      <w:tr w:rsidR="009278B2" w:rsidRPr="00751691" w14:paraId="2BADF327" w14:textId="77777777" w:rsidTr="009278B2">
        <w:tc>
          <w:tcPr>
            <w:tcW w:w="1273" w:type="dxa"/>
          </w:tcPr>
          <w:p w14:paraId="7D1CA6FC" w14:textId="77777777" w:rsidR="009278B2" w:rsidRPr="000B3D8E" w:rsidRDefault="009278B2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4F3F0BE7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0B88E96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342D907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368C8E6D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940BDDF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53C0EF6C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</w:tr>
      <w:tr w:rsidR="009278B2" w:rsidRPr="00751691" w14:paraId="37748DFA" w14:textId="77777777" w:rsidTr="009278B2">
        <w:tc>
          <w:tcPr>
            <w:tcW w:w="1273" w:type="dxa"/>
          </w:tcPr>
          <w:p w14:paraId="4B55EEBE" w14:textId="77777777" w:rsidR="009278B2" w:rsidRPr="000B3D8E" w:rsidRDefault="009278B2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3AB4C51E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3FADE6C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A33BCDD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7DE125C6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17325AD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7979245A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</w:tr>
      <w:tr w:rsidR="009278B2" w:rsidRPr="00751691" w14:paraId="2C6AF2F5" w14:textId="77777777" w:rsidTr="009278B2">
        <w:tc>
          <w:tcPr>
            <w:tcW w:w="1273" w:type="dxa"/>
          </w:tcPr>
          <w:p w14:paraId="0D777E46" w14:textId="77777777" w:rsidR="009278B2" w:rsidRPr="000B3D8E" w:rsidRDefault="009278B2" w:rsidP="009278B2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3C33FDB9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1998830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6A0A5514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296ED096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B44C8AF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38D3B246" w14:textId="77777777" w:rsidR="009278B2" w:rsidRPr="002B68D6" w:rsidRDefault="009278B2" w:rsidP="009278B2">
            <w:pPr>
              <w:rPr>
                <w:lang w:eastAsia="en-US"/>
              </w:rPr>
            </w:pPr>
          </w:p>
        </w:tc>
      </w:tr>
    </w:tbl>
    <w:p w14:paraId="1DF77E71" w14:textId="77777777" w:rsidR="009278B2" w:rsidRDefault="009278B2" w:rsidP="009278B2">
      <w:pPr>
        <w:pStyle w:val="Ttulo4"/>
        <w:rPr>
          <w:sz w:val="24"/>
        </w:rPr>
      </w:pPr>
      <w:bookmarkStart w:id="139" w:name="_Toc513020236"/>
      <w:bookmarkStart w:id="140" w:name="_Toc513197285"/>
    </w:p>
    <w:bookmarkEnd w:id="139"/>
    <w:bookmarkEnd w:id="140"/>
    <w:p w14:paraId="3ABA7BEF" w14:textId="77777777" w:rsidR="009278B2" w:rsidRPr="00EB261F" w:rsidRDefault="009278B2" w:rsidP="009278B2">
      <w:pPr>
        <w:rPr>
          <w:b/>
          <w:sz w:val="24"/>
        </w:rPr>
      </w:pPr>
      <w:r w:rsidRPr="00EB261F">
        <w:rPr>
          <w:b/>
          <w:sz w:val="24"/>
        </w:rPr>
        <w:t>Cenários</w:t>
      </w:r>
    </w:p>
    <w:p w14:paraId="1F315339" w14:textId="77777777" w:rsidR="00DD3530" w:rsidRDefault="00DD3530" w:rsidP="00DD3530">
      <w:pPr>
        <w:rPr>
          <w:b/>
          <w:sz w:val="24"/>
        </w:rPr>
      </w:pPr>
      <w:r>
        <w:rPr>
          <w:b/>
          <w:sz w:val="24"/>
        </w:rPr>
        <w:t>N/A</w:t>
      </w:r>
    </w:p>
    <w:p w14:paraId="42526B8D" w14:textId="77777777" w:rsidR="00DD3530" w:rsidRDefault="00DD3530">
      <w:pPr>
        <w:sectPr w:rsidR="00DD3530" w:rsidSect="00B53D25">
          <w:pgSz w:w="11907" w:h="16840" w:code="9"/>
          <w:pgMar w:top="856" w:right="567" w:bottom="805" w:left="567" w:header="1134" w:footer="567" w:gutter="0"/>
          <w:cols w:space="720"/>
          <w:docGrid w:linePitch="272"/>
        </w:sectPr>
      </w:pPr>
    </w:p>
    <w:p w14:paraId="6EF4E2C0" w14:textId="77777777" w:rsidR="0098005D" w:rsidRPr="00330A3C" w:rsidRDefault="0098005D" w:rsidP="0098005D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i w:val="0"/>
          <w:sz w:val="20"/>
        </w:rPr>
      </w:pPr>
      <w:bookmarkStart w:id="141" w:name="_REQ11:_Serviço_para"/>
      <w:bookmarkStart w:id="142" w:name="_Toc522606679"/>
      <w:bookmarkEnd w:id="141"/>
      <w:r w:rsidRPr="00D05E1A">
        <w:rPr>
          <w:rFonts w:cs="Arial"/>
          <w:i w:val="0"/>
          <w:sz w:val="20"/>
        </w:rPr>
        <w:lastRenderedPageBreak/>
        <w:t>REQ1</w:t>
      </w:r>
      <w:r>
        <w:rPr>
          <w:rFonts w:cs="Arial"/>
          <w:i w:val="0"/>
          <w:sz w:val="20"/>
        </w:rPr>
        <w:t>1</w:t>
      </w:r>
      <w:r w:rsidRPr="00D05E1A">
        <w:rPr>
          <w:rFonts w:cs="Arial"/>
          <w:i w:val="0"/>
          <w:sz w:val="20"/>
        </w:rPr>
        <w:t xml:space="preserve">: </w:t>
      </w:r>
      <w:r>
        <w:rPr>
          <w:rFonts w:cs="Arial"/>
          <w:i w:val="0"/>
          <w:sz w:val="20"/>
        </w:rPr>
        <w:t xml:space="preserve">Serviço para </w:t>
      </w:r>
      <w:r w:rsidR="004C6109">
        <w:rPr>
          <w:rFonts w:cs="Arial"/>
          <w:i w:val="0"/>
          <w:sz w:val="20"/>
        </w:rPr>
        <w:t xml:space="preserve">consultar propostas de </w:t>
      </w:r>
      <w:r>
        <w:rPr>
          <w:rFonts w:cs="Arial"/>
          <w:i w:val="0"/>
          <w:sz w:val="20"/>
        </w:rPr>
        <w:t>aceite digital</w:t>
      </w:r>
      <w:r w:rsidRPr="00330A3C">
        <w:rPr>
          <w:i w:val="0"/>
          <w:sz w:val="20"/>
        </w:rPr>
        <w:t xml:space="preserve"> </w:t>
      </w:r>
      <w:r w:rsidR="004C6109">
        <w:rPr>
          <w:i w:val="0"/>
          <w:sz w:val="20"/>
        </w:rPr>
        <w:t>vindo dos canais</w:t>
      </w:r>
      <w:bookmarkEnd w:id="142"/>
    </w:p>
    <w:p w14:paraId="43ABDA7C" w14:textId="77777777" w:rsidR="0098005D" w:rsidRPr="007B42BC" w:rsidRDefault="0098005D" w:rsidP="0098005D">
      <w:pPr>
        <w:rPr>
          <w:rFonts w:cs="Arial"/>
          <w:iCs/>
          <w:color w:val="FF0000"/>
        </w:rPr>
      </w:pPr>
    </w:p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98005D" w:rsidRPr="00F62943" w14:paraId="61653058" w14:textId="77777777" w:rsidTr="007A1FA5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32E98EE7" w14:textId="77777777" w:rsidR="0098005D" w:rsidRPr="00A7454C" w:rsidRDefault="0098005D" w:rsidP="007A1FA5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451C152D" w14:textId="77777777" w:rsidR="0098005D" w:rsidRPr="00AA7C73" w:rsidRDefault="0098005D" w:rsidP="007A1FA5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>IB, APP, Serviço Canal</w:t>
            </w:r>
          </w:p>
        </w:tc>
      </w:tr>
      <w:tr w:rsidR="0098005D" w:rsidRPr="00F62943" w14:paraId="2F37E19D" w14:textId="77777777" w:rsidTr="007A1FA5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01FC8760" w14:textId="77777777" w:rsidR="0098005D" w:rsidRPr="00A7454C" w:rsidRDefault="0098005D" w:rsidP="007A1FA5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4FE21476" w14:textId="77777777" w:rsidR="0098005D" w:rsidRPr="00F62943" w:rsidRDefault="0098005D" w:rsidP="007A1FA5">
            <w:pPr>
              <w:rPr>
                <w:rFonts w:cs="Arial"/>
              </w:rPr>
            </w:pPr>
            <w:r>
              <w:rPr>
                <w:rFonts w:cs="Arial"/>
              </w:rPr>
              <w:t>O segurado dar o aceite nos canais IB ou APP</w:t>
            </w:r>
          </w:p>
        </w:tc>
      </w:tr>
      <w:tr w:rsidR="0098005D" w:rsidRPr="00F62943" w14:paraId="65FD0824" w14:textId="77777777" w:rsidTr="007A1FA5">
        <w:tc>
          <w:tcPr>
            <w:tcW w:w="1985" w:type="dxa"/>
            <w:shd w:val="pct10" w:color="auto" w:fill="FFFFFF"/>
          </w:tcPr>
          <w:p w14:paraId="0DD7205A" w14:textId="77777777" w:rsidR="0098005D" w:rsidRPr="00A7454C" w:rsidRDefault="0098005D" w:rsidP="007A1FA5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1100C7C8" w14:textId="77777777" w:rsidR="0098005D" w:rsidRPr="00EB1D34" w:rsidRDefault="0098005D" w:rsidP="007A1FA5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Existir uma proposta para realizar o aceite digital</w:t>
            </w:r>
          </w:p>
        </w:tc>
      </w:tr>
      <w:tr w:rsidR="0098005D" w:rsidRPr="00F62943" w14:paraId="2AE1BD4B" w14:textId="77777777" w:rsidTr="007A1FA5">
        <w:tc>
          <w:tcPr>
            <w:tcW w:w="1985" w:type="dxa"/>
            <w:shd w:val="pct10" w:color="auto" w:fill="FFFFFF"/>
          </w:tcPr>
          <w:p w14:paraId="372E27AB" w14:textId="77777777" w:rsidR="0098005D" w:rsidRPr="00F62943" w:rsidRDefault="0098005D" w:rsidP="007A1FA5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00B495C1" w14:textId="77777777" w:rsidR="0098005D" w:rsidRPr="00F62943" w:rsidRDefault="0098005D" w:rsidP="007A1FA5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Confirmar o aceite digital.</w:t>
            </w:r>
          </w:p>
        </w:tc>
      </w:tr>
    </w:tbl>
    <w:p w14:paraId="3127B838" w14:textId="77777777" w:rsidR="0098005D" w:rsidRDefault="0098005D" w:rsidP="0098005D"/>
    <w:p w14:paraId="5BD316BE" w14:textId="77777777" w:rsidR="0098005D" w:rsidRDefault="0098005D" w:rsidP="0098005D"/>
    <w:p w14:paraId="4C1C69C7" w14:textId="77777777" w:rsidR="0098005D" w:rsidRPr="00EB261F" w:rsidRDefault="0098005D" w:rsidP="0098005D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026"/>
        <w:gridCol w:w="4826"/>
        <w:gridCol w:w="1440"/>
        <w:gridCol w:w="2489"/>
      </w:tblGrid>
      <w:tr w:rsidR="0098005D" w:rsidRPr="003671DB" w14:paraId="76A83FEE" w14:textId="77777777" w:rsidTr="007A1FA5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7912C4EA" w14:textId="77777777" w:rsidR="0098005D" w:rsidRPr="00C06D93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026" w:type="dxa"/>
            <w:shd w:val="clear" w:color="auto" w:fill="D9D9D9" w:themeFill="background1" w:themeFillShade="D9"/>
            <w:vAlign w:val="center"/>
          </w:tcPr>
          <w:p w14:paraId="60194C1A" w14:textId="77777777" w:rsidR="0098005D" w:rsidRPr="00C06D93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26" w:type="dxa"/>
            <w:shd w:val="clear" w:color="auto" w:fill="D9D9D9" w:themeFill="background1" w:themeFillShade="D9"/>
            <w:vAlign w:val="center"/>
          </w:tcPr>
          <w:p w14:paraId="45896E77" w14:textId="77777777" w:rsidR="0098005D" w:rsidRPr="00C06D93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445FB016" w14:textId="77777777" w:rsidR="0098005D" w:rsidRPr="00C06D93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25F30234" w14:textId="77777777" w:rsidR="0098005D" w:rsidRPr="00C06D93" w:rsidRDefault="0098005D" w:rsidP="007A1FA5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98005D" w:rsidRPr="003671DB" w14:paraId="36B39065" w14:textId="77777777" w:rsidTr="007A1FA5">
        <w:tc>
          <w:tcPr>
            <w:tcW w:w="959" w:type="dxa"/>
            <w:shd w:val="clear" w:color="auto" w:fill="auto"/>
            <w:vAlign w:val="center"/>
          </w:tcPr>
          <w:p w14:paraId="2FA992C2" w14:textId="77777777" w:rsidR="0098005D" w:rsidRPr="003671DB" w:rsidRDefault="0098005D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026" w:type="dxa"/>
            <w:shd w:val="clear" w:color="auto" w:fill="auto"/>
            <w:vAlign w:val="center"/>
          </w:tcPr>
          <w:p w14:paraId="176FFBB7" w14:textId="77777777" w:rsidR="0098005D" w:rsidRPr="00C06D93" w:rsidRDefault="0098005D" w:rsidP="007A1FA5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APP / IB</w:t>
            </w:r>
          </w:p>
        </w:tc>
        <w:tc>
          <w:tcPr>
            <w:tcW w:w="4826" w:type="dxa"/>
            <w:shd w:val="clear" w:color="auto" w:fill="auto"/>
            <w:vAlign w:val="center"/>
          </w:tcPr>
          <w:p w14:paraId="3E1849C9" w14:textId="77777777" w:rsidR="0098005D" w:rsidRPr="00A41F4A" w:rsidRDefault="004C6109" w:rsidP="007A1FA5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Recebe o CNPJ para realizar a consulta de propostas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4D38799" w14:textId="77777777" w:rsidR="0098005D" w:rsidRPr="003671DB" w:rsidRDefault="0098005D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0205E1C9" w14:textId="77777777" w:rsidR="0098005D" w:rsidRPr="003671DB" w:rsidRDefault="0098005D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8005D" w:rsidRPr="003671DB" w14:paraId="2DD17B2E" w14:textId="77777777" w:rsidTr="007A1FA5">
        <w:tc>
          <w:tcPr>
            <w:tcW w:w="959" w:type="dxa"/>
            <w:shd w:val="clear" w:color="auto" w:fill="auto"/>
            <w:vAlign w:val="center"/>
          </w:tcPr>
          <w:p w14:paraId="21B74B43" w14:textId="77777777" w:rsidR="0098005D" w:rsidRPr="003671DB" w:rsidRDefault="0098005D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026" w:type="dxa"/>
            <w:shd w:val="clear" w:color="auto" w:fill="auto"/>
            <w:vAlign w:val="center"/>
          </w:tcPr>
          <w:p w14:paraId="0FCF0848" w14:textId="77777777" w:rsidR="0098005D" w:rsidRPr="00A41F4A" w:rsidRDefault="0098005D" w:rsidP="007A1FA5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Seviço</w:t>
            </w:r>
            <w:proofErr w:type="spellEnd"/>
            <w:r>
              <w:rPr>
                <w:rFonts w:cs="Arial"/>
              </w:rPr>
              <w:t xml:space="preserve"> Canal</w:t>
            </w:r>
          </w:p>
        </w:tc>
        <w:tc>
          <w:tcPr>
            <w:tcW w:w="4826" w:type="dxa"/>
            <w:shd w:val="clear" w:color="auto" w:fill="auto"/>
            <w:vAlign w:val="center"/>
          </w:tcPr>
          <w:p w14:paraId="147D7BD0" w14:textId="77777777" w:rsidR="0098005D" w:rsidRDefault="0098005D" w:rsidP="007A1FA5">
            <w:r>
              <w:t>Envia para o serviço para gravar o aceite digital</w:t>
            </w:r>
          </w:p>
          <w:p w14:paraId="2D03A33F" w14:textId="77777777" w:rsidR="0098005D" w:rsidRPr="00A41F4A" w:rsidRDefault="009A3EDF" w:rsidP="007A1FA5">
            <w:hyperlink w:anchor="_REQ3:_Serviço_para" w:history="1">
              <w:r w:rsidR="004C6109" w:rsidRPr="004C6109">
                <w:rPr>
                  <w:rStyle w:val="Hyperlink"/>
                </w:rPr>
                <w:t>REQ3: Serviço para consultar as Propostas pendentes de aceite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7F9A62B4" w14:textId="77777777" w:rsidR="0098005D" w:rsidRPr="003671DB" w:rsidRDefault="0098005D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60C983C8" w14:textId="77777777" w:rsidR="0098005D" w:rsidRPr="003671DB" w:rsidRDefault="0098005D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8005D" w:rsidRPr="003671DB" w14:paraId="4519AA1A" w14:textId="77777777" w:rsidTr="007A1FA5">
        <w:tc>
          <w:tcPr>
            <w:tcW w:w="959" w:type="dxa"/>
            <w:shd w:val="clear" w:color="auto" w:fill="auto"/>
            <w:vAlign w:val="center"/>
          </w:tcPr>
          <w:p w14:paraId="586F6049" w14:textId="77777777" w:rsidR="0098005D" w:rsidRPr="003671DB" w:rsidRDefault="0098005D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026" w:type="dxa"/>
            <w:shd w:val="clear" w:color="auto" w:fill="auto"/>
            <w:vAlign w:val="center"/>
          </w:tcPr>
          <w:p w14:paraId="43CDC2C9" w14:textId="77777777" w:rsidR="0098005D" w:rsidRPr="00C06D93" w:rsidRDefault="0098005D" w:rsidP="007A1FA5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Seviço</w:t>
            </w:r>
            <w:proofErr w:type="spellEnd"/>
            <w:r>
              <w:rPr>
                <w:rFonts w:cs="Arial"/>
              </w:rPr>
              <w:t xml:space="preserve"> Canal</w:t>
            </w:r>
          </w:p>
        </w:tc>
        <w:tc>
          <w:tcPr>
            <w:tcW w:w="4826" w:type="dxa"/>
            <w:shd w:val="clear" w:color="auto" w:fill="auto"/>
            <w:vAlign w:val="center"/>
          </w:tcPr>
          <w:p w14:paraId="47B672EF" w14:textId="77777777" w:rsidR="0098005D" w:rsidRPr="00A41F4A" w:rsidRDefault="0098005D" w:rsidP="004C6109">
            <w:r>
              <w:t xml:space="preserve">Retorna para o Canal </w:t>
            </w:r>
            <w:r w:rsidR="004C6109">
              <w:t>os dados das propostas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D641377" w14:textId="77777777" w:rsidR="0098005D" w:rsidRPr="003671DB" w:rsidRDefault="0098005D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34B9180" w14:textId="77777777" w:rsidR="0098005D" w:rsidRPr="003671DB" w:rsidRDefault="0098005D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98005D" w:rsidRPr="009670A1" w14:paraId="1743AA82" w14:textId="77777777" w:rsidTr="007A1FA5">
        <w:tc>
          <w:tcPr>
            <w:tcW w:w="959" w:type="dxa"/>
            <w:shd w:val="clear" w:color="auto" w:fill="auto"/>
            <w:vAlign w:val="center"/>
          </w:tcPr>
          <w:p w14:paraId="049F6FAE" w14:textId="77777777" w:rsidR="0098005D" w:rsidRPr="003671DB" w:rsidRDefault="0098005D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14:paraId="738C1D95" w14:textId="77777777" w:rsidR="0098005D" w:rsidRPr="003671DB" w:rsidRDefault="0098005D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</w:p>
        </w:tc>
        <w:tc>
          <w:tcPr>
            <w:tcW w:w="4826" w:type="dxa"/>
            <w:shd w:val="clear" w:color="auto" w:fill="auto"/>
            <w:vAlign w:val="center"/>
          </w:tcPr>
          <w:p w14:paraId="6157BFE2" w14:textId="77777777" w:rsidR="0098005D" w:rsidRPr="003671DB" w:rsidRDefault="0098005D" w:rsidP="007A1FA5"/>
        </w:tc>
        <w:tc>
          <w:tcPr>
            <w:tcW w:w="1440" w:type="dxa"/>
            <w:shd w:val="clear" w:color="auto" w:fill="auto"/>
            <w:vAlign w:val="center"/>
          </w:tcPr>
          <w:p w14:paraId="7E692A86" w14:textId="77777777" w:rsidR="0098005D" w:rsidRPr="003671DB" w:rsidRDefault="0098005D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3914653" w14:textId="77777777" w:rsidR="0098005D" w:rsidRPr="00BF01E9" w:rsidRDefault="0098005D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19F0F43A" w14:textId="77777777" w:rsidR="0098005D" w:rsidRPr="00EB261F" w:rsidRDefault="0098005D" w:rsidP="0098005D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4BD614FC" w14:textId="77777777" w:rsidR="0098005D" w:rsidRPr="00EB261F" w:rsidRDefault="0098005D" w:rsidP="0098005D">
      <w:pPr>
        <w:pStyle w:val="Ttulo4"/>
        <w:rPr>
          <w:sz w:val="24"/>
        </w:rPr>
      </w:pPr>
      <w:r w:rsidRPr="00EB261F">
        <w:rPr>
          <w:sz w:val="24"/>
        </w:rPr>
        <w:t xml:space="preserve">CA01 – </w:t>
      </w:r>
      <w:r>
        <w:rPr>
          <w:sz w:val="24"/>
        </w:rPr>
        <w:t>XXXXXXXXXX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930"/>
        <w:gridCol w:w="4881"/>
        <w:gridCol w:w="1560"/>
        <w:gridCol w:w="2409"/>
      </w:tblGrid>
      <w:tr w:rsidR="0098005D" w:rsidRPr="003671DB" w14:paraId="519B000E" w14:textId="77777777" w:rsidTr="007A1FA5">
        <w:tc>
          <w:tcPr>
            <w:tcW w:w="993" w:type="dxa"/>
            <w:shd w:val="clear" w:color="auto" w:fill="D9D9D9" w:themeFill="background1" w:themeFillShade="D9"/>
          </w:tcPr>
          <w:p w14:paraId="6EEFDF10" w14:textId="77777777" w:rsidR="0098005D" w:rsidRPr="009E092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14:paraId="034D48A6" w14:textId="77777777" w:rsidR="0098005D" w:rsidRPr="009E092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81" w:type="dxa"/>
            <w:shd w:val="clear" w:color="auto" w:fill="D9D9D9" w:themeFill="background1" w:themeFillShade="D9"/>
          </w:tcPr>
          <w:p w14:paraId="46E8C812" w14:textId="77777777" w:rsidR="0098005D" w:rsidRPr="009E092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B50241E" w14:textId="77777777" w:rsidR="0098005D" w:rsidRPr="009E092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7C8691F9" w14:textId="77777777" w:rsidR="0098005D" w:rsidRPr="009E092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98005D" w:rsidRPr="003671DB" w14:paraId="31DA659A" w14:textId="77777777" w:rsidTr="007A1FA5">
        <w:tc>
          <w:tcPr>
            <w:tcW w:w="993" w:type="dxa"/>
            <w:vAlign w:val="center"/>
          </w:tcPr>
          <w:p w14:paraId="425E0A01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930" w:type="dxa"/>
            <w:vAlign w:val="center"/>
          </w:tcPr>
          <w:p w14:paraId="2CB297F0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5A7BA847" w14:textId="77777777" w:rsidR="0098005D" w:rsidRPr="003671DB" w:rsidRDefault="0098005D" w:rsidP="007A1FA5"/>
        </w:tc>
        <w:tc>
          <w:tcPr>
            <w:tcW w:w="1560" w:type="dxa"/>
            <w:vAlign w:val="center"/>
          </w:tcPr>
          <w:p w14:paraId="54F3A0AE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21681AD7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98005D" w:rsidRPr="003671DB" w14:paraId="42448C53" w14:textId="77777777" w:rsidTr="007A1FA5">
        <w:tc>
          <w:tcPr>
            <w:tcW w:w="993" w:type="dxa"/>
            <w:vAlign w:val="center"/>
          </w:tcPr>
          <w:p w14:paraId="227880F7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930" w:type="dxa"/>
            <w:vAlign w:val="center"/>
          </w:tcPr>
          <w:p w14:paraId="03F84A2B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6741FD34" w14:textId="77777777" w:rsidR="0098005D" w:rsidRPr="003671DB" w:rsidRDefault="0098005D" w:rsidP="007A1FA5"/>
        </w:tc>
        <w:tc>
          <w:tcPr>
            <w:tcW w:w="1560" w:type="dxa"/>
            <w:vAlign w:val="center"/>
          </w:tcPr>
          <w:p w14:paraId="699BACD3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1441FAF0" w14:textId="77777777" w:rsidR="0098005D" w:rsidRPr="003671DB" w:rsidRDefault="0098005D" w:rsidP="007A1FA5">
            <w:pPr>
              <w:spacing w:beforeLines="20" w:before="48" w:afterLines="20" w:after="48"/>
              <w:jc w:val="center"/>
            </w:pPr>
          </w:p>
        </w:tc>
      </w:tr>
      <w:tr w:rsidR="0098005D" w:rsidRPr="003671DB" w14:paraId="02103522" w14:textId="77777777" w:rsidTr="007A1FA5">
        <w:tc>
          <w:tcPr>
            <w:tcW w:w="993" w:type="dxa"/>
            <w:vAlign w:val="center"/>
          </w:tcPr>
          <w:p w14:paraId="5AC81C66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3</w:t>
            </w:r>
          </w:p>
        </w:tc>
        <w:tc>
          <w:tcPr>
            <w:tcW w:w="930" w:type="dxa"/>
            <w:vAlign w:val="center"/>
          </w:tcPr>
          <w:p w14:paraId="49F66380" w14:textId="77777777" w:rsidR="0098005D" w:rsidRPr="003671DB" w:rsidRDefault="0098005D" w:rsidP="007A1FA5">
            <w:pPr>
              <w:spacing w:beforeLines="20" w:before="48" w:afterLines="20" w:after="48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0C53F54D" w14:textId="77777777" w:rsidR="0098005D" w:rsidRPr="003671DB" w:rsidRDefault="0098005D" w:rsidP="007A1FA5"/>
        </w:tc>
        <w:tc>
          <w:tcPr>
            <w:tcW w:w="1560" w:type="dxa"/>
            <w:vAlign w:val="center"/>
          </w:tcPr>
          <w:p w14:paraId="0BF64F9C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0358D5D6" w14:textId="77777777" w:rsidR="0098005D" w:rsidRPr="003671DB" w:rsidRDefault="0098005D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</w:tr>
    </w:tbl>
    <w:p w14:paraId="42D30A48" w14:textId="77777777" w:rsidR="0098005D" w:rsidRDefault="0098005D" w:rsidP="0098005D">
      <w:pPr>
        <w:pStyle w:val="Ttulo3"/>
        <w:ind w:right="529"/>
        <w:rPr>
          <w:szCs w:val="22"/>
        </w:rPr>
      </w:pPr>
    </w:p>
    <w:p w14:paraId="353E3716" w14:textId="77777777" w:rsidR="0098005D" w:rsidRDefault="0098005D" w:rsidP="0098005D"/>
    <w:p w14:paraId="2ED42A0C" w14:textId="77777777" w:rsidR="0098005D" w:rsidRPr="00EB261F" w:rsidRDefault="0098005D" w:rsidP="0098005D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1C5DED25" w14:textId="77777777" w:rsidR="0098005D" w:rsidRPr="00D85C6E" w:rsidRDefault="0098005D" w:rsidP="0098005D">
      <w:pPr>
        <w:pStyle w:val="Ttulo4"/>
        <w:rPr>
          <w:sz w:val="24"/>
        </w:rPr>
      </w:pPr>
      <w:r w:rsidRPr="00D85C6E">
        <w:rPr>
          <w:sz w:val="24"/>
        </w:rPr>
        <w:t xml:space="preserve">CE01 –  </w:t>
      </w:r>
      <w:r>
        <w:rPr>
          <w:sz w:val="24"/>
        </w:rPr>
        <w:t>XXXXXXXX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3"/>
        <w:gridCol w:w="1175"/>
        <w:gridCol w:w="4534"/>
        <w:gridCol w:w="1468"/>
        <w:gridCol w:w="2603"/>
      </w:tblGrid>
      <w:tr w:rsidR="0098005D" w:rsidRPr="003671DB" w14:paraId="3F80AF6C" w14:textId="77777777" w:rsidTr="007A1FA5">
        <w:tc>
          <w:tcPr>
            <w:tcW w:w="993" w:type="dxa"/>
            <w:shd w:val="clear" w:color="auto" w:fill="D9D9D9" w:themeFill="background1" w:themeFillShade="D9"/>
          </w:tcPr>
          <w:p w14:paraId="5A5F75AA" w14:textId="77777777" w:rsidR="0098005D" w:rsidRPr="006E179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75" w:type="dxa"/>
            <w:shd w:val="clear" w:color="auto" w:fill="D9D9D9" w:themeFill="background1" w:themeFillShade="D9"/>
          </w:tcPr>
          <w:p w14:paraId="1B31D0B4" w14:textId="77777777" w:rsidR="0098005D" w:rsidRPr="006E179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534" w:type="dxa"/>
            <w:shd w:val="clear" w:color="auto" w:fill="D9D9D9" w:themeFill="background1" w:themeFillShade="D9"/>
          </w:tcPr>
          <w:p w14:paraId="612049FA" w14:textId="77777777" w:rsidR="0098005D" w:rsidRPr="006E179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68" w:type="dxa"/>
            <w:shd w:val="clear" w:color="auto" w:fill="D9D9D9" w:themeFill="background1" w:themeFillShade="D9"/>
          </w:tcPr>
          <w:p w14:paraId="2EC2EBB1" w14:textId="77777777" w:rsidR="0098005D" w:rsidRPr="006E179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603" w:type="dxa"/>
            <w:shd w:val="clear" w:color="auto" w:fill="D9D9D9" w:themeFill="background1" w:themeFillShade="D9"/>
          </w:tcPr>
          <w:p w14:paraId="06D8A00C" w14:textId="77777777" w:rsidR="0098005D" w:rsidRPr="006E1794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Referência</w:t>
            </w:r>
          </w:p>
        </w:tc>
      </w:tr>
      <w:tr w:rsidR="0098005D" w:rsidRPr="003671DB" w14:paraId="744AA445" w14:textId="77777777" w:rsidTr="007A1FA5">
        <w:tc>
          <w:tcPr>
            <w:tcW w:w="993" w:type="dxa"/>
            <w:vAlign w:val="center"/>
          </w:tcPr>
          <w:p w14:paraId="46D68B84" w14:textId="77777777" w:rsidR="0098005D" w:rsidRPr="003671DB" w:rsidRDefault="0098005D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2FB31328" w14:textId="77777777" w:rsidR="0098005D" w:rsidRPr="003671DB" w:rsidRDefault="0098005D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03F2B4F6" w14:textId="77777777" w:rsidR="0098005D" w:rsidRPr="003671DB" w:rsidRDefault="0098005D" w:rsidP="007A1FA5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1114E32A" w14:textId="77777777" w:rsidR="0098005D" w:rsidRPr="003671DB" w:rsidRDefault="0098005D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695B72A9" w14:textId="77777777" w:rsidR="0098005D" w:rsidRPr="003671DB" w:rsidRDefault="0098005D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  <w:tr w:rsidR="0098005D" w:rsidRPr="003671DB" w14:paraId="2F8F782F" w14:textId="77777777" w:rsidTr="007A1FA5">
        <w:tc>
          <w:tcPr>
            <w:tcW w:w="993" w:type="dxa"/>
            <w:vAlign w:val="center"/>
          </w:tcPr>
          <w:p w14:paraId="6E8CD3F7" w14:textId="77777777" w:rsidR="0098005D" w:rsidRDefault="0098005D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2BAC8FF6" w14:textId="77777777" w:rsidR="0098005D" w:rsidRDefault="0098005D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161B9322" w14:textId="77777777" w:rsidR="0098005D" w:rsidRDefault="0098005D" w:rsidP="007A1FA5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3AE82CC2" w14:textId="77777777" w:rsidR="0098005D" w:rsidRPr="003671DB" w:rsidRDefault="0098005D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7809EB29" w14:textId="77777777" w:rsidR="0098005D" w:rsidRDefault="0098005D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  <w:tr w:rsidR="0098005D" w:rsidRPr="003671DB" w14:paraId="0744E635" w14:textId="77777777" w:rsidTr="007A1FA5">
        <w:tc>
          <w:tcPr>
            <w:tcW w:w="993" w:type="dxa"/>
            <w:vAlign w:val="center"/>
          </w:tcPr>
          <w:p w14:paraId="2E027951" w14:textId="77777777" w:rsidR="0098005D" w:rsidRPr="003671DB" w:rsidRDefault="0098005D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2FF4F4E3" w14:textId="77777777" w:rsidR="0098005D" w:rsidRPr="003671DB" w:rsidRDefault="0098005D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636387D9" w14:textId="77777777" w:rsidR="0098005D" w:rsidRPr="003671DB" w:rsidRDefault="0098005D" w:rsidP="007A1FA5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7C5F726F" w14:textId="77777777" w:rsidR="0098005D" w:rsidRPr="003671DB" w:rsidRDefault="0098005D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74B60E06" w14:textId="77777777" w:rsidR="0098005D" w:rsidRPr="003671DB" w:rsidRDefault="0098005D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</w:tbl>
    <w:p w14:paraId="794033A0" w14:textId="77777777" w:rsidR="0098005D" w:rsidRDefault="0098005D" w:rsidP="0098005D">
      <w:pPr>
        <w:pStyle w:val="Ttulo4"/>
        <w:rPr>
          <w:sz w:val="24"/>
        </w:rPr>
      </w:pPr>
    </w:p>
    <w:p w14:paraId="2F09800E" w14:textId="77777777" w:rsidR="0098005D" w:rsidRPr="00EB261F" w:rsidRDefault="0098005D" w:rsidP="0098005D">
      <w:pPr>
        <w:rPr>
          <w:b/>
          <w:sz w:val="24"/>
        </w:rPr>
      </w:pPr>
      <w:r>
        <w:rPr>
          <w:b/>
          <w:sz w:val="22"/>
        </w:rPr>
        <w:br w:type="page"/>
      </w:r>
      <w:r w:rsidRPr="00EB261F">
        <w:rPr>
          <w:b/>
          <w:sz w:val="24"/>
        </w:rPr>
        <w:lastRenderedPageBreak/>
        <w:t>Regras de Negócio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10"/>
        <w:gridCol w:w="6592"/>
      </w:tblGrid>
      <w:tr w:rsidR="0098005D" w:rsidRPr="003671DB" w14:paraId="5B1DE293" w14:textId="77777777" w:rsidTr="007A1FA5">
        <w:trPr>
          <w:jc w:val="center"/>
        </w:trPr>
        <w:tc>
          <w:tcPr>
            <w:tcW w:w="4110" w:type="dxa"/>
            <w:shd w:val="clear" w:color="auto" w:fill="D9D9D9" w:themeFill="background1" w:themeFillShade="D9"/>
            <w:vAlign w:val="center"/>
          </w:tcPr>
          <w:p w14:paraId="1A82678A" w14:textId="77777777" w:rsidR="0098005D" w:rsidRPr="00AE685A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Número da Regra e Nome</w:t>
            </w:r>
          </w:p>
        </w:tc>
        <w:tc>
          <w:tcPr>
            <w:tcW w:w="6592" w:type="dxa"/>
            <w:shd w:val="clear" w:color="auto" w:fill="D9D9D9" w:themeFill="background1" w:themeFillShade="D9"/>
            <w:vAlign w:val="center"/>
          </w:tcPr>
          <w:p w14:paraId="17CAD36E" w14:textId="77777777" w:rsidR="0098005D" w:rsidRPr="00AE685A" w:rsidRDefault="0098005D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Descrição da Regra Negocial</w:t>
            </w:r>
          </w:p>
        </w:tc>
      </w:tr>
      <w:tr w:rsidR="0098005D" w:rsidRPr="003671DB" w14:paraId="01E4ACA4" w14:textId="77777777" w:rsidTr="007A1FA5">
        <w:trPr>
          <w:trHeight w:val="614"/>
          <w:jc w:val="center"/>
        </w:trPr>
        <w:tc>
          <w:tcPr>
            <w:tcW w:w="4110" w:type="dxa"/>
            <w:vAlign w:val="center"/>
          </w:tcPr>
          <w:p w14:paraId="248A0369" w14:textId="77777777" w:rsidR="0098005D" w:rsidRPr="009C114B" w:rsidRDefault="0098005D" w:rsidP="007A1FA5">
            <w:pPr>
              <w:pStyle w:val="Ttulo4"/>
            </w:pPr>
            <w:r w:rsidRPr="00F71F59">
              <w:t>RN01</w:t>
            </w:r>
            <w:r w:rsidRPr="009C114B">
              <w:t xml:space="preserve"> </w:t>
            </w:r>
            <w:r w:rsidRPr="00F71F59">
              <w:t xml:space="preserve">– </w:t>
            </w:r>
            <w:r>
              <w:t>XXXXXXXXX</w:t>
            </w:r>
          </w:p>
        </w:tc>
        <w:tc>
          <w:tcPr>
            <w:tcW w:w="6592" w:type="dxa"/>
            <w:vAlign w:val="center"/>
          </w:tcPr>
          <w:p w14:paraId="5DB19D19" w14:textId="77777777" w:rsidR="0098005D" w:rsidRPr="003671DB" w:rsidRDefault="0098005D" w:rsidP="007A1FA5"/>
        </w:tc>
      </w:tr>
      <w:tr w:rsidR="0098005D" w:rsidRPr="003671DB" w14:paraId="5B49A935" w14:textId="77777777" w:rsidTr="007A1FA5">
        <w:trPr>
          <w:trHeight w:val="614"/>
          <w:jc w:val="center"/>
        </w:trPr>
        <w:tc>
          <w:tcPr>
            <w:tcW w:w="4110" w:type="dxa"/>
            <w:vAlign w:val="center"/>
          </w:tcPr>
          <w:p w14:paraId="3CBFB9EA" w14:textId="77777777" w:rsidR="0098005D" w:rsidRPr="00F71F59" w:rsidRDefault="0098005D" w:rsidP="007A1FA5">
            <w:pPr>
              <w:pStyle w:val="Ttulo4"/>
            </w:pPr>
            <w:r w:rsidRPr="00F71F59">
              <w:t xml:space="preserve">RN02 – </w:t>
            </w:r>
            <w:r>
              <w:t>XXXXXXXXX</w:t>
            </w:r>
          </w:p>
        </w:tc>
        <w:tc>
          <w:tcPr>
            <w:tcW w:w="6592" w:type="dxa"/>
            <w:vAlign w:val="center"/>
          </w:tcPr>
          <w:p w14:paraId="224C118A" w14:textId="77777777" w:rsidR="0098005D" w:rsidRPr="003671DB" w:rsidRDefault="0098005D" w:rsidP="007A1FA5"/>
        </w:tc>
      </w:tr>
    </w:tbl>
    <w:p w14:paraId="33ED3A6F" w14:textId="77777777" w:rsidR="0098005D" w:rsidRDefault="0098005D" w:rsidP="0098005D"/>
    <w:p w14:paraId="2EE7888C" w14:textId="77777777" w:rsidR="0098005D" w:rsidRDefault="0098005D" w:rsidP="0098005D">
      <w:pPr>
        <w:rPr>
          <w:b/>
          <w:sz w:val="22"/>
        </w:rPr>
      </w:pPr>
    </w:p>
    <w:p w14:paraId="036E1CA2" w14:textId="77777777" w:rsidR="0098005D" w:rsidRDefault="0098005D" w:rsidP="0098005D">
      <w:pPr>
        <w:rPr>
          <w:b/>
          <w:sz w:val="22"/>
        </w:rPr>
      </w:pPr>
    </w:p>
    <w:p w14:paraId="324D280D" w14:textId="77777777" w:rsidR="0098005D" w:rsidRPr="00EB261F" w:rsidRDefault="0098005D" w:rsidP="0098005D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98005D" w:rsidRPr="003671DB" w14:paraId="28AFBED7" w14:textId="77777777" w:rsidTr="007A1FA5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5065336" w14:textId="77777777" w:rsidR="0098005D" w:rsidRPr="00400F81" w:rsidRDefault="0098005D" w:rsidP="007A1FA5">
            <w:pPr>
              <w:rPr>
                <w:b/>
              </w:rPr>
            </w:pPr>
            <w:r w:rsidRPr="00400F81">
              <w:rPr>
                <w:b/>
              </w:rPr>
              <w:t># 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6EB32C4F" w14:textId="77777777" w:rsidR="0098005D" w:rsidRPr="00400F81" w:rsidRDefault="0098005D" w:rsidP="007A1FA5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6AB7CFE7" w14:textId="77777777" w:rsidR="0098005D" w:rsidRPr="00400F81" w:rsidRDefault="0098005D" w:rsidP="007A1FA5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98005D" w:rsidRPr="003671DB" w14:paraId="5F171BD7" w14:textId="77777777" w:rsidTr="007A1FA5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939037C" w14:textId="77777777" w:rsidR="0098005D" w:rsidRPr="00806C7E" w:rsidRDefault="0098005D" w:rsidP="007A1FA5">
            <w:pPr>
              <w:pStyle w:val="Ttulo4"/>
              <w:jc w:val="center"/>
            </w:pPr>
            <w:r>
              <w:t>M0</w:t>
            </w:r>
            <w:r w:rsidRPr="00806C7E">
              <w:t>1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B47B3E5" w14:textId="77777777" w:rsidR="0098005D" w:rsidRPr="003671DB" w:rsidRDefault="0098005D" w:rsidP="007A1FA5">
            <w:r>
              <w:t>XXXXXXXXXXXXXX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8CD17CF" w14:textId="77777777" w:rsidR="0098005D" w:rsidRPr="003671DB" w:rsidRDefault="0098005D" w:rsidP="007A1FA5">
            <w:pPr>
              <w:rPr>
                <w:rFonts w:cs="Arial"/>
              </w:rPr>
            </w:pPr>
            <w:r>
              <w:rPr>
                <w:rFonts w:cs="Arial"/>
              </w:rPr>
              <w:t>XXXXX</w:t>
            </w:r>
          </w:p>
        </w:tc>
      </w:tr>
      <w:tr w:rsidR="0098005D" w14:paraId="61B1AD28" w14:textId="77777777" w:rsidTr="007A1FA5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493F76D" w14:textId="77777777" w:rsidR="0098005D" w:rsidRPr="00806C7E" w:rsidRDefault="0098005D" w:rsidP="007A1FA5">
            <w:pPr>
              <w:pStyle w:val="Ttulo4"/>
              <w:jc w:val="center"/>
            </w:pPr>
            <w:r w:rsidRPr="00806C7E">
              <w:t>M02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B87CECB" w14:textId="77777777" w:rsidR="0098005D" w:rsidRPr="003671DB" w:rsidRDefault="0098005D" w:rsidP="007A1FA5">
            <w:r>
              <w:t>XXXXXXXXXXXXXX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414EC14" w14:textId="77777777" w:rsidR="0098005D" w:rsidRPr="003671DB" w:rsidRDefault="0098005D" w:rsidP="007A1FA5">
            <w:pPr>
              <w:rPr>
                <w:rFonts w:cs="Arial"/>
              </w:rPr>
            </w:pPr>
            <w:r>
              <w:rPr>
                <w:rFonts w:cs="Arial"/>
              </w:rPr>
              <w:t>XXXXX</w:t>
            </w:r>
          </w:p>
        </w:tc>
      </w:tr>
    </w:tbl>
    <w:p w14:paraId="784CB4F7" w14:textId="77777777" w:rsidR="0098005D" w:rsidRDefault="0098005D" w:rsidP="0098005D">
      <w:pPr>
        <w:pStyle w:val="Ttulo2"/>
      </w:pPr>
    </w:p>
    <w:p w14:paraId="31C754FA" w14:textId="77777777" w:rsidR="0098005D" w:rsidRDefault="0098005D" w:rsidP="0098005D">
      <w:pPr>
        <w:rPr>
          <w:b/>
        </w:rPr>
      </w:pPr>
    </w:p>
    <w:p w14:paraId="4713CE5E" w14:textId="77777777" w:rsidR="0098005D" w:rsidRDefault="0098005D" w:rsidP="0098005D">
      <w:pPr>
        <w:pStyle w:val="Ttulo2"/>
      </w:pPr>
    </w:p>
    <w:p w14:paraId="5DE0B3EE" w14:textId="77777777" w:rsidR="0098005D" w:rsidRDefault="0098005D" w:rsidP="0098005D">
      <w:pPr>
        <w:rPr>
          <w:b/>
          <w:sz w:val="24"/>
        </w:rPr>
      </w:pPr>
      <w:r w:rsidRPr="00EB261F">
        <w:rPr>
          <w:b/>
          <w:sz w:val="24"/>
        </w:rPr>
        <w:t>Telas</w:t>
      </w:r>
    </w:p>
    <w:p w14:paraId="10638BC1" w14:textId="77777777" w:rsidR="0098005D" w:rsidRPr="002B68D6" w:rsidRDefault="0098005D" w:rsidP="0098005D">
      <w:pPr>
        <w:pStyle w:val="Ttulo4"/>
        <w:rPr>
          <w:bCs/>
          <w:iCs/>
          <w:sz w:val="24"/>
        </w:rPr>
      </w:pPr>
      <w:r w:rsidRPr="002B68D6">
        <w:rPr>
          <w:sz w:val="24"/>
        </w:rPr>
        <w:t xml:space="preserve">DV01 – Tela </w:t>
      </w:r>
    </w:p>
    <w:p w14:paraId="55F519DE" w14:textId="77777777" w:rsidR="0098005D" w:rsidRPr="003671DB" w:rsidRDefault="0098005D" w:rsidP="0098005D">
      <w:pPr>
        <w:rPr>
          <w:noProof/>
        </w:rPr>
      </w:pPr>
    </w:p>
    <w:p w14:paraId="36EE40AD" w14:textId="77777777" w:rsidR="0098005D" w:rsidRDefault="0098005D" w:rsidP="0098005D">
      <w:pPr>
        <w:rPr>
          <w:lang w:eastAsia="en-GB"/>
        </w:rPr>
      </w:pPr>
      <w:r>
        <w:rPr>
          <w:lang w:eastAsia="en-GB"/>
        </w:rPr>
        <w:t>IMAGEM / CANAL</w:t>
      </w:r>
    </w:p>
    <w:p w14:paraId="6D33FD51" w14:textId="77777777" w:rsidR="0098005D" w:rsidRPr="00513C8C" w:rsidRDefault="0098005D" w:rsidP="0098005D">
      <w:pPr>
        <w:rPr>
          <w:b/>
          <w:lang w:eastAsia="en-GB"/>
        </w:rPr>
      </w:pPr>
      <w:r>
        <w:rPr>
          <w:lang w:eastAsia="en-GB"/>
        </w:rPr>
        <w:t xml:space="preserve">  </w:t>
      </w: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98005D" w:rsidRPr="00513C8C" w14:paraId="02BC0731" w14:textId="77777777" w:rsidTr="007A1FA5">
        <w:tc>
          <w:tcPr>
            <w:tcW w:w="1273" w:type="dxa"/>
            <w:shd w:val="clear" w:color="auto" w:fill="D9D9D9" w:themeFill="background1" w:themeFillShade="D9"/>
          </w:tcPr>
          <w:p w14:paraId="7E8A0FC6" w14:textId="77777777" w:rsidR="0098005D" w:rsidRPr="00513C8C" w:rsidRDefault="0098005D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1917" w:type="dxa"/>
            <w:shd w:val="clear" w:color="auto" w:fill="D9D9D9" w:themeFill="background1" w:themeFillShade="D9"/>
          </w:tcPr>
          <w:p w14:paraId="118C08CE" w14:textId="77777777" w:rsidR="0098005D" w:rsidRPr="00513C8C" w:rsidRDefault="0098005D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14:paraId="443A93A3" w14:textId="77777777" w:rsidR="0098005D" w:rsidRPr="00513C8C" w:rsidRDefault="0098005D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14:paraId="163EB506" w14:textId="77777777" w:rsidR="0098005D" w:rsidRPr="00513C8C" w:rsidRDefault="0098005D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117" w:type="dxa"/>
            <w:shd w:val="clear" w:color="auto" w:fill="D9D9D9" w:themeFill="background1" w:themeFillShade="D9"/>
          </w:tcPr>
          <w:p w14:paraId="7EB374BA" w14:textId="77777777" w:rsidR="0098005D" w:rsidRPr="00513C8C" w:rsidRDefault="0098005D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459203B3" w14:textId="77777777" w:rsidR="0098005D" w:rsidRPr="00513C8C" w:rsidRDefault="0098005D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0DA4B4E2" w14:textId="77777777" w:rsidR="0098005D" w:rsidRPr="00513C8C" w:rsidRDefault="0098005D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98005D" w:rsidRPr="00751691" w14:paraId="63294463" w14:textId="77777777" w:rsidTr="007A1FA5">
        <w:tc>
          <w:tcPr>
            <w:tcW w:w="1273" w:type="dxa"/>
          </w:tcPr>
          <w:p w14:paraId="026C820D" w14:textId="77777777" w:rsidR="0098005D" w:rsidRPr="000B3D8E" w:rsidRDefault="0098005D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17C5D663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1BBE5E24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712E568C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19BB2DD3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3CD9BFF5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8A5FEB6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</w:tr>
      <w:tr w:rsidR="0098005D" w:rsidRPr="00751691" w14:paraId="33B57615" w14:textId="77777777" w:rsidTr="007A1FA5">
        <w:tc>
          <w:tcPr>
            <w:tcW w:w="1273" w:type="dxa"/>
          </w:tcPr>
          <w:p w14:paraId="4131739D" w14:textId="77777777" w:rsidR="0098005D" w:rsidRPr="000B3D8E" w:rsidRDefault="0098005D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212D2C39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5D06468B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4CD3968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0202EBC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DADC7F9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EDD87F5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</w:tr>
      <w:tr w:rsidR="0098005D" w:rsidRPr="00751691" w14:paraId="0DF39D2A" w14:textId="77777777" w:rsidTr="007A1FA5">
        <w:tc>
          <w:tcPr>
            <w:tcW w:w="1273" w:type="dxa"/>
          </w:tcPr>
          <w:p w14:paraId="537FC052" w14:textId="77777777" w:rsidR="0098005D" w:rsidRPr="000B3D8E" w:rsidRDefault="0098005D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6701E892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F4420A0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03A47012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566C2320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0D8C727F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60112CE1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</w:tr>
      <w:tr w:rsidR="0098005D" w:rsidRPr="00751691" w14:paraId="239A6474" w14:textId="77777777" w:rsidTr="007A1FA5">
        <w:tc>
          <w:tcPr>
            <w:tcW w:w="1273" w:type="dxa"/>
          </w:tcPr>
          <w:p w14:paraId="55E11D89" w14:textId="77777777" w:rsidR="0098005D" w:rsidRPr="000B3D8E" w:rsidRDefault="0098005D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38370356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187C9AB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41506D47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457D138F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6A643BD3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2257F68E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</w:tr>
      <w:tr w:rsidR="0098005D" w:rsidRPr="00751691" w14:paraId="3A01D308" w14:textId="77777777" w:rsidTr="007A1FA5">
        <w:tc>
          <w:tcPr>
            <w:tcW w:w="1273" w:type="dxa"/>
          </w:tcPr>
          <w:p w14:paraId="750C78D3" w14:textId="77777777" w:rsidR="0098005D" w:rsidRPr="000B3D8E" w:rsidRDefault="0098005D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7A8429D0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B4517CF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64AF34CB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30892C5C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19778C62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A513F9B" w14:textId="77777777" w:rsidR="0098005D" w:rsidRPr="002B68D6" w:rsidRDefault="0098005D" w:rsidP="007A1FA5">
            <w:pPr>
              <w:rPr>
                <w:lang w:eastAsia="en-US"/>
              </w:rPr>
            </w:pPr>
          </w:p>
        </w:tc>
      </w:tr>
    </w:tbl>
    <w:p w14:paraId="7309BCCF" w14:textId="77777777" w:rsidR="0098005D" w:rsidRDefault="0098005D" w:rsidP="0098005D">
      <w:pPr>
        <w:pStyle w:val="Ttulo4"/>
        <w:rPr>
          <w:sz w:val="24"/>
        </w:rPr>
      </w:pPr>
    </w:p>
    <w:p w14:paraId="579D4869" w14:textId="77777777" w:rsidR="0098005D" w:rsidRPr="00EB261F" w:rsidRDefault="0098005D" w:rsidP="0098005D">
      <w:pPr>
        <w:rPr>
          <w:b/>
          <w:sz w:val="24"/>
        </w:rPr>
      </w:pPr>
      <w:r w:rsidRPr="00EB261F">
        <w:rPr>
          <w:b/>
          <w:sz w:val="24"/>
        </w:rPr>
        <w:t>Cenários</w:t>
      </w:r>
    </w:p>
    <w:p w14:paraId="47EFBDAF" w14:textId="77777777" w:rsidR="0098005D" w:rsidRDefault="0098005D" w:rsidP="0098005D">
      <w:pPr>
        <w:rPr>
          <w:b/>
          <w:sz w:val="24"/>
        </w:rPr>
      </w:pPr>
      <w:r>
        <w:rPr>
          <w:b/>
          <w:sz w:val="24"/>
        </w:rPr>
        <w:t>N/A</w:t>
      </w:r>
    </w:p>
    <w:p w14:paraId="534CBEBC" w14:textId="77777777" w:rsidR="00D47355" w:rsidRDefault="00D47355" w:rsidP="0061342B"/>
    <w:p w14:paraId="423E1C2C" w14:textId="298AF636" w:rsidR="00664099" w:rsidRDefault="00664099" w:rsidP="0061342B"/>
    <w:p w14:paraId="53144963" w14:textId="41EFD076" w:rsidR="00803477" w:rsidRDefault="00803477" w:rsidP="0061342B"/>
    <w:p w14:paraId="281D1B55" w14:textId="7FAE44E5" w:rsidR="00803477" w:rsidRDefault="00803477" w:rsidP="0061342B"/>
    <w:p w14:paraId="5B960E29" w14:textId="26AA163C" w:rsidR="00803477" w:rsidRDefault="00803477" w:rsidP="0061342B"/>
    <w:p w14:paraId="6623BF61" w14:textId="0471E64D" w:rsidR="00803477" w:rsidRDefault="00803477" w:rsidP="0061342B"/>
    <w:p w14:paraId="209CC754" w14:textId="3997B390" w:rsidR="00803477" w:rsidRDefault="00803477" w:rsidP="0061342B"/>
    <w:p w14:paraId="0BD0712F" w14:textId="5692D1B1" w:rsidR="00803477" w:rsidRDefault="00803477" w:rsidP="0061342B"/>
    <w:p w14:paraId="5983674A" w14:textId="211E629E" w:rsidR="00803477" w:rsidRDefault="00803477" w:rsidP="0061342B"/>
    <w:p w14:paraId="25BA0DFC" w14:textId="77777777" w:rsidR="00803477" w:rsidRDefault="00803477" w:rsidP="0061342B"/>
    <w:p w14:paraId="63CB90B6" w14:textId="77777777" w:rsidR="007A1FA5" w:rsidRDefault="007A1FA5" w:rsidP="0061342B"/>
    <w:p w14:paraId="137B6FF6" w14:textId="77777777" w:rsidR="007A1FA5" w:rsidRDefault="007A1FA5" w:rsidP="007A1FA5">
      <w:pPr>
        <w:pStyle w:val="Ttulo3"/>
        <w:numPr>
          <w:ilvl w:val="2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rFonts w:cs="Arial"/>
          <w:i w:val="0"/>
          <w:sz w:val="20"/>
        </w:rPr>
      </w:pPr>
      <w:bookmarkStart w:id="143" w:name="_REQ12:_Banco_de"/>
      <w:bookmarkStart w:id="144" w:name="_Toc522606680"/>
      <w:bookmarkEnd w:id="143"/>
      <w:r w:rsidRPr="00D05E1A">
        <w:rPr>
          <w:rFonts w:cs="Arial"/>
          <w:i w:val="0"/>
          <w:sz w:val="20"/>
        </w:rPr>
        <w:lastRenderedPageBreak/>
        <w:t>REQ1</w:t>
      </w:r>
      <w:r>
        <w:rPr>
          <w:rFonts w:cs="Arial"/>
          <w:i w:val="0"/>
          <w:sz w:val="20"/>
        </w:rPr>
        <w:t>2</w:t>
      </w:r>
      <w:r w:rsidRPr="00D05E1A">
        <w:rPr>
          <w:rFonts w:cs="Arial"/>
          <w:i w:val="0"/>
          <w:sz w:val="20"/>
        </w:rPr>
        <w:t xml:space="preserve">: </w:t>
      </w:r>
      <w:r>
        <w:rPr>
          <w:rFonts w:cs="Arial"/>
          <w:i w:val="0"/>
          <w:sz w:val="20"/>
        </w:rPr>
        <w:t>Banco de dados para as propostas</w:t>
      </w:r>
      <w:bookmarkEnd w:id="144"/>
    </w:p>
    <w:p w14:paraId="0182DBAE" w14:textId="77777777" w:rsidR="007A1FA5" w:rsidRPr="007A1FA5" w:rsidRDefault="007A1FA5" w:rsidP="007A1FA5"/>
    <w:tbl>
      <w:tblPr>
        <w:tblW w:w="1077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8788"/>
      </w:tblGrid>
      <w:tr w:rsidR="007A1FA5" w:rsidRPr="00F62943" w14:paraId="23465439" w14:textId="77777777" w:rsidTr="007A1FA5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1432553D" w14:textId="77777777" w:rsidR="007A1FA5" w:rsidRPr="00A7454C" w:rsidRDefault="007A1FA5" w:rsidP="007A1FA5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Ator(es):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69FCD362" w14:textId="77777777" w:rsidR="007A1FA5" w:rsidRPr="00AA7C73" w:rsidRDefault="00BC35B3" w:rsidP="007A1FA5">
            <w:pPr>
              <w:ind w:right="812"/>
              <w:rPr>
                <w:lang w:eastAsia="en-GB"/>
              </w:rPr>
            </w:pPr>
            <w:r>
              <w:rPr>
                <w:lang w:eastAsia="en-GB"/>
              </w:rPr>
              <w:t xml:space="preserve">Canal </w:t>
            </w:r>
            <w:proofErr w:type="spellStart"/>
            <w:r>
              <w:rPr>
                <w:lang w:eastAsia="en-GB"/>
              </w:rPr>
              <w:t>Backend</w:t>
            </w:r>
            <w:proofErr w:type="spellEnd"/>
            <w:r>
              <w:rPr>
                <w:lang w:eastAsia="en-GB"/>
              </w:rPr>
              <w:t>, DB</w:t>
            </w:r>
          </w:p>
        </w:tc>
      </w:tr>
      <w:tr w:rsidR="007A1FA5" w:rsidRPr="00F62943" w14:paraId="33824393" w14:textId="77777777" w:rsidTr="007A1FA5">
        <w:tc>
          <w:tcPr>
            <w:tcW w:w="1985" w:type="dxa"/>
            <w:tcBorders>
              <w:bottom w:val="nil"/>
            </w:tcBorders>
            <w:shd w:val="pct10" w:color="auto" w:fill="FFFFFF"/>
          </w:tcPr>
          <w:p w14:paraId="5C19C301" w14:textId="77777777" w:rsidR="007A1FA5" w:rsidRPr="00A7454C" w:rsidRDefault="007A1FA5" w:rsidP="007A1FA5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Início:</w:t>
            </w:r>
          </w:p>
        </w:tc>
        <w:tc>
          <w:tcPr>
            <w:tcW w:w="8788" w:type="dxa"/>
            <w:tcBorders>
              <w:bottom w:val="single" w:sz="4" w:space="0" w:color="auto"/>
            </w:tcBorders>
            <w:vAlign w:val="center"/>
          </w:tcPr>
          <w:p w14:paraId="635AF552" w14:textId="77777777" w:rsidR="007A1FA5" w:rsidRPr="00F62943" w:rsidRDefault="00BC35B3" w:rsidP="007A1FA5">
            <w:pPr>
              <w:rPr>
                <w:rFonts w:cs="Arial"/>
              </w:rPr>
            </w:pPr>
            <w:r>
              <w:rPr>
                <w:rFonts w:cs="Arial"/>
              </w:rPr>
              <w:t>Quando existirem propostas com aceite digital para serem incluídas</w:t>
            </w:r>
          </w:p>
        </w:tc>
      </w:tr>
      <w:tr w:rsidR="007A1FA5" w:rsidRPr="00F62943" w14:paraId="13261E7E" w14:textId="77777777" w:rsidTr="007A1FA5">
        <w:tc>
          <w:tcPr>
            <w:tcW w:w="1985" w:type="dxa"/>
            <w:shd w:val="pct10" w:color="auto" w:fill="FFFFFF"/>
          </w:tcPr>
          <w:p w14:paraId="276730C0" w14:textId="77777777" w:rsidR="007A1FA5" w:rsidRPr="00A7454C" w:rsidRDefault="007A1FA5" w:rsidP="007A1FA5">
            <w:pPr>
              <w:rPr>
                <w:rFonts w:cs="Arial"/>
                <w:b/>
                <w:sz w:val="22"/>
                <w:szCs w:val="22"/>
              </w:rPr>
            </w:pPr>
            <w:r w:rsidRPr="00A7454C">
              <w:rPr>
                <w:rFonts w:cs="Arial"/>
                <w:b/>
                <w:sz w:val="22"/>
                <w:szCs w:val="22"/>
              </w:rPr>
              <w:t>Pré-Condição(</w:t>
            </w:r>
            <w:proofErr w:type="spellStart"/>
            <w:r w:rsidRPr="00A7454C">
              <w:rPr>
                <w:rFonts w:cs="Arial"/>
                <w:b/>
                <w:sz w:val="22"/>
                <w:szCs w:val="22"/>
              </w:rPr>
              <w:t>ões</w:t>
            </w:r>
            <w:proofErr w:type="spellEnd"/>
            <w:r w:rsidRPr="00A7454C">
              <w:rPr>
                <w:rFonts w:cs="Arial"/>
                <w:b/>
                <w:sz w:val="22"/>
                <w:szCs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3CC60121" w14:textId="77777777" w:rsidR="007A1FA5" w:rsidRPr="00EB1D34" w:rsidRDefault="00BF01E9" w:rsidP="007A1FA5">
            <w:pPr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 xml:space="preserve">Existir o </w:t>
            </w:r>
            <w:proofErr w:type="spellStart"/>
            <w:r>
              <w:rPr>
                <w:szCs w:val="24"/>
                <w:lang w:eastAsia="en-GB"/>
              </w:rPr>
              <w:t>Database</w:t>
            </w:r>
            <w:proofErr w:type="spellEnd"/>
            <w:r>
              <w:rPr>
                <w:szCs w:val="24"/>
                <w:lang w:eastAsia="en-GB"/>
              </w:rPr>
              <w:t xml:space="preserve"> preparado para controlar as propostas com aceite digital.</w:t>
            </w:r>
          </w:p>
        </w:tc>
      </w:tr>
      <w:tr w:rsidR="007A1FA5" w:rsidRPr="00F62943" w14:paraId="556A6BC2" w14:textId="77777777" w:rsidTr="007A1FA5">
        <w:tc>
          <w:tcPr>
            <w:tcW w:w="1985" w:type="dxa"/>
            <w:shd w:val="pct10" w:color="auto" w:fill="FFFFFF"/>
          </w:tcPr>
          <w:p w14:paraId="386C7089" w14:textId="77777777" w:rsidR="007A1FA5" w:rsidRPr="00F62943" w:rsidRDefault="007A1FA5" w:rsidP="007A1FA5">
            <w:pPr>
              <w:spacing w:line="276" w:lineRule="auto"/>
              <w:rPr>
                <w:rFonts w:cs="Arial"/>
                <w:b/>
                <w:bCs/>
                <w:sz w:val="22"/>
              </w:rPr>
            </w:pPr>
            <w:r w:rsidRPr="00F62943">
              <w:rPr>
                <w:rFonts w:cs="Arial"/>
                <w:b/>
                <w:bCs/>
                <w:sz w:val="22"/>
              </w:rPr>
              <w:t>Pós-Condição(</w:t>
            </w:r>
            <w:proofErr w:type="spellStart"/>
            <w:r w:rsidRPr="00F62943">
              <w:rPr>
                <w:rFonts w:cs="Arial"/>
                <w:b/>
                <w:bCs/>
                <w:sz w:val="22"/>
              </w:rPr>
              <w:t>ões</w:t>
            </w:r>
            <w:proofErr w:type="spellEnd"/>
            <w:r w:rsidRPr="00F62943">
              <w:rPr>
                <w:rFonts w:cs="Arial"/>
                <w:b/>
                <w:bCs/>
                <w:sz w:val="22"/>
              </w:rPr>
              <w:t>):</w:t>
            </w:r>
          </w:p>
        </w:tc>
        <w:tc>
          <w:tcPr>
            <w:tcW w:w="8788" w:type="dxa"/>
            <w:vAlign w:val="center"/>
          </w:tcPr>
          <w:p w14:paraId="33260A6B" w14:textId="77777777" w:rsidR="007A1FA5" w:rsidRPr="00F62943" w:rsidRDefault="00BF01E9" w:rsidP="007A1FA5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O </w:t>
            </w:r>
            <w:proofErr w:type="spellStart"/>
            <w:r>
              <w:rPr>
                <w:rFonts w:cs="Arial"/>
              </w:rPr>
              <w:t>Database</w:t>
            </w:r>
            <w:proofErr w:type="spellEnd"/>
            <w:r>
              <w:rPr>
                <w:rFonts w:cs="Arial"/>
              </w:rPr>
              <w:t xml:space="preserve"> deve atender ao fluxo de inclusão, alteração, expurgo e backup das propostas, garantir logs e propiciar informações para os relatórios.</w:t>
            </w:r>
          </w:p>
        </w:tc>
      </w:tr>
    </w:tbl>
    <w:p w14:paraId="6EB4D6DA" w14:textId="77777777" w:rsidR="007A1FA5" w:rsidRDefault="007A1FA5" w:rsidP="007A1FA5"/>
    <w:p w14:paraId="2AA3602F" w14:textId="77777777" w:rsidR="007A1FA5" w:rsidRDefault="007A1FA5" w:rsidP="007A1FA5"/>
    <w:p w14:paraId="58ADAFA2" w14:textId="77777777" w:rsidR="007A1FA5" w:rsidRPr="00EB261F" w:rsidRDefault="007A1FA5" w:rsidP="007A1FA5">
      <w:pPr>
        <w:rPr>
          <w:b/>
          <w:sz w:val="24"/>
        </w:rPr>
      </w:pPr>
      <w:r w:rsidRPr="00EB261F">
        <w:rPr>
          <w:b/>
          <w:sz w:val="24"/>
        </w:rPr>
        <w:t>Fluxo Principal</w:t>
      </w:r>
    </w:p>
    <w:tbl>
      <w:tblPr>
        <w:tblpPr w:leftFromText="141" w:rightFromText="141" w:vertAnchor="text" w:tblpX="108" w:tblpY="1"/>
        <w:tblOverlap w:val="never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63"/>
        <w:gridCol w:w="4689"/>
        <w:gridCol w:w="1440"/>
        <w:gridCol w:w="2489"/>
      </w:tblGrid>
      <w:tr w:rsidR="007A1FA5" w:rsidRPr="003671DB" w14:paraId="3F59171A" w14:textId="77777777" w:rsidTr="00BF01E9">
        <w:tc>
          <w:tcPr>
            <w:tcW w:w="959" w:type="dxa"/>
            <w:shd w:val="clear" w:color="auto" w:fill="D9D9D9" w:themeFill="background1" w:themeFillShade="D9"/>
            <w:vAlign w:val="center"/>
          </w:tcPr>
          <w:p w14:paraId="1A37BB69" w14:textId="77777777" w:rsidR="007A1FA5" w:rsidRPr="00C06D93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63" w:type="dxa"/>
            <w:shd w:val="clear" w:color="auto" w:fill="D9D9D9" w:themeFill="background1" w:themeFillShade="D9"/>
            <w:vAlign w:val="center"/>
          </w:tcPr>
          <w:p w14:paraId="671D71A6" w14:textId="77777777" w:rsidR="007A1FA5" w:rsidRPr="00C06D93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689" w:type="dxa"/>
            <w:shd w:val="clear" w:color="auto" w:fill="D9D9D9" w:themeFill="background1" w:themeFillShade="D9"/>
            <w:vAlign w:val="center"/>
          </w:tcPr>
          <w:p w14:paraId="6F9DEA95" w14:textId="77777777" w:rsidR="007A1FA5" w:rsidRPr="00C06D93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183D4AF2" w14:textId="77777777" w:rsidR="007A1FA5" w:rsidRPr="00C06D93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C06D93">
              <w:rPr>
                <w:rFonts w:cs="Arial"/>
                <w:b/>
                <w:sz w:val="22"/>
                <w:szCs w:val="22"/>
              </w:rPr>
              <w:t>Alternativo / Exceção</w:t>
            </w:r>
          </w:p>
        </w:tc>
        <w:tc>
          <w:tcPr>
            <w:tcW w:w="2489" w:type="dxa"/>
            <w:shd w:val="clear" w:color="auto" w:fill="D9D9D9" w:themeFill="background1" w:themeFillShade="D9"/>
            <w:vAlign w:val="center"/>
          </w:tcPr>
          <w:p w14:paraId="0270E04A" w14:textId="77777777" w:rsidR="007A1FA5" w:rsidRPr="00C06D93" w:rsidRDefault="007A1FA5" w:rsidP="007A1FA5">
            <w:pPr>
              <w:spacing w:line="276" w:lineRule="auto"/>
              <w:ind w:left="-108" w:right="31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Referência (tela / mensagem/ r</w:t>
            </w:r>
            <w:r w:rsidRPr="00C06D93">
              <w:rPr>
                <w:rFonts w:cs="Arial"/>
                <w:b/>
                <w:sz w:val="22"/>
                <w:szCs w:val="22"/>
              </w:rPr>
              <w:t>egra</w:t>
            </w:r>
          </w:p>
        </w:tc>
      </w:tr>
      <w:tr w:rsidR="007A1FA5" w:rsidRPr="003671DB" w14:paraId="02CC49D2" w14:textId="77777777" w:rsidTr="00BF01E9">
        <w:tc>
          <w:tcPr>
            <w:tcW w:w="959" w:type="dxa"/>
            <w:shd w:val="clear" w:color="auto" w:fill="auto"/>
            <w:vAlign w:val="center"/>
          </w:tcPr>
          <w:p w14:paraId="57D81E55" w14:textId="77777777" w:rsidR="007A1FA5" w:rsidRPr="003671DB" w:rsidRDefault="007A1FA5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01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19108437" w14:textId="77777777" w:rsidR="007A1FA5" w:rsidRPr="00C06D93" w:rsidRDefault="00BF01E9" w:rsidP="007A1FA5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29ACE396" w14:textId="77777777" w:rsidR="007A1FA5" w:rsidRPr="00A41F4A" w:rsidRDefault="00BF01E9" w:rsidP="007A1FA5">
            <w:pPr>
              <w:spacing w:beforeLines="20" w:before="48" w:afterLines="20" w:after="48" w:line="276" w:lineRule="auto"/>
              <w:rPr>
                <w:rFonts w:cs="Arial"/>
              </w:rPr>
            </w:pPr>
            <w:r>
              <w:rPr>
                <w:rFonts w:cs="Arial"/>
              </w:rPr>
              <w:t>Incluir as propostas com aceite digi</w:t>
            </w:r>
            <w:r w:rsidR="00CF3076">
              <w:rPr>
                <w:rFonts w:cs="Arial"/>
              </w:rPr>
              <w:t xml:space="preserve">tal, </w:t>
            </w:r>
            <w:hyperlink w:anchor="_REQ2:_Serviço_para" w:history="1">
              <w:r w:rsidR="00CF3076" w:rsidRPr="00CF3076">
                <w:rPr>
                  <w:rStyle w:val="Hyperlink"/>
                  <w:rFonts w:cs="Arial"/>
                </w:rPr>
                <w:t>REQ2: Serviço para gravar a proposta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68A3AE68" w14:textId="77777777" w:rsidR="007A1FA5" w:rsidRPr="003671DB" w:rsidRDefault="007A1FA5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6A66BF78" w14:textId="77777777" w:rsidR="007A1FA5" w:rsidRPr="003671DB" w:rsidRDefault="007A1FA5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7A1FA5" w:rsidRPr="003671DB" w14:paraId="249C0D2C" w14:textId="77777777" w:rsidTr="00BF01E9">
        <w:tc>
          <w:tcPr>
            <w:tcW w:w="959" w:type="dxa"/>
            <w:shd w:val="clear" w:color="auto" w:fill="auto"/>
            <w:vAlign w:val="center"/>
          </w:tcPr>
          <w:p w14:paraId="7238ADFD" w14:textId="77777777" w:rsidR="007A1FA5" w:rsidRPr="003671DB" w:rsidRDefault="007A1FA5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02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0377C5AB" w14:textId="77777777" w:rsidR="007A1FA5" w:rsidRPr="00A41F4A" w:rsidRDefault="00BF01E9" w:rsidP="007A1FA5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24E6D3D1" w14:textId="77777777" w:rsidR="007A1FA5" w:rsidRPr="00A41F4A" w:rsidRDefault="00BF01E9" w:rsidP="007A1FA5">
            <w:r>
              <w:t>Consultar as propostas pendentes</w:t>
            </w:r>
            <w:r w:rsidR="00CF3076">
              <w:t xml:space="preserve">, </w:t>
            </w:r>
            <w:hyperlink w:anchor="_REQ3:_Serviço_para" w:history="1">
              <w:r w:rsidR="00CF3076" w:rsidRPr="00CF3076">
                <w:rPr>
                  <w:rStyle w:val="Hyperlink"/>
                </w:rPr>
                <w:t>REQ3: Serviço para consultar as Propostas pendentes de aceite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4658B039" w14:textId="77777777" w:rsidR="007A1FA5" w:rsidRPr="003671DB" w:rsidRDefault="007A1FA5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536D567E" w14:textId="77777777" w:rsidR="007A1FA5" w:rsidRPr="003671DB" w:rsidRDefault="007A1FA5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7A1FA5" w:rsidRPr="003671DB" w14:paraId="2EDD4AC8" w14:textId="77777777" w:rsidTr="00BF01E9">
        <w:tc>
          <w:tcPr>
            <w:tcW w:w="959" w:type="dxa"/>
            <w:shd w:val="clear" w:color="auto" w:fill="auto"/>
            <w:vAlign w:val="center"/>
          </w:tcPr>
          <w:p w14:paraId="11B20BF5" w14:textId="77777777" w:rsidR="007A1FA5" w:rsidRPr="003671DB" w:rsidRDefault="007A1FA5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03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7681679A" w14:textId="77777777" w:rsidR="007A1FA5" w:rsidRPr="00C06D93" w:rsidRDefault="00BF01E9" w:rsidP="007A1FA5">
            <w:pPr>
              <w:spacing w:beforeLines="20" w:before="48" w:afterLines="20" w:after="48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Serviço </w:t>
            </w:r>
            <w:proofErr w:type="spellStart"/>
            <w:r>
              <w:rPr>
                <w:rFonts w:cs="Arial"/>
              </w:rPr>
              <w:t>Backend</w:t>
            </w:r>
            <w:proofErr w:type="spellEnd"/>
          </w:p>
        </w:tc>
        <w:tc>
          <w:tcPr>
            <w:tcW w:w="4689" w:type="dxa"/>
            <w:shd w:val="clear" w:color="auto" w:fill="auto"/>
            <w:vAlign w:val="center"/>
          </w:tcPr>
          <w:p w14:paraId="5D708896" w14:textId="77777777" w:rsidR="007A1FA5" w:rsidRPr="00A41F4A" w:rsidRDefault="00BF01E9" w:rsidP="007A1FA5">
            <w:r>
              <w:t>Alterar status e dados da proposta</w:t>
            </w:r>
            <w:r w:rsidR="00CF3076">
              <w:t xml:space="preserve">, </w:t>
            </w:r>
            <w:hyperlink w:anchor="_REQ4:_Serviço_para" w:history="1">
              <w:r w:rsidR="00CF3076" w:rsidRPr="00CF3076">
                <w:rPr>
                  <w:rStyle w:val="Hyperlink"/>
                </w:rPr>
                <w:t>REQ4: Serviço para gravar o aceite digital</w:t>
              </w:r>
            </w:hyperlink>
          </w:p>
        </w:tc>
        <w:tc>
          <w:tcPr>
            <w:tcW w:w="1440" w:type="dxa"/>
            <w:shd w:val="clear" w:color="auto" w:fill="auto"/>
            <w:vAlign w:val="center"/>
          </w:tcPr>
          <w:p w14:paraId="4134D642" w14:textId="77777777" w:rsidR="007A1FA5" w:rsidRPr="003671DB" w:rsidRDefault="007A1FA5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30C6DCE" w14:textId="77777777" w:rsidR="007A1FA5" w:rsidRPr="003671DB" w:rsidRDefault="007A1FA5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7A1FA5" w:rsidRPr="009670A1" w14:paraId="2484D423" w14:textId="77777777" w:rsidTr="00BF01E9">
        <w:tc>
          <w:tcPr>
            <w:tcW w:w="959" w:type="dxa"/>
            <w:shd w:val="clear" w:color="auto" w:fill="auto"/>
            <w:vAlign w:val="center"/>
          </w:tcPr>
          <w:p w14:paraId="7A8AB76A" w14:textId="77777777" w:rsidR="007A1FA5" w:rsidRPr="003671DB" w:rsidRDefault="00BF01E9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04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36AB58C4" w14:textId="77777777" w:rsidR="007A1FA5" w:rsidRPr="003671DB" w:rsidRDefault="00BF01E9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DB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66792966" w14:textId="77777777" w:rsidR="007A1FA5" w:rsidRPr="003671DB" w:rsidRDefault="00BF01E9" w:rsidP="007A1FA5">
            <w:r>
              <w:t>Gravar logs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13611DC" w14:textId="77777777" w:rsidR="007A1FA5" w:rsidRPr="003671DB" w:rsidRDefault="007A1FA5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257FCAA" w14:textId="77777777" w:rsidR="007A1FA5" w:rsidRPr="00BF01E9" w:rsidRDefault="007A1FA5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BF01E9" w:rsidRPr="009670A1" w14:paraId="3D01CEDA" w14:textId="77777777" w:rsidTr="00BF01E9">
        <w:tc>
          <w:tcPr>
            <w:tcW w:w="959" w:type="dxa"/>
            <w:shd w:val="clear" w:color="auto" w:fill="auto"/>
            <w:vAlign w:val="center"/>
          </w:tcPr>
          <w:p w14:paraId="16CAF60B" w14:textId="77777777" w:rsidR="00BF01E9" w:rsidRDefault="00BF01E9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  <w:r>
              <w:rPr>
                <w:rFonts w:cs="Arial"/>
                <w:smallCaps/>
              </w:rPr>
              <w:t>05</w:t>
            </w:r>
          </w:p>
        </w:tc>
        <w:tc>
          <w:tcPr>
            <w:tcW w:w="1163" w:type="dxa"/>
            <w:shd w:val="clear" w:color="auto" w:fill="auto"/>
            <w:vAlign w:val="center"/>
          </w:tcPr>
          <w:p w14:paraId="034DC7BC" w14:textId="77777777" w:rsidR="00BF01E9" w:rsidRDefault="00BF01E9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DB</w:t>
            </w:r>
          </w:p>
        </w:tc>
        <w:tc>
          <w:tcPr>
            <w:tcW w:w="4689" w:type="dxa"/>
            <w:shd w:val="clear" w:color="auto" w:fill="auto"/>
            <w:vAlign w:val="center"/>
          </w:tcPr>
          <w:p w14:paraId="59F43290" w14:textId="77777777" w:rsidR="00BF01E9" w:rsidRDefault="00BF01E9" w:rsidP="007A1FA5">
            <w:r>
              <w:t xml:space="preserve">Permitir agendar backlog incremental todos os dias e total uma vez por semana 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844B228" w14:textId="77777777" w:rsidR="00BF01E9" w:rsidRPr="003671DB" w:rsidRDefault="00BF01E9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E736BF7" w14:textId="77777777" w:rsidR="00BF01E9" w:rsidRPr="00BF01E9" w:rsidRDefault="00BF01E9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  <w:tr w:rsidR="00BF01E9" w:rsidRPr="009670A1" w14:paraId="29D63858" w14:textId="77777777" w:rsidTr="00BF01E9">
        <w:tc>
          <w:tcPr>
            <w:tcW w:w="959" w:type="dxa"/>
            <w:shd w:val="clear" w:color="auto" w:fill="auto"/>
            <w:vAlign w:val="center"/>
          </w:tcPr>
          <w:p w14:paraId="09695F29" w14:textId="77777777" w:rsidR="00BF01E9" w:rsidRDefault="00BF01E9" w:rsidP="007A1FA5">
            <w:pPr>
              <w:keepNext/>
              <w:keepLines/>
              <w:spacing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1163" w:type="dxa"/>
            <w:shd w:val="clear" w:color="auto" w:fill="auto"/>
            <w:vAlign w:val="center"/>
          </w:tcPr>
          <w:p w14:paraId="2A7452D5" w14:textId="77777777" w:rsidR="00BF01E9" w:rsidRDefault="00BF01E9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</w:rPr>
            </w:pPr>
          </w:p>
        </w:tc>
        <w:tc>
          <w:tcPr>
            <w:tcW w:w="4689" w:type="dxa"/>
            <w:shd w:val="clear" w:color="auto" w:fill="auto"/>
            <w:vAlign w:val="center"/>
          </w:tcPr>
          <w:p w14:paraId="4B9A6BED" w14:textId="77777777" w:rsidR="00BF01E9" w:rsidRDefault="00BF01E9" w:rsidP="007A1FA5"/>
        </w:tc>
        <w:tc>
          <w:tcPr>
            <w:tcW w:w="1440" w:type="dxa"/>
            <w:shd w:val="clear" w:color="auto" w:fill="auto"/>
            <w:vAlign w:val="center"/>
          </w:tcPr>
          <w:p w14:paraId="7E2B45ED" w14:textId="77777777" w:rsidR="00BF01E9" w:rsidRPr="003671DB" w:rsidRDefault="00BF01E9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5D268557" w14:textId="77777777" w:rsidR="00BF01E9" w:rsidRPr="00BF01E9" w:rsidRDefault="00BF01E9" w:rsidP="007A1FA5">
            <w:pPr>
              <w:keepNext/>
              <w:keepLines/>
              <w:spacing w:after="60" w:line="276" w:lineRule="auto"/>
              <w:jc w:val="center"/>
              <w:rPr>
                <w:rFonts w:cs="Arial"/>
                <w:smallCaps/>
              </w:rPr>
            </w:pPr>
          </w:p>
        </w:tc>
      </w:tr>
    </w:tbl>
    <w:p w14:paraId="1A3C445D" w14:textId="77777777" w:rsidR="00664099" w:rsidRDefault="00664099" w:rsidP="007A1FA5">
      <w:pPr>
        <w:rPr>
          <w:b/>
          <w:sz w:val="24"/>
        </w:rPr>
      </w:pPr>
    </w:p>
    <w:p w14:paraId="151766B3" w14:textId="77777777" w:rsidR="007A1FA5" w:rsidRPr="00EB261F" w:rsidRDefault="007A1FA5" w:rsidP="007A1FA5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Alternativo</w:t>
      </w:r>
    </w:p>
    <w:p w14:paraId="3DCB9C5F" w14:textId="77777777" w:rsidR="007A1FA5" w:rsidRPr="00EB261F" w:rsidRDefault="007A1FA5" w:rsidP="007A1FA5">
      <w:pPr>
        <w:pStyle w:val="Ttulo4"/>
        <w:rPr>
          <w:sz w:val="24"/>
        </w:rPr>
      </w:pPr>
      <w:r w:rsidRPr="00EB261F">
        <w:rPr>
          <w:sz w:val="24"/>
        </w:rPr>
        <w:t xml:space="preserve">CA01 – </w:t>
      </w:r>
      <w:r>
        <w:rPr>
          <w:sz w:val="24"/>
        </w:rPr>
        <w:t>XXXXXXXXXX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930"/>
        <w:gridCol w:w="4881"/>
        <w:gridCol w:w="1560"/>
        <w:gridCol w:w="2409"/>
      </w:tblGrid>
      <w:tr w:rsidR="007A1FA5" w:rsidRPr="003671DB" w14:paraId="0BE52911" w14:textId="77777777" w:rsidTr="007A1FA5">
        <w:tc>
          <w:tcPr>
            <w:tcW w:w="993" w:type="dxa"/>
            <w:shd w:val="clear" w:color="auto" w:fill="D9D9D9" w:themeFill="background1" w:themeFillShade="D9"/>
          </w:tcPr>
          <w:p w14:paraId="473ABCF5" w14:textId="77777777" w:rsidR="007A1FA5" w:rsidRPr="009E092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14:paraId="336FD1AE" w14:textId="77777777" w:rsidR="007A1FA5" w:rsidRPr="009E092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881" w:type="dxa"/>
            <w:shd w:val="clear" w:color="auto" w:fill="D9D9D9" w:themeFill="background1" w:themeFillShade="D9"/>
          </w:tcPr>
          <w:p w14:paraId="63CBCF69" w14:textId="77777777" w:rsidR="007A1FA5" w:rsidRPr="009E092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1CE0C8C3" w14:textId="77777777" w:rsidR="007A1FA5" w:rsidRPr="009E092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76829D9B" w14:textId="77777777" w:rsidR="007A1FA5" w:rsidRPr="009E092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9E0924">
              <w:rPr>
                <w:rFonts w:cs="Arial"/>
                <w:b/>
                <w:sz w:val="22"/>
                <w:szCs w:val="22"/>
              </w:rPr>
              <w:t>Referencia</w:t>
            </w:r>
          </w:p>
        </w:tc>
      </w:tr>
      <w:tr w:rsidR="007A1FA5" w:rsidRPr="003671DB" w14:paraId="72E83FCE" w14:textId="77777777" w:rsidTr="007A1FA5">
        <w:tc>
          <w:tcPr>
            <w:tcW w:w="993" w:type="dxa"/>
            <w:vAlign w:val="center"/>
          </w:tcPr>
          <w:p w14:paraId="71651810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1</w:t>
            </w:r>
          </w:p>
        </w:tc>
        <w:tc>
          <w:tcPr>
            <w:tcW w:w="930" w:type="dxa"/>
            <w:vAlign w:val="center"/>
          </w:tcPr>
          <w:p w14:paraId="4E590211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47B12183" w14:textId="77777777" w:rsidR="007A1FA5" w:rsidRPr="003671DB" w:rsidRDefault="007A1FA5" w:rsidP="007A1FA5"/>
        </w:tc>
        <w:tc>
          <w:tcPr>
            <w:tcW w:w="1560" w:type="dxa"/>
            <w:vAlign w:val="center"/>
          </w:tcPr>
          <w:p w14:paraId="715F8889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7905E9D3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  <w:color w:val="0000FF"/>
                <w:u w:val="single"/>
              </w:rPr>
            </w:pPr>
            <w:r w:rsidRPr="003671DB">
              <w:t>-</w:t>
            </w:r>
          </w:p>
        </w:tc>
      </w:tr>
      <w:tr w:rsidR="007A1FA5" w:rsidRPr="003671DB" w14:paraId="39140A70" w14:textId="77777777" w:rsidTr="007A1FA5">
        <w:tc>
          <w:tcPr>
            <w:tcW w:w="993" w:type="dxa"/>
            <w:vAlign w:val="center"/>
          </w:tcPr>
          <w:p w14:paraId="52E4C14A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2</w:t>
            </w:r>
          </w:p>
        </w:tc>
        <w:tc>
          <w:tcPr>
            <w:tcW w:w="930" w:type="dxa"/>
            <w:vAlign w:val="center"/>
          </w:tcPr>
          <w:p w14:paraId="2CD80CAD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776B05B0" w14:textId="77777777" w:rsidR="007A1FA5" w:rsidRPr="003671DB" w:rsidRDefault="007A1FA5" w:rsidP="007A1FA5"/>
        </w:tc>
        <w:tc>
          <w:tcPr>
            <w:tcW w:w="1560" w:type="dxa"/>
            <w:vAlign w:val="center"/>
          </w:tcPr>
          <w:p w14:paraId="5FC61DA8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4E6CA573" w14:textId="77777777" w:rsidR="007A1FA5" w:rsidRPr="003671DB" w:rsidRDefault="007A1FA5" w:rsidP="007A1FA5">
            <w:pPr>
              <w:spacing w:beforeLines="20" w:before="48" w:afterLines="20" w:after="48"/>
              <w:jc w:val="center"/>
            </w:pPr>
          </w:p>
        </w:tc>
      </w:tr>
      <w:tr w:rsidR="007A1FA5" w:rsidRPr="003671DB" w14:paraId="4FA6BF71" w14:textId="77777777" w:rsidTr="007A1FA5">
        <w:tc>
          <w:tcPr>
            <w:tcW w:w="993" w:type="dxa"/>
            <w:vAlign w:val="center"/>
          </w:tcPr>
          <w:p w14:paraId="50E14679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  <w:bCs/>
                <w:lang w:eastAsia="en-GB"/>
              </w:rPr>
            </w:pPr>
            <w:r>
              <w:rPr>
                <w:rFonts w:cs="Arial"/>
                <w:bCs/>
                <w:lang w:eastAsia="en-GB"/>
              </w:rPr>
              <w:t>3</w:t>
            </w:r>
          </w:p>
        </w:tc>
        <w:tc>
          <w:tcPr>
            <w:tcW w:w="930" w:type="dxa"/>
            <w:vAlign w:val="center"/>
          </w:tcPr>
          <w:p w14:paraId="6D597D5A" w14:textId="77777777" w:rsidR="007A1FA5" w:rsidRPr="003671DB" w:rsidRDefault="007A1FA5" w:rsidP="007A1FA5">
            <w:pPr>
              <w:spacing w:beforeLines="20" w:before="48" w:afterLines="20" w:after="48"/>
              <w:rPr>
                <w:rFonts w:cs="Arial"/>
              </w:rPr>
            </w:pPr>
          </w:p>
        </w:tc>
        <w:tc>
          <w:tcPr>
            <w:tcW w:w="4881" w:type="dxa"/>
            <w:vAlign w:val="center"/>
          </w:tcPr>
          <w:p w14:paraId="1D2AC708" w14:textId="77777777" w:rsidR="007A1FA5" w:rsidRPr="003671DB" w:rsidRDefault="007A1FA5" w:rsidP="007A1FA5"/>
        </w:tc>
        <w:tc>
          <w:tcPr>
            <w:tcW w:w="1560" w:type="dxa"/>
            <w:vAlign w:val="center"/>
          </w:tcPr>
          <w:p w14:paraId="0D222F96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  <w:tc>
          <w:tcPr>
            <w:tcW w:w="2409" w:type="dxa"/>
            <w:vAlign w:val="center"/>
          </w:tcPr>
          <w:p w14:paraId="73885160" w14:textId="77777777" w:rsidR="007A1FA5" w:rsidRPr="003671DB" w:rsidRDefault="007A1FA5" w:rsidP="007A1FA5">
            <w:pPr>
              <w:spacing w:beforeLines="20" w:before="48" w:afterLines="20" w:after="48"/>
              <w:jc w:val="center"/>
              <w:rPr>
                <w:rFonts w:cs="Arial"/>
              </w:rPr>
            </w:pPr>
          </w:p>
        </w:tc>
      </w:tr>
    </w:tbl>
    <w:p w14:paraId="4B0B3DB9" w14:textId="77777777" w:rsidR="007A1FA5" w:rsidRDefault="007A1FA5" w:rsidP="007A1FA5">
      <w:pPr>
        <w:pStyle w:val="Ttulo3"/>
        <w:ind w:right="529"/>
        <w:rPr>
          <w:szCs w:val="22"/>
        </w:rPr>
      </w:pPr>
    </w:p>
    <w:p w14:paraId="094BBCB9" w14:textId="77777777" w:rsidR="007A1FA5" w:rsidRDefault="007A1FA5" w:rsidP="007A1FA5"/>
    <w:p w14:paraId="3993C8DE" w14:textId="77777777" w:rsidR="007A1FA5" w:rsidRPr="00EB261F" w:rsidRDefault="007A1FA5" w:rsidP="007A1FA5">
      <w:pPr>
        <w:rPr>
          <w:b/>
          <w:sz w:val="24"/>
        </w:rPr>
      </w:pPr>
      <w:r w:rsidRPr="00EB261F">
        <w:rPr>
          <w:b/>
          <w:sz w:val="24"/>
        </w:rPr>
        <w:t xml:space="preserve">Fluxo </w:t>
      </w:r>
      <w:r>
        <w:rPr>
          <w:b/>
          <w:sz w:val="24"/>
        </w:rPr>
        <w:t>de Exceção</w:t>
      </w:r>
    </w:p>
    <w:p w14:paraId="758DC74F" w14:textId="77777777" w:rsidR="007A1FA5" w:rsidRPr="00D85C6E" w:rsidRDefault="007A1FA5" w:rsidP="007A1FA5">
      <w:pPr>
        <w:pStyle w:val="Ttulo4"/>
        <w:rPr>
          <w:sz w:val="24"/>
        </w:rPr>
      </w:pPr>
      <w:r w:rsidRPr="00D85C6E">
        <w:rPr>
          <w:sz w:val="24"/>
        </w:rPr>
        <w:t xml:space="preserve">CE01 –  </w:t>
      </w:r>
      <w:r>
        <w:rPr>
          <w:sz w:val="24"/>
        </w:rPr>
        <w:t>XXXXXXXX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3"/>
        <w:gridCol w:w="1175"/>
        <w:gridCol w:w="4534"/>
        <w:gridCol w:w="1468"/>
        <w:gridCol w:w="2603"/>
      </w:tblGrid>
      <w:tr w:rsidR="007A1FA5" w:rsidRPr="003671DB" w14:paraId="6369F364" w14:textId="77777777" w:rsidTr="007A1FA5">
        <w:tc>
          <w:tcPr>
            <w:tcW w:w="993" w:type="dxa"/>
            <w:shd w:val="clear" w:color="auto" w:fill="D9D9D9" w:themeFill="background1" w:themeFillShade="D9"/>
          </w:tcPr>
          <w:p w14:paraId="5B2419A8" w14:textId="77777777" w:rsidR="007A1FA5" w:rsidRPr="006E179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Passo</w:t>
            </w:r>
          </w:p>
        </w:tc>
        <w:tc>
          <w:tcPr>
            <w:tcW w:w="1175" w:type="dxa"/>
            <w:shd w:val="clear" w:color="auto" w:fill="D9D9D9" w:themeFill="background1" w:themeFillShade="D9"/>
          </w:tcPr>
          <w:p w14:paraId="12F93AE5" w14:textId="77777777" w:rsidR="007A1FA5" w:rsidRPr="006E179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Ator</w:t>
            </w:r>
          </w:p>
        </w:tc>
        <w:tc>
          <w:tcPr>
            <w:tcW w:w="4534" w:type="dxa"/>
            <w:shd w:val="clear" w:color="auto" w:fill="D9D9D9" w:themeFill="background1" w:themeFillShade="D9"/>
          </w:tcPr>
          <w:p w14:paraId="7E551624" w14:textId="77777777" w:rsidR="007A1FA5" w:rsidRPr="006E179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468" w:type="dxa"/>
            <w:shd w:val="clear" w:color="auto" w:fill="D9D9D9" w:themeFill="background1" w:themeFillShade="D9"/>
          </w:tcPr>
          <w:p w14:paraId="213F50B3" w14:textId="77777777" w:rsidR="007A1FA5" w:rsidRPr="006E179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Caminho Alternativo / Exceção</w:t>
            </w:r>
          </w:p>
        </w:tc>
        <w:tc>
          <w:tcPr>
            <w:tcW w:w="2603" w:type="dxa"/>
            <w:shd w:val="clear" w:color="auto" w:fill="D9D9D9" w:themeFill="background1" w:themeFillShade="D9"/>
          </w:tcPr>
          <w:p w14:paraId="1507B2FB" w14:textId="77777777" w:rsidR="007A1FA5" w:rsidRPr="006E1794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6E1794">
              <w:rPr>
                <w:rFonts w:cs="Arial"/>
                <w:b/>
                <w:sz w:val="22"/>
                <w:szCs w:val="22"/>
              </w:rPr>
              <w:t>Referência</w:t>
            </w:r>
          </w:p>
        </w:tc>
      </w:tr>
      <w:tr w:rsidR="007A1FA5" w:rsidRPr="003671DB" w14:paraId="3FC603D8" w14:textId="77777777" w:rsidTr="007A1FA5">
        <w:tc>
          <w:tcPr>
            <w:tcW w:w="993" w:type="dxa"/>
            <w:vAlign w:val="center"/>
          </w:tcPr>
          <w:p w14:paraId="72AB239C" w14:textId="77777777" w:rsidR="007A1FA5" w:rsidRPr="003671DB" w:rsidRDefault="007A1FA5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2A82012C" w14:textId="77777777" w:rsidR="007A1FA5" w:rsidRPr="003671DB" w:rsidRDefault="007A1FA5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5873C53B" w14:textId="77777777" w:rsidR="007A1FA5" w:rsidRPr="003671DB" w:rsidRDefault="007A1FA5" w:rsidP="007A1FA5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6C6256E0" w14:textId="77777777" w:rsidR="007A1FA5" w:rsidRPr="003671DB" w:rsidRDefault="007A1FA5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13ABC58A" w14:textId="77777777" w:rsidR="007A1FA5" w:rsidRPr="003671DB" w:rsidRDefault="007A1FA5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  <w:tr w:rsidR="007A1FA5" w:rsidRPr="003671DB" w14:paraId="2AF9FCE1" w14:textId="77777777" w:rsidTr="007A1FA5">
        <w:tc>
          <w:tcPr>
            <w:tcW w:w="993" w:type="dxa"/>
            <w:vAlign w:val="center"/>
          </w:tcPr>
          <w:p w14:paraId="2A8E3E9A" w14:textId="77777777" w:rsidR="007A1FA5" w:rsidRDefault="007A1FA5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2E045836" w14:textId="77777777" w:rsidR="007A1FA5" w:rsidRDefault="007A1FA5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77B8E748" w14:textId="77777777" w:rsidR="007A1FA5" w:rsidRDefault="007A1FA5" w:rsidP="007A1FA5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0B8DA2EE" w14:textId="77777777" w:rsidR="007A1FA5" w:rsidRPr="003671DB" w:rsidRDefault="007A1FA5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53B03BFB" w14:textId="77777777" w:rsidR="007A1FA5" w:rsidRDefault="007A1FA5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  <w:tr w:rsidR="007A1FA5" w:rsidRPr="003671DB" w14:paraId="55F64E04" w14:textId="77777777" w:rsidTr="007A1FA5">
        <w:tc>
          <w:tcPr>
            <w:tcW w:w="993" w:type="dxa"/>
            <w:vAlign w:val="center"/>
          </w:tcPr>
          <w:p w14:paraId="5366FE68" w14:textId="77777777" w:rsidR="007A1FA5" w:rsidRPr="003671DB" w:rsidRDefault="007A1FA5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1175" w:type="dxa"/>
            <w:vAlign w:val="center"/>
          </w:tcPr>
          <w:p w14:paraId="313ABE3D" w14:textId="77777777" w:rsidR="007A1FA5" w:rsidRPr="003671DB" w:rsidRDefault="007A1FA5" w:rsidP="007A1FA5">
            <w:pPr>
              <w:pStyle w:val="TableTextCentered"/>
              <w:rPr>
                <w:rFonts w:cs="Arial"/>
                <w:sz w:val="20"/>
                <w:lang w:val="pt-BR"/>
              </w:rPr>
            </w:pPr>
          </w:p>
        </w:tc>
        <w:tc>
          <w:tcPr>
            <w:tcW w:w="4534" w:type="dxa"/>
            <w:vAlign w:val="center"/>
          </w:tcPr>
          <w:p w14:paraId="35A0F790" w14:textId="77777777" w:rsidR="007A1FA5" w:rsidRPr="003671DB" w:rsidRDefault="007A1FA5" w:rsidP="007A1FA5">
            <w:pPr>
              <w:pStyle w:val="TableText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1468" w:type="dxa"/>
            <w:vAlign w:val="center"/>
          </w:tcPr>
          <w:p w14:paraId="7B461B23" w14:textId="77777777" w:rsidR="007A1FA5" w:rsidRPr="003671DB" w:rsidRDefault="007A1FA5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  <w:tc>
          <w:tcPr>
            <w:tcW w:w="2603" w:type="dxa"/>
            <w:vAlign w:val="center"/>
          </w:tcPr>
          <w:p w14:paraId="4B8C0706" w14:textId="77777777" w:rsidR="007A1FA5" w:rsidRPr="003671DB" w:rsidRDefault="007A1FA5" w:rsidP="007A1FA5">
            <w:pPr>
              <w:pStyle w:val="TableText"/>
              <w:jc w:val="center"/>
              <w:rPr>
                <w:rFonts w:ascii="Arial" w:hAnsi="Arial" w:cs="Arial"/>
                <w:color w:val="auto"/>
                <w:lang w:val="pt-BR"/>
              </w:rPr>
            </w:pPr>
          </w:p>
        </w:tc>
      </w:tr>
    </w:tbl>
    <w:p w14:paraId="651BCB50" w14:textId="77777777" w:rsidR="007A1FA5" w:rsidRDefault="007A1FA5" w:rsidP="007A1FA5">
      <w:pPr>
        <w:pStyle w:val="Ttulo4"/>
        <w:rPr>
          <w:sz w:val="24"/>
        </w:rPr>
      </w:pPr>
    </w:p>
    <w:p w14:paraId="7653B06C" w14:textId="77777777" w:rsidR="007A1FA5" w:rsidRPr="00EB261F" w:rsidRDefault="007A1FA5" w:rsidP="007A1FA5">
      <w:pPr>
        <w:rPr>
          <w:b/>
          <w:sz w:val="24"/>
        </w:rPr>
      </w:pPr>
      <w:r>
        <w:rPr>
          <w:b/>
          <w:sz w:val="22"/>
        </w:rPr>
        <w:br w:type="page"/>
      </w:r>
      <w:r w:rsidRPr="00EB261F">
        <w:rPr>
          <w:b/>
          <w:sz w:val="24"/>
        </w:rPr>
        <w:lastRenderedPageBreak/>
        <w:t>Regras de Negócio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10"/>
        <w:gridCol w:w="6592"/>
      </w:tblGrid>
      <w:tr w:rsidR="007A1FA5" w:rsidRPr="003671DB" w14:paraId="63D788E4" w14:textId="77777777" w:rsidTr="007A1FA5">
        <w:trPr>
          <w:jc w:val="center"/>
        </w:trPr>
        <w:tc>
          <w:tcPr>
            <w:tcW w:w="4110" w:type="dxa"/>
            <w:shd w:val="clear" w:color="auto" w:fill="D9D9D9" w:themeFill="background1" w:themeFillShade="D9"/>
            <w:vAlign w:val="center"/>
          </w:tcPr>
          <w:p w14:paraId="03A422D0" w14:textId="77777777" w:rsidR="007A1FA5" w:rsidRPr="00AE685A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Número da Regra e Nome</w:t>
            </w:r>
          </w:p>
        </w:tc>
        <w:tc>
          <w:tcPr>
            <w:tcW w:w="6592" w:type="dxa"/>
            <w:shd w:val="clear" w:color="auto" w:fill="D9D9D9" w:themeFill="background1" w:themeFillShade="D9"/>
            <w:vAlign w:val="center"/>
          </w:tcPr>
          <w:p w14:paraId="4AD8378A" w14:textId="77777777" w:rsidR="007A1FA5" w:rsidRPr="00AE685A" w:rsidRDefault="007A1FA5" w:rsidP="007A1FA5">
            <w:pPr>
              <w:spacing w:line="276" w:lineRule="auto"/>
              <w:rPr>
                <w:rFonts w:cs="Arial"/>
                <w:b/>
                <w:sz w:val="22"/>
                <w:szCs w:val="22"/>
              </w:rPr>
            </w:pPr>
            <w:r w:rsidRPr="00AE685A">
              <w:rPr>
                <w:rFonts w:cs="Arial"/>
                <w:b/>
                <w:sz w:val="22"/>
                <w:szCs w:val="22"/>
              </w:rPr>
              <w:t>Descrição da Regra Negocial</w:t>
            </w:r>
          </w:p>
        </w:tc>
      </w:tr>
      <w:tr w:rsidR="007A1FA5" w:rsidRPr="003671DB" w14:paraId="4B7D127B" w14:textId="77777777" w:rsidTr="007A1FA5">
        <w:trPr>
          <w:trHeight w:val="614"/>
          <w:jc w:val="center"/>
        </w:trPr>
        <w:tc>
          <w:tcPr>
            <w:tcW w:w="4110" w:type="dxa"/>
            <w:vAlign w:val="center"/>
          </w:tcPr>
          <w:p w14:paraId="5EAB71E9" w14:textId="77777777" w:rsidR="007A1FA5" w:rsidRPr="009C114B" w:rsidRDefault="007A1FA5" w:rsidP="007A1FA5">
            <w:pPr>
              <w:pStyle w:val="Ttulo4"/>
            </w:pPr>
            <w:r w:rsidRPr="00F71F59">
              <w:t>RN01</w:t>
            </w:r>
            <w:r w:rsidRPr="009C114B">
              <w:t xml:space="preserve"> </w:t>
            </w:r>
            <w:r w:rsidRPr="00F71F59">
              <w:t xml:space="preserve">– </w:t>
            </w:r>
            <w:r>
              <w:t>XXXXXXXXX</w:t>
            </w:r>
          </w:p>
        </w:tc>
        <w:tc>
          <w:tcPr>
            <w:tcW w:w="6592" w:type="dxa"/>
            <w:vAlign w:val="center"/>
          </w:tcPr>
          <w:p w14:paraId="723DE4BD" w14:textId="77777777" w:rsidR="007A1FA5" w:rsidRPr="003671DB" w:rsidRDefault="007A1FA5" w:rsidP="007A1FA5"/>
        </w:tc>
      </w:tr>
      <w:tr w:rsidR="007A1FA5" w:rsidRPr="003671DB" w14:paraId="6753D8A7" w14:textId="77777777" w:rsidTr="007A1FA5">
        <w:trPr>
          <w:trHeight w:val="614"/>
          <w:jc w:val="center"/>
        </w:trPr>
        <w:tc>
          <w:tcPr>
            <w:tcW w:w="4110" w:type="dxa"/>
            <w:vAlign w:val="center"/>
          </w:tcPr>
          <w:p w14:paraId="183AE136" w14:textId="77777777" w:rsidR="007A1FA5" w:rsidRPr="00F71F59" w:rsidRDefault="007A1FA5" w:rsidP="007A1FA5">
            <w:pPr>
              <w:pStyle w:val="Ttulo4"/>
            </w:pPr>
            <w:r w:rsidRPr="00F71F59">
              <w:t xml:space="preserve">RN02 – </w:t>
            </w:r>
            <w:r>
              <w:t>XXXXXXXXX</w:t>
            </w:r>
          </w:p>
        </w:tc>
        <w:tc>
          <w:tcPr>
            <w:tcW w:w="6592" w:type="dxa"/>
            <w:vAlign w:val="center"/>
          </w:tcPr>
          <w:p w14:paraId="25DE9701" w14:textId="77777777" w:rsidR="007A1FA5" w:rsidRPr="003671DB" w:rsidRDefault="007A1FA5" w:rsidP="007A1FA5"/>
        </w:tc>
      </w:tr>
    </w:tbl>
    <w:p w14:paraId="16AB6FF6" w14:textId="77777777" w:rsidR="007A1FA5" w:rsidRDefault="007A1FA5" w:rsidP="007A1FA5"/>
    <w:p w14:paraId="49F2FC6B" w14:textId="77777777" w:rsidR="007A1FA5" w:rsidRDefault="007A1FA5" w:rsidP="007A1FA5">
      <w:pPr>
        <w:rPr>
          <w:b/>
          <w:sz w:val="22"/>
        </w:rPr>
      </w:pPr>
    </w:p>
    <w:p w14:paraId="09CA7CBA" w14:textId="77777777" w:rsidR="007A1FA5" w:rsidRDefault="007A1FA5" w:rsidP="007A1FA5">
      <w:pPr>
        <w:rPr>
          <w:b/>
          <w:sz w:val="22"/>
        </w:rPr>
      </w:pPr>
    </w:p>
    <w:p w14:paraId="381F959B" w14:textId="77777777" w:rsidR="007A1FA5" w:rsidRPr="00EB261F" w:rsidRDefault="007A1FA5" w:rsidP="007A1FA5">
      <w:pPr>
        <w:rPr>
          <w:b/>
          <w:sz w:val="24"/>
        </w:rPr>
      </w:pPr>
      <w:r w:rsidRPr="00EB261F">
        <w:rPr>
          <w:b/>
          <w:sz w:val="24"/>
        </w:rPr>
        <w:t>Quadro de Mensagens (retornos)</w:t>
      </w:r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8"/>
        <w:gridCol w:w="7232"/>
        <w:gridCol w:w="1976"/>
      </w:tblGrid>
      <w:tr w:rsidR="007A1FA5" w:rsidRPr="003671DB" w14:paraId="6F78FB00" w14:textId="77777777" w:rsidTr="007A1FA5">
        <w:trPr>
          <w:cantSplit/>
          <w:tblHeader/>
        </w:trPr>
        <w:tc>
          <w:tcPr>
            <w:tcW w:w="6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EBB3154" w14:textId="77777777" w:rsidR="007A1FA5" w:rsidRPr="00400F81" w:rsidRDefault="007A1FA5" w:rsidP="007A1FA5">
            <w:pPr>
              <w:rPr>
                <w:b/>
              </w:rPr>
            </w:pPr>
            <w:r w:rsidRPr="00400F81">
              <w:rPr>
                <w:b/>
              </w:rPr>
              <w:t># Mensagem</w:t>
            </w:r>
          </w:p>
        </w:tc>
        <w:tc>
          <w:tcPr>
            <w:tcW w:w="34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5E602B12" w14:textId="77777777" w:rsidR="007A1FA5" w:rsidRPr="00400F81" w:rsidRDefault="007A1FA5" w:rsidP="007A1FA5">
            <w:pPr>
              <w:rPr>
                <w:b/>
              </w:rPr>
            </w:pPr>
            <w:r w:rsidRPr="00400F81">
              <w:rPr>
                <w:b/>
              </w:rPr>
              <w:t>Descrição da Mensagem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2A613D4A" w14:textId="77777777" w:rsidR="007A1FA5" w:rsidRPr="00400F81" w:rsidRDefault="007A1FA5" w:rsidP="007A1FA5">
            <w:pPr>
              <w:rPr>
                <w:b/>
              </w:rPr>
            </w:pPr>
            <w:r w:rsidRPr="00400F81">
              <w:rPr>
                <w:b/>
              </w:rPr>
              <w:t>Tipo da Mensagem (Informação / Erro / Sucesso)</w:t>
            </w:r>
          </w:p>
        </w:tc>
      </w:tr>
      <w:tr w:rsidR="007A1FA5" w:rsidRPr="003671DB" w14:paraId="2992D099" w14:textId="77777777" w:rsidTr="007A1FA5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F4214E8" w14:textId="77777777" w:rsidR="007A1FA5" w:rsidRPr="00806C7E" w:rsidRDefault="007A1FA5" w:rsidP="007A1FA5">
            <w:pPr>
              <w:pStyle w:val="Ttulo4"/>
              <w:jc w:val="center"/>
            </w:pPr>
            <w:r>
              <w:t>M0</w:t>
            </w:r>
            <w:r w:rsidRPr="00806C7E">
              <w:t>1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528BCF4" w14:textId="77777777" w:rsidR="007A1FA5" w:rsidRPr="003671DB" w:rsidRDefault="007A1FA5" w:rsidP="007A1FA5">
            <w:r>
              <w:t>XXXXXXXXXXXXXX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E5D115" w14:textId="77777777" w:rsidR="007A1FA5" w:rsidRPr="003671DB" w:rsidRDefault="007A1FA5" w:rsidP="007A1FA5">
            <w:pPr>
              <w:rPr>
                <w:rFonts w:cs="Arial"/>
              </w:rPr>
            </w:pPr>
            <w:r>
              <w:rPr>
                <w:rFonts w:cs="Arial"/>
              </w:rPr>
              <w:t>XXXXX</w:t>
            </w:r>
          </w:p>
        </w:tc>
      </w:tr>
      <w:tr w:rsidR="007A1FA5" w14:paraId="17B2BDCA" w14:textId="77777777" w:rsidTr="007A1FA5">
        <w:trPr>
          <w:cantSplit/>
          <w:trHeight w:val="481"/>
        </w:trPr>
        <w:tc>
          <w:tcPr>
            <w:tcW w:w="634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0593961" w14:textId="77777777" w:rsidR="007A1FA5" w:rsidRPr="00806C7E" w:rsidRDefault="007A1FA5" w:rsidP="007A1FA5">
            <w:pPr>
              <w:pStyle w:val="Ttulo4"/>
              <w:jc w:val="center"/>
            </w:pPr>
            <w:r w:rsidRPr="00806C7E">
              <w:t>M02</w:t>
            </w:r>
          </w:p>
        </w:tc>
        <w:tc>
          <w:tcPr>
            <w:tcW w:w="342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9FAEFC3" w14:textId="77777777" w:rsidR="007A1FA5" w:rsidRPr="003671DB" w:rsidRDefault="007A1FA5" w:rsidP="007A1FA5">
            <w:r>
              <w:t>XXXXXXXXXXXXXX</w:t>
            </w:r>
          </w:p>
        </w:tc>
        <w:tc>
          <w:tcPr>
            <w:tcW w:w="93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ACD0E85" w14:textId="77777777" w:rsidR="007A1FA5" w:rsidRPr="003671DB" w:rsidRDefault="007A1FA5" w:rsidP="007A1FA5">
            <w:pPr>
              <w:rPr>
                <w:rFonts w:cs="Arial"/>
              </w:rPr>
            </w:pPr>
            <w:r>
              <w:rPr>
                <w:rFonts w:cs="Arial"/>
              </w:rPr>
              <w:t>XXXXX</w:t>
            </w:r>
          </w:p>
        </w:tc>
      </w:tr>
    </w:tbl>
    <w:p w14:paraId="3F27AE12" w14:textId="77777777" w:rsidR="007A1FA5" w:rsidRDefault="007A1FA5" w:rsidP="007A1FA5">
      <w:pPr>
        <w:pStyle w:val="Ttulo2"/>
      </w:pPr>
    </w:p>
    <w:p w14:paraId="704DD183" w14:textId="77777777" w:rsidR="007A1FA5" w:rsidRDefault="007A1FA5" w:rsidP="007A1FA5">
      <w:pPr>
        <w:rPr>
          <w:b/>
        </w:rPr>
      </w:pPr>
    </w:p>
    <w:p w14:paraId="746B7AC9" w14:textId="77777777" w:rsidR="007A1FA5" w:rsidRDefault="007A1FA5" w:rsidP="007A1FA5">
      <w:pPr>
        <w:pStyle w:val="Ttulo2"/>
      </w:pPr>
    </w:p>
    <w:p w14:paraId="5A5255F2" w14:textId="77777777" w:rsidR="007A1FA5" w:rsidRDefault="007A1FA5" w:rsidP="007A1FA5">
      <w:pPr>
        <w:rPr>
          <w:b/>
          <w:sz w:val="24"/>
        </w:rPr>
      </w:pPr>
      <w:r w:rsidRPr="00EB261F">
        <w:rPr>
          <w:b/>
          <w:sz w:val="24"/>
        </w:rPr>
        <w:t>Telas</w:t>
      </w:r>
    </w:p>
    <w:p w14:paraId="23B81888" w14:textId="77777777" w:rsidR="007A1FA5" w:rsidRPr="002B68D6" w:rsidRDefault="007A1FA5" w:rsidP="007A1FA5">
      <w:pPr>
        <w:pStyle w:val="Ttulo4"/>
        <w:rPr>
          <w:bCs/>
          <w:iCs/>
          <w:sz w:val="24"/>
        </w:rPr>
      </w:pPr>
      <w:r w:rsidRPr="002B68D6">
        <w:rPr>
          <w:sz w:val="24"/>
        </w:rPr>
        <w:t xml:space="preserve">DV01 – Tela </w:t>
      </w:r>
    </w:p>
    <w:p w14:paraId="6891D74B" w14:textId="77777777" w:rsidR="007A1FA5" w:rsidRPr="003671DB" w:rsidRDefault="007A1FA5" w:rsidP="007A1FA5">
      <w:pPr>
        <w:rPr>
          <w:noProof/>
        </w:rPr>
      </w:pPr>
    </w:p>
    <w:p w14:paraId="3DFD59CC" w14:textId="77777777" w:rsidR="007A1FA5" w:rsidRDefault="007A1FA5" w:rsidP="007A1FA5">
      <w:pPr>
        <w:rPr>
          <w:lang w:eastAsia="en-GB"/>
        </w:rPr>
      </w:pPr>
      <w:r>
        <w:rPr>
          <w:lang w:eastAsia="en-GB"/>
        </w:rPr>
        <w:t>IMAGEM / CANAL</w:t>
      </w:r>
    </w:p>
    <w:p w14:paraId="3B6AC31F" w14:textId="77777777" w:rsidR="007A1FA5" w:rsidRPr="00513C8C" w:rsidRDefault="007A1FA5" w:rsidP="007A1FA5">
      <w:pPr>
        <w:rPr>
          <w:b/>
          <w:lang w:eastAsia="en-GB"/>
        </w:rPr>
      </w:pPr>
      <w:r>
        <w:rPr>
          <w:lang w:eastAsia="en-GB"/>
        </w:rPr>
        <w:t xml:space="preserve">  </w:t>
      </w:r>
      <w:r w:rsidRPr="00513C8C">
        <w:rPr>
          <w:b/>
          <w:lang w:eastAsia="en-GB"/>
        </w:rPr>
        <w:t>Especificação dos campos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03"/>
        <w:gridCol w:w="2294"/>
        <w:gridCol w:w="1143"/>
        <w:gridCol w:w="1414"/>
        <w:gridCol w:w="1072"/>
        <w:gridCol w:w="1301"/>
        <w:gridCol w:w="2028"/>
      </w:tblGrid>
      <w:tr w:rsidR="007A1FA5" w:rsidRPr="00513C8C" w14:paraId="299D04E8" w14:textId="77777777" w:rsidTr="007A1FA5">
        <w:tc>
          <w:tcPr>
            <w:tcW w:w="1273" w:type="dxa"/>
            <w:shd w:val="clear" w:color="auto" w:fill="D9D9D9" w:themeFill="background1" w:themeFillShade="D9"/>
          </w:tcPr>
          <w:p w14:paraId="09CC5834" w14:textId="77777777" w:rsidR="007A1FA5" w:rsidRPr="00513C8C" w:rsidRDefault="007A1FA5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Informação</w:t>
            </w:r>
          </w:p>
        </w:tc>
        <w:tc>
          <w:tcPr>
            <w:tcW w:w="1917" w:type="dxa"/>
            <w:shd w:val="clear" w:color="auto" w:fill="D9D9D9" w:themeFill="background1" w:themeFillShade="D9"/>
          </w:tcPr>
          <w:p w14:paraId="7F60717E" w14:textId="77777777" w:rsidR="007A1FA5" w:rsidRPr="00513C8C" w:rsidRDefault="007A1FA5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Autopreenchimento ou solicitada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14:paraId="31EEEE3A" w14:textId="77777777" w:rsidR="007A1FA5" w:rsidRPr="00513C8C" w:rsidRDefault="007A1FA5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 xml:space="preserve">Editável </w:t>
            </w:r>
            <w:proofErr w:type="gramStart"/>
            <w:r w:rsidRPr="00513C8C">
              <w:rPr>
                <w:b/>
                <w:sz w:val="22"/>
                <w:szCs w:val="22"/>
              </w:rPr>
              <w:t>ou  não</w:t>
            </w:r>
            <w:proofErr w:type="gramEnd"/>
            <w:r w:rsidRPr="00513C8C">
              <w:rPr>
                <w:b/>
                <w:sz w:val="22"/>
                <w:szCs w:val="22"/>
              </w:rPr>
              <w:t xml:space="preserve"> editável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14:paraId="3635FFDC" w14:textId="77777777" w:rsidR="007A1FA5" w:rsidRPr="00513C8C" w:rsidRDefault="007A1FA5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Obrigatório ou opcional</w:t>
            </w:r>
          </w:p>
        </w:tc>
        <w:tc>
          <w:tcPr>
            <w:tcW w:w="1117" w:type="dxa"/>
            <w:shd w:val="clear" w:color="auto" w:fill="D9D9D9" w:themeFill="background1" w:themeFillShade="D9"/>
          </w:tcPr>
          <w:p w14:paraId="50A57E20" w14:textId="77777777" w:rsidR="007A1FA5" w:rsidRPr="00513C8C" w:rsidRDefault="007A1FA5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Tipo Campo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77E47E58" w14:textId="77777777" w:rsidR="007A1FA5" w:rsidRPr="00513C8C" w:rsidRDefault="007A1FA5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Regra de exibição do campo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3CFE551" w14:textId="77777777" w:rsidR="007A1FA5" w:rsidRPr="00513C8C" w:rsidRDefault="007A1FA5" w:rsidP="007A1FA5">
            <w:pPr>
              <w:rPr>
                <w:b/>
                <w:sz w:val="22"/>
                <w:szCs w:val="22"/>
              </w:rPr>
            </w:pPr>
            <w:r w:rsidRPr="00513C8C">
              <w:rPr>
                <w:b/>
                <w:sz w:val="22"/>
                <w:szCs w:val="22"/>
              </w:rPr>
              <w:t>Canal</w:t>
            </w:r>
          </w:p>
        </w:tc>
      </w:tr>
      <w:tr w:rsidR="007A1FA5" w:rsidRPr="00751691" w14:paraId="02459CAA" w14:textId="77777777" w:rsidTr="007A1FA5">
        <w:tc>
          <w:tcPr>
            <w:tcW w:w="1273" w:type="dxa"/>
          </w:tcPr>
          <w:p w14:paraId="07D1FFC4" w14:textId="77777777" w:rsidR="007A1FA5" w:rsidRPr="000B3D8E" w:rsidRDefault="007A1FA5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1E4DC09F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27E35301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56F40C87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B91759A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65977A0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714F1781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</w:tr>
      <w:tr w:rsidR="007A1FA5" w:rsidRPr="00751691" w14:paraId="768869AF" w14:textId="77777777" w:rsidTr="007A1FA5">
        <w:tc>
          <w:tcPr>
            <w:tcW w:w="1273" w:type="dxa"/>
          </w:tcPr>
          <w:p w14:paraId="4397CF58" w14:textId="77777777" w:rsidR="007A1FA5" w:rsidRPr="000B3D8E" w:rsidRDefault="007A1FA5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31FA358B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66E4E66B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7668774D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20B5BC69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7709D04C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4E88F0BD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</w:tr>
      <w:tr w:rsidR="007A1FA5" w:rsidRPr="00751691" w14:paraId="66606DA6" w14:textId="77777777" w:rsidTr="007A1FA5">
        <w:tc>
          <w:tcPr>
            <w:tcW w:w="1273" w:type="dxa"/>
          </w:tcPr>
          <w:p w14:paraId="6A4B5569" w14:textId="77777777" w:rsidR="007A1FA5" w:rsidRPr="000B3D8E" w:rsidRDefault="007A1FA5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67187A47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3117ED88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7E0037EB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696E3771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4451DAAB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133EAC30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</w:tr>
      <w:tr w:rsidR="007A1FA5" w:rsidRPr="00751691" w14:paraId="64B96FF5" w14:textId="77777777" w:rsidTr="007A1FA5">
        <w:tc>
          <w:tcPr>
            <w:tcW w:w="1273" w:type="dxa"/>
          </w:tcPr>
          <w:p w14:paraId="1C5B6CB2" w14:textId="77777777" w:rsidR="007A1FA5" w:rsidRPr="000B3D8E" w:rsidRDefault="007A1FA5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7A65B803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2B5132A4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6510989D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48BBB379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63E10D22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4BC1CBEF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</w:tr>
      <w:tr w:rsidR="007A1FA5" w:rsidRPr="00751691" w14:paraId="08630F5C" w14:textId="77777777" w:rsidTr="007A1FA5">
        <w:tc>
          <w:tcPr>
            <w:tcW w:w="1273" w:type="dxa"/>
          </w:tcPr>
          <w:p w14:paraId="3908E591" w14:textId="77777777" w:rsidR="007A1FA5" w:rsidRPr="000B3D8E" w:rsidRDefault="007A1FA5" w:rsidP="007A1FA5">
            <w:pPr>
              <w:rPr>
                <w:b/>
                <w:lang w:eastAsia="en-US"/>
              </w:rPr>
            </w:pPr>
          </w:p>
        </w:tc>
        <w:tc>
          <w:tcPr>
            <w:tcW w:w="1917" w:type="dxa"/>
          </w:tcPr>
          <w:p w14:paraId="255BC42B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77" w:type="dxa"/>
          </w:tcPr>
          <w:p w14:paraId="4C816CF4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5" w:type="dxa"/>
          </w:tcPr>
          <w:p w14:paraId="1C3DA37C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117" w:type="dxa"/>
          </w:tcPr>
          <w:p w14:paraId="03B59388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1384" w:type="dxa"/>
          </w:tcPr>
          <w:p w14:paraId="67E986D2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  <w:tc>
          <w:tcPr>
            <w:tcW w:w="2520" w:type="dxa"/>
          </w:tcPr>
          <w:p w14:paraId="04E60BE5" w14:textId="77777777" w:rsidR="007A1FA5" w:rsidRPr="002B68D6" w:rsidRDefault="007A1FA5" w:rsidP="007A1FA5">
            <w:pPr>
              <w:rPr>
                <w:lang w:eastAsia="en-US"/>
              </w:rPr>
            </w:pPr>
          </w:p>
        </w:tc>
      </w:tr>
    </w:tbl>
    <w:p w14:paraId="5B50F49E" w14:textId="77777777" w:rsidR="007A1FA5" w:rsidRDefault="007A1FA5" w:rsidP="007A1FA5">
      <w:pPr>
        <w:pStyle w:val="Ttulo4"/>
        <w:rPr>
          <w:sz w:val="24"/>
        </w:rPr>
      </w:pPr>
    </w:p>
    <w:p w14:paraId="4BC53414" w14:textId="77777777" w:rsidR="007A1FA5" w:rsidRPr="00EB261F" w:rsidRDefault="007A1FA5" w:rsidP="007A1FA5">
      <w:pPr>
        <w:rPr>
          <w:b/>
          <w:sz w:val="24"/>
        </w:rPr>
      </w:pPr>
      <w:r w:rsidRPr="00EB261F">
        <w:rPr>
          <w:b/>
          <w:sz w:val="24"/>
        </w:rPr>
        <w:t>Cenários</w:t>
      </w:r>
    </w:p>
    <w:p w14:paraId="676BC592" w14:textId="77777777" w:rsidR="007A1FA5" w:rsidRDefault="007A1FA5" w:rsidP="007A1FA5">
      <w:pPr>
        <w:rPr>
          <w:b/>
          <w:sz w:val="24"/>
        </w:rPr>
      </w:pPr>
      <w:r>
        <w:rPr>
          <w:b/>
          <w:sz w:val="24"/>
        </w:rPr>
        <w:t>N/A</w:t>
      </w:r>
    </w:p>
    <w:p w14:paraId="2C8757DE" w14:textId="77777777" w:rsidR="007A1FA5" w:rsidRPr="0061342B" w:rsidRDefault="007A1FA5" w:rsidP="0061342B"/>
    <w:p w14:paraId="5F42B3B7" w14:textId="77777777" w:rsidR="00575796" w:rsidRPr="00FC4F05" w:rsidRDefault="00575796" w:rsidP="007A1FA5">
      <w:pPr>
        <w:pStyle w:val="Ttulo3"/>
        <w:numPr>
          <w:ilvl w:val="1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jc w:val="left"/>
        <w:rPr>
          <w:rFonts w:cs="Arial"/>
          <w:i w:val="0"/>
          <w:sz w:val="20"/>
        </w:rPr>
      </w:pPr>
      <w:bookmarkStart w:id="145" w:name="_Toc522606681"/>
      <w:r w:rsidRPr="00991D5D">
        <w:rPr>
          <w:rFonts w:cs="Arial"/>
          <w:i w:val="0"/>
          <w:sz w:val="20"/>
        </w:rPr>
        <w:t>Requisito Não Funciona</w:t>
      </w:r>
      <w:r w:rsidR="00FC4F05">
        <w:rPr>
          <w:rFonts w:cs="Arial"/>
          <w:i w:val="0"/>
          <w:sz w:val="20"/>
        </w:rPr>
        <w:t>l</w:t>
      </w:r>
      <w:bookmarkEnd w:id="145"/>
    </w:p>
    <w:p w14:paraId="1CF56C0B" w14:textId="77777777" w:rsidR="00B2472B" w:rsidRDefault="00B2472B" w:rsidP="00B2472B">
      <w:pPr>
        <w:rPr>
          <w:i/>
          <w:color w:val="0000FF"/>
          <w:sz w:val="18"/>
          <w:szCs w:val="18"/>
        </w:rPr>
      </w:pPr>
    </w:p>
    <w:p w14:paraId="0E3E9F71" w14:textId="77777777" w:rsidR="00FE5D18" w:rsidRDefault="00FE5D18" w:rsidP="00FE5D18">
      <w:pPr>
        <w:jc w:val="both"/>
        <w:rPr>
          <w:b/>
          <w:sz w:val="18"/>
        </w:rPr>
      </w:pPr>
    </w:p>
    <w:p w14:paraId="1377636E" w14:textId="77777777" w:rsidR="00FC4F05" w:rsidRDefault="00FC4F05" w:rsidP="00FC4F05">
      <w:pPr>
        <w:rPr>
          <w:b/>
          <w:sz w:val="24"/>
        </w:rPr>
      </w:pPr>
      <w:r>
        <w:rPr>
          <w:b/>
          <w:sz w:val="24"/>
        </w:rPr>
        <w:t>N/A</w:t>
      </w:r>
    </w:p>
    <w:p w14:paraId="662E4155" w14:textId="77777777" w:rsidR="00FE5D18" w:rsidRDefault="00FE5D18" w:rsidP="00FE5D18">
      <w:pPr>
        <w:jc w:val="both"/>
        <w:rPr>
          <w:sz w:val="18"/>
        </w:rPr>
      </w:pPr>
    </w:p>
    <w:p w14:paraId="178D59EF" w14:textId="77777777" w:rsidR="00FE5D18" w:rsidRPr="004D041E" w:rsidRDefault="00FE5D18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bookmarkStart w:id="146" w:name="_Toc522606682"/>
      <w:r>
        <w:rPr>
          <w:rFonts w:cs="Arial"/>
          <w:i w:val="0"/>
          <w:sz w:val="20"/>
        </w:rPr>
        <w:t>Contingência</w:t>
      </w:r>
      <w:bookmarkEnd w:id="146"/>
    </w:p>
    <w:p w14:paraId="24BFE990" w14:textId="77777777" w:rsidR="00FE5D18" w:rsidRDefault="00FE5D18" w:rsidP="00FE5D18">
      <w:pPr>
        <w:pStyle w:val="Corpodetexto2"/>
        <w:ind w:left="993" w:hanging="993"/>
        <w:rPr>
          <w:b w:val="0"/>
          <w:i/>
          <w:color w:val="0000FF"/>
          <w:sz w:val="18"/>
          <w:szCs w:val="18"/>
        </w:rPr>
      </w:pPr>
    </w:p>
    <w:p w14:paraId="716FF494" w14:textId="77777777" w:rsidR="000D54C9" w:rsidRDefault="000D54C9" w:rsidP="00FE5D18">
      <w:pPr>
        <w:jc w:val="both"/>
        <w:rPr>
          <w:sz w:val="18"/>
        </w:rPr>
      </w:pPr>
      <w:r w:rsidRPr="000D54C9">
        <w:rPr>
          <w:sz w:val="18"/>
        </w:rPr>
        <w:t xml:space="preserve">Continuar usando o fluxo atual com a assinatura na proposta </w:t>
      </w:r>
      <w:r w:rsidR="00FC4F05">
        <w:rPr>
          <w:sz w:val="18"/>
        </w:rPr>
        <w:t>física.</w:t>
      </w:r>
    </w:p>
    <w:p w14:paraId="6F06C59A" w14:textId="77777777" w:rsidR="00FC4F05" w:rsidRPr="000D54C9" w:rsidRDefault="00FC4F05" w:rsidP="00FE5D18">
      <w:pPr>
        <w:jc w:val="both"/>
        <w:rPr>
          <w:sz w:val="18"/>
        </w:rPr>
      </w:pPr>
    </w:p>
    <w:p w14:paraId="71D79E40" w14:textId="77777777" w:rsidR="00FE5D18" w:rsidRDefault="00FE5D18" w:rsidP="00FE5D18">
      <w:pPr>
        <w:jc w:val="both"/>
        <w:rPr>
          <w:sz w:val="18"/>
        </w:rPr>
      </w:pPr>
    </w:p>
    <w:p w14:paraId="77DF0072" w14:textId="77777777" w:rsidR="00FE5D18" w:rsidRPr="004D041E" w:rsidRDefault="00FE5D18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bookmarkStart w:id="147" w:name="_Toc522606683"/>
      <w:r>
        <w:rPr>
          <w:rFonts w:cs="Arial"/>
          <w:i w:val="0"/>
          <w:sz w:val="20"/>
        </w:rPr>
        <w:lastRenderedPageBreak/>
        <w:t>Restrições</w:t>
      </w:r>
      <w:bookmarkEnd w:id="147"/>
    </w:p>
    <w:p w14:paraId="412117B7" w14:textId="77777777" w:rsidR="00FE5D18" w:rsidRDefault="00FE5D18" w:rsidP="00FE5D18">
      <w:pPr>
        <w:pStyle w:val="Corpodetexto2"/>
        <w:ind w:left="993" w:hanging="993"/>
        <w:rPr>
          <w:b w:val="0"/>
          <w:i/>
          <w:color w:val="0000FF"/>
          <w:sz w:val="18"/>
          <w:szCs w:val="18"/>
        </w:rPr>
      </w:pPr>
    </w:p>
    <w:p w14:paraId="2D979C87" w14:textId="77777777" w:rsidR="00FE5D18" w:rsidRPr="00CE2B5F" w:rsidRDefault="00FC4F05" w:rsidP="00FE5D18">
      <w:pPr>
        <w:jc w:val="both"/>
        <w:rPr>
          <w:i/>
          <w:sz w:val="18"/>
        </w:rPr>
      </w:pPr>
      <w:r w:rsidRPr="00CE2B5F">
        <w:rPr>
          <w:i/>
          <w:sz w:val="18"/>
          <w:szCs w:val="18"/>
        </w:rPr>
        <w:t>N/A</w:t>
      </w:r>
    </w:p>
    <w:p w14:paraId="2C5CA0BD" w14:textId="77777777" w:rsidR="0066573A" w:rsidRDefault="0066573A" w:rsidP="00FE5D18">
      <w:pPr>
        <w:pStyle w:val="Corpodetexto2"/>
        <w:rPr>
          <w:sz w:val="18"/>
        </w:rPr>
      </w:pPr>
    </w:p>
    <w:p w14:paraId="788F4740" w14:textId="77777777" w:rsidR="0066573A" w:rsidRPr="004D041E" w:rsidRDefault="009566AC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48" w:name="_Toc522606684"/>
      <w:r w:rsidR="0066573A">
        <w:rPr>
          <w:rFonts w:cs="Arial"/>
          <w:i w:val="0"/>
          <w:sz w:val="20"/>
        </w:rPr>
        <w:t>Avaliação de Impacto</w:t>
      </w:r>
      <w:bookmarkEnd w:id="148"/>
    </w:p>
    <w:p w14:paraId="2BAD653A" w14:textId="77777777" w:rsidR="0066573A" w:rsidRDefault="0066573A" w:rsidP="0066573A">
      <w:pPr>
        <w:pStyle w:val="Corpodetexto2"/>
        <w:ind w:left="993" w:hanging="993"/>
        <w:rPr>
          <w:b w:val="0"/>
          <w:i/>
          <w:color w:val="0000FF"/>
          <w:sz w:val="18"/>
          <w:szCs w:val="18"/>
        </w:rPr>
      </w:pPr>
    </w:p>
    <w:p w14:paraId="36112907" w14:textId="77777777" w:rsidR="00FE5D18" w:rsidRPr="00CE2B5F" w:rsidRDefault="00FC4F05" w:rsidP="00FE5D18">
      <w:pPr>
        <w:pStyle w:val="Corpodetexto2"/>
        <w:rPr>
          <w:b w:val="0"/>
          <w:i/>
          <w:sz w:val="18"/>
        </w:rPr>
      </w:pPr>
      <w:r w:rsidRPr="00CE2B5F">
        <w:rPr>
          <w:b w:val="0"/>
          <w:i/>
          <w:sz w:val="18"/>
          <w:szCs w:val="18"/>
        </w:rPr>
        <w:t>N/A</w:t>
      </w:r>
    </w:p>
    <w:p w14:paraId="4B5FCBE8" w14:textId="77777777" w:rsidR="00FE5D18" w:rsidRDefault="00FE5D18" w:rsidP="00FE5D18">
      <w:pPr>
        <w:jc w:val="both"/>
        <w:rPr>
          <w:b/>
          <w:sz w:val="18"/>
        </w:rPr>
      </w:pPr>
    </w:p>
    <w:p w14:paraId="351E5F5E" w14:textId="77777777" w:rsidR="00734880" w:rsidRPr="004D041E" w:rsidRDefault="00734880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49" w:name="_Toc522606685"/>
      <w:r>
        <w:rPr>
          <w:rFonts w:cs="Arial"/>
          <w:i w:val="0"/>
          <w:sz w:val="20"/>
        </w:rPr>
        <w:t>Custo/Benefício</w:t>
      </w:r>
      <w:bookmarkEnd w:id="149"/>
      <w:r>
        <w:rPr>
          <w:rFonts w:cs="Arial"/>
          <w:i w:val="0"/>
          <w:sz w:val="20"/>
        </w:rPr>
        <w:t xml:space="preserve"> </w:t>
      </w:r>
    </w:p>
    <w:p w14:paraId="693D7C0D" w14:textId="77777777" w:rsidR="00734880" w:rsidRDefault="00734880" w:rsidP="00734880">
      <w:pPr>
        <w:pStyle w:val="Corpodetexto2"/>
        <w:ind w:left="993" w:hanging="993"/>
        <w:rPr>
          <w:b w:val="0"/>
          <w:i/>
          <w:color w:val="0000FF"/>
          <w:sz w:val="18"/>
          <w:szCs w:val="18"/>
        </w:rPr>
      </w:pPr>
    </w:p>
    <w:p w14:paraId="76CCF5EE" w14:textId="77777777" w:rsidR="00FE5D18" w:rsidRPr="00CE2B5F" w:rsidRDefault="00FC4F05" w:rsidP="00FE5D18">
      <w:pPr>
        <w:pStyle w:val="Corpodetexto2"/>
        <w:rPr>
          <w:b w:val="0"/>
          <w:sz w:val="18"/>
          <w:szCs w:val="18"/>
        </w:rPr>
      </w:pPr>
      <w:r w:rsidRPr="00CE2B5F">
        <w:rPr>
          <w:b w:val="0"/>
          <w:i/>
          <w:sz w:val="18"/>
          <w:szCs w:val="18"/>
        </w:rPr>
        <w:t>N/A</w:t>
      </w:r>
    </w:p>
    <w:p w14:paraId="3003AB4A" w14:textId="77777777" w:rsidR="00734880" w:rsidRDefault="00734880" w:rsidP="00FE5D18">
      <w:pPr>
        <w:pStyle w:val="Corpodetexto2"/>
        <w:rPr>
          <w:b w:val="0"/>
          <w:color w:val="808080"/>
          <w:sz w:val="18"/>
          <w:szCs w:val="18"/>
        </w:rPr>
      </w:pPr>
    </w:p>
    <w:p w14:paraId="17CF0B3B" w14:textId="77777777" w:rsidR="00F619F8" w:rsidRPr="004D041E" w:rsidRDefault="00F619F8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50" w:name="_Toc522606686"/>
      <w:r>
        <w:rPr>
          <w:rFonts w:cs="Arial"/>
          <w:i w:val="0"/>
          <w:sz w:val="20"/>
        </w:rPr>
        <w:t>Classificação da Informação</w:t>
      </w:r>
      <w:bookmarkEnd w:id="150"/>
      <w:r>
        <w:rPr>
          <w:rFonts w:cs="Arial"/>
          <w:i w:val="0"/>
          <w:sz w:val="20"/>
        </w:rPr>
        <w:t xml:space="preserve"> </w:t>
      </w:r>
    </w:p>
    <w:p w14:paraId="7CEE85A3" w14:textId="77777777" w:rsidR="00F619F8" w:rsidRDefault="00F619F8" w:rsidP="00F619F8">
      <w:pPr>
        <w:pStyle w:val="Corpodetexto2"/>
        <w:ind w:left="993" w:hanging="993"/>
        <w:rPr>
          <w:b w:val="0"/>
          <w:i/>
          <w:color w:val="0000FF"/>
          <w:sz w:val="18"/>
          <w:szCs w:val="18"/>
        </w:rPr>
      </w:pPr>
    </w:p>
    <w:p w14:paraId="6589A8B0" w14:textId="77777777" w:rsidR="00FE5D18" w:rsidRPr="00CE2B5F" w:rsidRDefault="00FC4F05" w:rsidP="00FE5D18">
      <w:pPr>
        <w:pStyle w:val="Cabealho"/>
        <w:tabs>
          <w:tab w:val="clear" w:pos="8838"/>
          <w:tab w:val="left" w:pos="8505"/>
        </w:tabs>
        <w:rPr>
          <w:i/>
          <w:sz w:val="18"/>
          <w:szCs w:val="18"/>
        </w:rPr>
      </w:pPr>
      <w:r w:rsidRPr="00CE2B5F">
        <w:rPr>
          <w:i/>
          <w:sz w:val="18"/>
          <w:szCs w:val="18"/>
        </w:rPr>
        <w:t>N/A</w:t>
      </w:r>
    </w:p>
    <w:p w14:paraId="6D19461F" w14:textId="77777777" w:rsidR="00FE5D18" w:rsidRDefault="00FE5D18" w:rsidP="00FE5D18">
      <w:pPr>
        <w:rPr>
          <w:sz w:val="18"/>
        </w:rPr>
      </w:pPr>
    </w:p>
    <w:p w14:paraId="7DA3F976" w14:textId="77777777" w:rsidR="00F619F8" w:rsidRPr="004D041E" w:rsidRDefault="00F619F8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51" w:name="_Toc522606687"/>
      <w:r>
        <w:rPr>
          <w:rFonts w:cs="Arial"/>
          <w:i w:val="0"/>
          <w:sz w:val="20"/>
        </w:rPr>
        <w:t>Tempo de Retenção da Informação</w:t>
      </w:r>
      <w:bookmarkEnd w:id="151"/>
      <w:r>
        <w:rPr>
          <w:rFonts w:cs="Arial"/>
          <w:i w:val="0"/>
          <w:sz w:val="20"/>
        </w:rPr>
        <w:t xml:space="preserve"> </w:t>
      </w:r>
    </w:p>
    <w:p w14:paraId="16A61AC8" w14:textId="77777777" w:rsidR="00F619F8" w:rsidRPr="005677AA" w:rsidRDefault="00F619F8" w:rsidP="00F619F8">
      <w:pPr>
        <w:rPr>
          <w:b/>
          <w:sz w:val="18"/>
        </w:rPr>
      </w:pPr>
    </w:p>
    <w:p w14:paraId="7D5E2852" w14:textId="77777777" w:rsidR="00FE5D18" w:rsidRPr="00CE2B5F" w:rsidRDefault="00FC4F05" w:rsidP="00FE5D18">
      <w:pPr>
        <w:rPr>
          <w:rFonts w:cs="Arial"/>
          <w:i/>
          <w:sz w:val="18"/>
          <w:szCs w:val="18"/>
        </w:rPr>
      </w:pPr>
      <w:r w:rsidRPr="00CE2B5F">
        <w:rPr>
          <w:i/>
          <w:sz w:val="18"/>
          <w:szCs w:val="18"/>
        </w:rPr>
        <w:t>N/A</w:t>
      </w:r>
    </w:p>
    <w:p w14:paraId="203DBE70" w14:textId="77777777" w:rsidR="002D1EFC" w:rsidRPr="00F619F8" w:rsidRDefault="002D1EFC" w:rsidP="00FE5D18">
      <w:pPr>
        <w:rPr>
          <w:i/>
          <w:color w:val="0000FF"/>
          <w:sz w:val="18"/>
          <w:szCs w:val="18"/>
        </w:rPr>
      </w:pPr>
    </w:p>
    <w:p w14:paraId="7BBF90D9" w14:textId="77777777" w:rsidR="002D1EFC" w:rsidRPr="004D041E" w:rsidRDefault="002D1EFC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52" w:name="_Toc522606688"/>
      <w:r>
        <w:rPr>
          <w:rFonts w:cs="Arial"/>
          <w:i w:val="0"/>
          <w:sz w:val="20"/>
        </w:rPr>
        <w:t>Tempo de Recuperação da Informação</w:t>
      </w:r>
      <w:bookmarkEnd w:id="152"/>
      <w:r>
        <w:rPr>
          <w:rFonts w:cs="Arial"/>
          <w:i w:val="0"/>
          <w:sz w:val="20"/>
        </w:rPr>
        <w:t xml:space="preserve"> </w:t>
      </w:r>
    </w:p>
    <w:p w14:paraId="7F24BD94" w14:textId="77777777" w:rsidR="00FE5D18" w:rsidRPr="00DE560C" w:rsidRDefault="002D1EFC" w:rsidP="00FC4F05">
      <w:pPr>
        <w:rPr>
          <w:i/>
          <w:color w:val="0000FF"/>
          <w:sz w:val="18"/>
          <w:szCs w:val="18"/>
        </w:rPr>
      </w:pPr>
      <w:r>
        <w:rPr>
          <w:color w:val="0000FF"/>
          <w:sz w:val="18"/>
          <w:szCs w:val="18"/>
        </w:rPr>
        <w:br/>
      </w:r>
      <w:r w:rsidR="00FC4F05" w:rsidRPr="00CE2B5F">
        <w:rPr>
          <w:i/>
          <w:sz w:val="18"/>
          <w:szCs w:val="18"/>
        </w:rPr>
        <w:t>N/A</w:t>
      </w:r>
    </w:p>
    <w:p w14:paraId="3F89D492" w14:textId="77777777" w:rsidR="00FE5D18" w:rsidRDefault="00FE5D18" w:rsidP="00FE5D18">
      <w:pPr>
        <w:rPr>
          <w:b/>
          <w:sz w:val="18"/>
        </w:rPr>
      </w:pPr>
    </w:p>
    <w:p w14:paraId="25ACBDFB" w14:textId="77777777" w:rsidR="00B55ACC" w:rsidRPr="004D041E" w:rsidRDefault="00B55ACC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53" w:name="_Toc522606689"/>
      <w:r>
        <w:rPr>
          <w:rFonts w:cs="Arial"/>
          <w:i w:val="0"/>
          <w:sz w:val="20"/>
        </w:rPr>
        <w:t>Ponto de Recuperação da Informação</w:t>
      </w:r>
      <w:bookmarkEnd w:id="153"/>
      <w:r>
        <w:rPr>
          <w:rFonts w:cs="Arial"/>
          <w:i w:val="0"/>
          <w:sz w:val="20"/>
        </w:rPr>
        <w:t xml:space="preserve"> </w:t>
      </w:r>
    </w:p>
    <w:p w14:paraId="6F0110F6" w14:textId="77777777" w:rsidR="00FE5D18" w:rsidRPr="00B55ACC" w:rsidRDefault="00B55ACC" w:rsidP="00AC1FD3">
      <w:pPr>
        <w:rPr>
          <w:rFonts w:cs="Arial"/>
          <w:i/>
          <w:color w:val="0000FF"/>
          <w:sz w:val="18"/>
          <w:szCs w:val="18"/>
        </w:rPr>
      </w:pPr>
      <w:r>
        <w:rPr>
          <w:color w:val="0000FF"/>
          <w:sz w:val="18"/>
          <w:szCs w:val="18"/>
        </w:rPr>
        <w:br/>
      </w:r>
      <w:r w:rsidR="00AC1FD3" w:rsidRPr="00CE2B5F">
        <w:rPr>
          <w:i/>
          <w:sz w:val="18"/>
          <w:szCs w:val="18"/>
        </w:rPr>
        <w:t>N/A</w:t>
      </w:r>
    </w:p>
    <w:p w14:paraId="16F491D9" w14:textId="77777777" w:rsidR="00FE5D18" w:rsidRPr="0066715C" w:rsidRDefault="00FE5D18" w:rsidP="00FE5D18">
      <w:pPr>
        <w:rPr>
          <w:color w:val="0000FF"/>
          <w:sz w:val="18"/>
          <w:szCs w:val="18"/>
        </w:rPr>
      </w:pPr>
    </w:p>
    <w:p w14:paraId="3F8BFBA3" w14:textId="77777777" w:rsidR="00B55ACC" w:rsidRPr="004D041E" w:rsidRDefault="00B55ACC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54" w:name="_Toc522606690"/>
      <w:r>
        <w:rPr>
          <w:rFonts w:cs="Arial"/>
          <w:i w:val="0"/>
          <w:sz w:val="20"/>
        </w:rPr>
        <w:t>Registro de Eventos (Log) de Auditoria</w:t>
      </w:r>
      <w:bookmarkEnd w:id="154"/>
      <w:r>
        <w:rPr>
          <w:rFonts w:cs="Arial"/>
          <w:i w:val="0"/>
          <w:sz w:val="20"/>
        </w:rPr>
        <w:t xml:space="preserve"> </w:t>
      </w:r>
    </w:p>
    <w:p w14:paraId="784172D4" w14:textId="77777777" w:rsidR="00575796" w:rsidRDefault="00B55ACC" w:rsidP="00AC1FD3">
      <w:pPr>
        <w:rPr>
          <w:i/>
          <w:color w:val="0000FF"/>
          <w:sz w:val="18"/>
          <w:szCs w:val="18"/>
        </w:rPr>
      </w:pPr>
      <w:r>
        <w:rPr>
          <w:color w:val="0000FF"/>
          <w:sz w:val="18"/>
          <w:szCs w:val="18"/>
        </w:rPr>
        <w:br/>
      </w:r>
      <w:r w:rsidR="00AC1FD3" w:rsidRPr="00CE2B5F">
        <w:rPr>
          <w:i/>
          <w:sz w:val="18"/>
          <w:szCs w:val="18"/>
        </w:rPr>
        <w:t>N/A</w:t>
      </w:r>
    </w:p>
    <w:p w14:paraId="01DF2E53" w14:textId="77777777" w:rsidR="00B55ACC" w:rsidRPr="00FE5D18" w:rsidRDefault="00B55ACC" w:rsidP="00B55ACC">
      <w:pPr>
        <w:rPr>
          <w:color w:val="0000FF"/>
          <w:sz w:val="18"/>
          <w:szCs w:val="18"/>
        </w:rPr>
      </w:pPr>
    </w:p>
    <w:p w14:paraId="6A00CAA4" w14:textId="77777777" w:rsidR="00D9157F" w:rsidRPr="004D041E" w:rsidRDefault="00D9157F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bookmarkStart w:id="155" w:name="_Toc497725752"/>
      <w:r w:rsidRPr="004D041E">
        <w:rPr>
          <w:rFonts w:cs="Arial"/>
          <w:i w:val="0"/>
          <w:sz w:val="20"/>
        </w:rPr>
        <w:t xml:space="preserve"> </w:t>
      </w:r>
      <w:bookmarkStart w:id="156" w:name="_Toc522606691"/>
      <w:r w:rsidRPr="004D041E">
        <w:rPr>
          <w:rFonts w:cs="Arial"/>
          <w:i w:val="0"/>
          <w:sz w:val="20"/>
        </w:rPr>
        <w:t>Datas</w:t>
      </w:r>
      <w:bookmarkEnd w:id="155"/>
      <w:bookmarkEnd w:id="156"/>
    </w:p>
    <w:p w14:paraId="3B6AE107" w14:textId="77777777" w:rsidR="00D9157F" w:rsidRPr="00825870" w:rsidRDefault="00D9157F" w:rsidP="00D9157F">
      <w:pPr>
        <w:tabs>
          <w:tab w:val="num" w:pos="240"/>
        </w:tabs>
        <w:autoSpaceDE w:val="0"/>
        <w:autoSpaceDN w:val="0"/>
        <w:adjustRightInd w:val="0"/>
        <w:spacing w:before="120"/>
        <w:rPr>
          <w:rFonts w:cs="Arial"/>
          <w:i/>
          <w:color w:val="0000FF"/>
          <w:sz w:val="18"/>
          <w:szCs w:val="18"/>
        </w:rPr>
      </w:pPr>
      <w:r>
        <w:rPr>
          <w:rFonts w:cs="Arial"/>
          <w:i/>
          <w:color w:val="0000FF"/>
          <w:sz w:val="18"/>
          <w:szCs w:val="18"/>
        </w:rPr>
        <w:br/>
      </w:r>
    </w:p>
    <w:tbl>
      <w:tblPr>
        <w:tblW w:w="10260" w:type="dxa"/>
        <w:tblInd w:w="70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0"/>
        <w:gridCol w:w="1620"/>
      </w:tblGrid>
      <w:tr w:rsidR="00D9157F" w:rsidRPr="004D041E" w14:paraId="2FFE7CC6" w14:textId="77777777" w:rsidTr="002B56C8">
        <w:tc>
          <w:tcPr>
            <w:tcW w:w="8640" w:type="dxa"/>
          </w:tcPr>
          <w:p w14:paraId="0E47A628" w14:textId="77777777" w:rsidR="00D9157F" w:rsidRPr="00023D82" w:rsidRDefault="00D9157F" w:rsidP="007A1FA5">
            <w:pPr>
              <w:pStyle w:val="Ttulo3"/>
              <w:numPr>
                <w:ilvl w:val="1"/>
                <w:numId w:val="2"/>
              </w:numPr>
              <w:tabs>
                <w:tab w:val="left" w:pos="142"/>
                <w:tab w:val="left" w:pos="497"/>
              </w:tabs>
              <w:ind w:left="497" w:firstLine="142"/>
              <w:jc w:val="left"/>
              <w:rPr>
                <w:rFonts w:cs="Arial"/>
                <w:sz w:val="20"/>
              </w:rPr>
            </w:pPr>
            <w:bookmarkStart w:id="157" w:name="_Toc522606692"/>
            <w:r w:rsidRPr="00023D82">
              <w:rPr>
                <w:rFonts w:cs="Arial"/>
                <w:i w:val="0"/>
                <w:sz w:val="20"/>
              </w:rPr>
              <w:t>Limite para Implantação da Solução*</w:t>
            </w:r>
            <w:bookmarkEnd w:id="157"/>
          </w:p>
        </w:tc>
        <w:tc>
          <w:tcPr>
            <w:tcW w:w="1620" w:type="dxa"/>
          </w:tcPr>
          <w:p w14:paraId="6DBE137C" w14:textId="77777777" w:rsidR="00D9157F" w:rsidRPr="004D041E" w:rsidRDefault="00D9157F" w:rsidP="002B56C8">
            <w:pPr>
              <w:rPr>
                <w:rFonts w:cs="Arial"/>
              </w:rPr>
            </w:pPr>
            <w:r w:rsidRPr="004D041E">
              <w:rPr>
                <w:rFonts w:cs="Arial"/>
              </w:rPr>
              <w:fldChar w:fldCharType="begin">
                <w:ffData>
                  <w:name w:val="Texto10"/>
                  <w:enabled/>
                  <w:calcOnExit w:val="0"/>
                  <w:textInput>
                    <w:maxLength w:val="2"/>
                  </w:textInput>
                </w:ffData>
              </w:fldChar>
            </w:r>
            <w:bookmarkStart w:id="158" w:name="Texto10"/>
            <w:r w:rsidRPr="004D041E">
              <w:rPr>
                <w:rFonts w:cs="Arial"/>
              </w:rPr>
              <w:instrText xml:space="preserve"> FORMTEXT </w:instrText>
            </w:r>
            <w:r w:rsidRPr="004D041E">
              <w:rPr>
                <w:rFonts w:cs="Arial"/>
              </w:rPr>
            </w:r>
            <w:r w:rsidRPr="004D041E">
              <w:rPr>
                <w:rFonts w:cs="Arial"/>
              </w:rPr>
              <w:fldChar w:fldCharType="separate"/>
            </w:r>
            <w:r w:rsidRPr="004D041E">
              <w:rPr>
                <w:rFonts w:cs="Arial"/>
              </w:rPr>
              <w:t> </w:t>
            </w:r>
            <w:r w:rsidRPr="004D041E">
              <w:rPr>
                <w:rFonts w:cs="Arial"/>
              </w:rPr>
              <w:t> </w:t>
            </w:r>
            <w:r w:rsidRPr="004D041E">
              <w:rPr>
                <w:rFonts w:cs="Arial"/>
              </w:rPr>
              <w:fldChar w:fldCharType="end"/>
            </w:r>
            <w:bookmarkEnd w:id="158"/>
            <w:r w:rsidRPr="004D041E">
              <w:rPr>
                <w:rFonts w:cs="Arial"/>
              </w:rPr>
              <w:t xml:space="preserve"> / </w:t>
            </w:r>
            <w:r w:rsidRPr="004D041E">
              <w:rPr>
                <w:rFonts w:cs="Arial"/>
              </w:rPr>
              <w:fldChar w:fldCharType="begin">
                <w:ffData>
                  <w:name w:val="Texto10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4D041E">
              <w:rPr>
                <w:rFonts w:cs="Arial"/>
              </w:rPr>
              <w:instrText xml:space="preserve"> FORMTEXT </w:instrText>
            </w:r>
            <w:r w:rsidRPr="004D041E">
              <w:rPr>
                <w:rFonts w:cs="Arial"/>
              </w:rPr>
            </w:r>
            <w:r w:rsidRPr="004D041E">
              <w:rPr>
                <w:rFonts w:cs="Arial"/>
              </w:rPr>
              <w:fldChar w:fldCharType="separate"/>
            </w:r>
            <w:r w:rsidRPr="004D041E">
              <w:rPr>
                <w:rFonts w:cs="Arial"/>
              </w:rPr>
              <w:t> </w:t>
            </w:r>
            <w:r w:rsidRPr="004D041E">
              <w:rPr>
                <w:rFonts w:cs="Arial"/>
              </w:rPr>
              <w:t> </w:t>
            </w:r>
            <w:r w:rsidRPr="004D041E">
              <w:rPr>
                <w:rFonts w:cs="Arial"/>
              </w:rPr>
              <w:fldChar w:fldCharType="end"/>
            </w:r>
            <w:r w:rsidRPr="004D041E">
              <w:rPr>
                <w:rFonts w:cs="Arial"/>
              </w:rPr>
              <w:t xml:space="preserve"> / </w:t>
            </w:r>
            <w:r w:rsidRPr="004D041E"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4D041E">
              <w:rPr>
                <w:rFonts w:cs="Arial"/>
              </w:rPr>
              <w:instrText xml:space="preserve"> FORMTEXT </w:instrText>
            </w:r>
            <w:r w:rsidRPr="004D041E">
              <w:rPr>
                <w:rFonts w:cs="Arial"/>
              </w:rPr>
            </w:r>
            <w:r w:rsidRPr="004D041E">
              <w:rPr>
                <w:rFonts w:cs="Arial"/>
              </w:rPr>
              <w:fldChar w:fldCharType="separate"/>
            </w:r>
            <w:r w:rsidRPr="004D041E">
              <w:rPr>
                <w:rFonts w:cs="Arial"/>
              </w:rPr>
              <w:t> </w:t>
            </w:r>
            <w:r w:rsidRPr="004D041E">
              <w:rPr>
                <w:rFonts w:cs="Arial"/>
              </w:rPr>
              <w:t> </w:t>
            </w:r>
            <w:r w:rsidRPr="004D041E">
              <w:rPr>
                <w:rFonts w:cs="Arial"/>
              </w:rPr>
              <w:t> </w:t>
            </w:r>
            <w:r w:rsidRPr="004D041E">
              <w:rPr>
                <w:rFonts w:cs="Arial"/>
              </w:rPr>
              <w:t> </w:t>
            </w:r>
            <w:r w:rsidRPr="004D041E">
              <w:rPr>
                <w:rFonts w:cs="Arial"/>
              </w:rPr>
              <w:fldChar w:fldCharType="end"/>
            </w:r>
          </w:p>
        </w:tc>
      </w:tr>
    </w:tbl>
    <w:p w14:paraId="5105942A" w14:textId="77777777" w:rsidR="00D9157F" w:rsidRDefault="00D9157F" w:rsidP="00D9157F">
      <w:pPr>
        <w:spacing w:before="100" w:beforeAutospacing="1" w:after="100" w:afterAutospacing="1"/>
        <w:rPr>
          <w:rFonts w:cs="Arial"/>
          <w:b/>
          <w:bCs/>
        </w:rPr>
      </w:pPr>
      <w:r>
        <w:rPr>
          <w:rFonts w:cs="Arial"/>
          <w:b/>
          <w:bCs/>
        </w:rPr>
        <w:t xml:space="preserve">      </w:t>
      </w:r>
      <w:r w:rsidRPr="004D041E">
        <w:rPr>
          <w:rFonts w:cs="Arial"/>
          <w:b/>
          <w:bCs/>
        </w:rPr>
        <w:t xml:space="preserve">*Justificativa da Data Limite: </w:t>
      </w:r>
    </w:p>
    <w:p w14:paraId="5E120019" w14:textId="77777777" w:rsidR="00D9157F" w:rsidRDefault="00D9157F" w:rsidP="00743EAC">
      <w:pPr>
        <w:spacing w:before="100" w:beforeAutospacing="1" w:after="100" w:afterAutospacing="1"/>
        <w:ind w:firstLine="708"/>
        <w:rPr>
          <w:rFonts w:cs="Arial"/>
        </w:rPr>
      </w:pPr>
      <w:r w:rsidRPr="004D041E">
        <w:rPr>
          <w:rFonts w:cs="Arial"/>
          <w:b/>
          <w:bCs/>
        </w:rPr>
        <w:t>Motivo:</w:t>
      </w:r>
      <w:r w:rsidRPr="004D041E">
        <w:rPr>
          <w:rFonts w:cs="Arial"/>
        </w:rPr>
        <w:t xml:space="preserve"> </w:t>
      </w:r>
      <w:r w:rsidRPr="004D041E">
        <w:rPr>
          <w:rFonts w:cs="Arial"/>
          <w:b/>
          <w:bCs/>
        </w:rPr>
        <w:fldChar w:fldCharType="begin">
          <w:ffData>
            <w:name w:val="Selecionar1"/>
            <w:enabled/>
            <w:calcOnExit w:val="0"/>
            <w:checkBox>
              <w:sizeAuto/>
              <w:default w:val="0"/>
            </w:checkBox>
          </w:ffData>
        </w:fldChar>
      </w:r>
      <w:bookmarkStart w:id="159" w:name="Selecionar1"/>
      <w:r w:rsidRPr="004D041E">
        <w:rPr>
          <w:rFonts w:cs="Arial"/>
          <w:b/>
          <w:bCs/>
        </w:rPr>
        <w:instrText xml:space="preserve"> FORMCHECKBOX </w:instrText>
      </w:r>
      <w:r w:rsidR="009A3EDF">
        <w:rPr>
          <w:rFonts w:cs="Arial"/>
          <w:b/>
          <w:bCs/>
        </w:rPr>
      </w:r>
      <w:r w:rsidR="009A3EDF">
        <w:rPr>
          <w:rFonts w:cs="Arial"/>
          <w:b/>
          <w:bCs/>
        </w:rPr>
        <w:fldChar w:fldCharType="separate"/>
      </w:r>
      <w:r w:rsidRPr="004D041E">
        <w:rPr>
          <w:rFonts w:cs="Arial"/>
          <w:b/>
          <w:bCs/>
        </w:rPr>
        <w:fldChar w:fldCharType="end"/>
      </w:r>
      <w:bookmarkEnd w:id="159"/>
      <w:r w:rsidRPr="004D041E">
        <w:rPr>
          <w:rFonts w:cs="Arial"/>
        </w:rPr>
        <w:t>Determinação Legal</w:t>
      </w:r>
      <w:r w:rsidRPr="004D041E">
        <w:rPr>
          <w:rFonts w:cs="Arial"/>
          <w:b/>
          <w:bCs/>
        </w:rPr>
        <w:t xml:space="preserve">             </w:t>
      </w:r>
      <w:r w:rsidRPr="004D041E">
        <w:rPr>
          <w:rFonts w:cs="Arial"/>
          <w:b/>
          <w:bCs/>
        </w:rPr>
        <w:fldChar w:fldCharType="begin">
          <w:ffData>
            <w:name w:val="Selecionar2"/>
            <w:enabled/>
            <w:calcOnExit w:val="0"/>
            <w:checkBox>
              <w:sizeAuto/>
              <w:default w:val="0"/>
            </w:checkBox>
          </w:ffData>
        </w:fldChar>
      </w:r>
      <w:bookmarkStart w:id="160" w:name="Selecionar2"/>
      <w:r w:rsidRPr="004D041E">
        <w:rPr>
          <w:rFonts w:cs="Arial"/>
          <w:b/>
          <w:bCs/>
        </w:rPr>
        <w:instrText xml:space="preserve"> FORMCHECKBOX </w:instrText>
      </w:r>
      <w:r w:rsidR="009A3EDF">
        <w:rPr>
          <w:rFonts w:cs="Arial"/>
          <w:b/>
          <w:bCs/>
        </w:rPr>
      </w:r>
      <w:r w:rsidR="009A3EDF">
        <w:rPr>
          <w:rFonts w:cs="Arial"/>
          <w:b/>
          <w:bCs/>
        </w:rPr>
        <w:fldChar w:fldCharType="separate"/>
      </w:r>
      <w:r w:rsidRPr="004D041E">
        <w:rPr>
          <w:rFonts w:cs="Arial"/>
          <w:b/>
          <w:bCs/>
        </w:rPr>
        <w:fldChar w:fldCharType="end"/>
      </w:r>
      <w:bookmarkEnd w:id="160"/>
      <w:r w:rsidRPr="004D041E">
        <w:rPr>
          <w:rFonts w:cs="Arial"/>
        </w:rPr>
        <w:t>Determinação da Diretoria Executiva</w:t>
      </w:r>
    </w:p>
    <w:p w14:paraId="739AAE0C" w14:textId="77777777" w:rsidR="00F66C12" w:rsidRPr="004D041E" w:rsidRDefault="00147E9B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>
        <w:rPr>
          <w:rFonts w:cs="Arial"/>
          <w:i w:val="0"/>
          <w:sz w:val="20"/>
        </w:rPr>
        <w:t xml:space="preserve"> </w:t>
      </w:r>
      <w:bookmarkStart w:id="161" w:name="_Toc522606693"/>
      <w:r w:rsidR="00F66C12">
        <w:rPr>
          <w:rFonts w:cs="Arial"/>
          <w:i w:val="0"/>
          <w:sz w:val="20"/>
        </w:rPr>
        <w:t>Solicitante</w:t>
      </w:r>
      <w:bookmarkEnd w:id="161"/>
    </w:p>
    <w:p w14:paraId="101402F1" w14:textId="77777777" w:rsidR="008C39D9" w:rsidRDefault="008C39D9" w:rsidP="00EC020A">
      <w:pPr>
        <w:ind w:left="3119" w:hanging="3119"/>
        <w:jc w:val="both"/>
        <w:rPr>
          <w:i/>
          <w:color w:val="0000FF"/>
          <w:sz w:val="18"/>
          <w:szCs w:val="18"/>
        </w:rPr>
      </w:pPr>
    </w:p>
    <w:p w14:paraId="6AC17F56" w14:textId="77777777" w:rsidR="00EC020A" w:rsidRDefault="00AC1FD3" w:rsidP="00EC020A">
      <w:pPr>
        <w:ind w:left="3119" w:hanging="3119"/>
        <w:jc w:val="both"/>
        <w:rPr>
          <w:i/>
          <w:sz w:val="18"/>
        </w:rPr>
      </w:pPr>
      <w:r w:rsidRPr="00CE2B5F">
        <w:rPr>
          <w:i/>
          <w:sz w:val="18"/>
          <w:szCs w:val="18"/>
        </w:rPr>
        <w:t>N/A</w:t>
      </w:r>
    </w:p>
    <w:p w14:paraId="1C3EF164" w14:textId="77777777" w:rsidR="00024AA2" w:rsidRPr="008C39D9" w:rsidRDefault="00024AA2" w:rsidP="00EC020A">
      <w:pPr>
        <w:ind w:left="3119" w:hanging="3119"/>
        <w:jc w:val="both"/>
        <w:rPr>
          <w:b/>
          <w:i/>
          <w:sz w:val="18"/>
        </w:rPr>
      </w:pPr>
    </w:p>
    <w:p w14:paraId="35BF596D" w14:textId="77777777" w:rsidR="00EC020A" w:rsidRDefault="00EC020A" w:rsidP="00EC020A">
      <w:pPr>
        <w:jc w:val="both"/>
        <w:rPr>
          <w:sz w:val="18"/>
        </w:rPr>
      </w:pPr>
    </w:p>
    <w:p w14:paraId="08D68B1C" w14:textId="77777777" w:rsidR="008C39D9" w:rsidRPr="004D041E" w:rsidRDefault="008C39D9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 w:rsidRPr="004D041E">
        <w:rPr>
          <w:rFonts w:cs="Arial"/>
          <w:i w:val="0"/>
          <w:sz w:val="20"/>
        </w:rPr>
        <w:t xml:space="preserve"> </w:t>
      </w:r>
      <w:bookmarkStart w:id="162" w:name="_Toc522606694"/>
      <w:r>
        <w:rPr>
          <w:rFonts w:cs="Arial"/>
          <w:i w:val="0"/>
          <w:sz w:val="20"/>
        </w:rPr>
        <w:t xml:space="preserve">Cliente </w:t>
      </w:r>
      <w:r w:rsidRPr="00147E9B">
        <w:rPr>
          <w:rFonts w:cs="Arial"/>
          <w:b w:val="0"/>
          <w:i w:val="0"/>
          <w:sz w:val="20"/>
        </w:rPr>
        <w:t>(Gestor do Produto / Serviço)</w:t>
      </w:r>
      <w:bookmarkEnd w:id="162"/>
    </w:p>
    <w:p w14:paraId="29A362DA" w14:textId="77777777" w:rsidR="008C39D9" w:rsidRDefault="008C39D9" w:rsidP="00EC020A">
      <w:pPr>
        <w:ind w:left="3119" w:hanging="3119"/>
        <w:jc w:val="both"/>
        <w:rPr>
          <w:color w:val="0000FF"/>
          <w:sz w:val="18"/>
          <w:szCs w:val="18"/>
        </w:rPr>
      </w:pPr>
    </w:p>
    <w:p w14:paraId="7C140914" w14:textId="77777777" w:rsidR="00AC1FD3" w:rsidRPr="00CE2B5F" w:rsidRDefault="00AC1FD3" w:rsidP="00AC1FD3">
      <w:pPr>
        <w:ind w:left="3119" w:hanging="3119"/>
        <w:jc w:val="both"/>
        <w:rPr>
          <w:i/>
          <w:sz w:val="18"/>
          <w:szCs w:val="18"/>
        </w:rPr>
      </w:pPr>
      <w:r w:rsidRPr="00CE2B5F">
        <w:rPr>
          <w:i/>
          <w:sz w:val="18"/>
          <w:szCs w:val="18"/>
        </w:rPr>
        <w:t>N/A</w:t>
      </w:r>
    </w:p>
    <w:p w14:paraId="27AD33D6" w14:textId="77777777" w:rsidR="00AC1FD3" w:rsidRDefault="00AC1FD3" w:rsidP="00AC1FD3">
      <w:pPr>
        <w:ind w:left="3119" w:hanging="3119"/>
        <w:jc w:val="both"/>
        <w:rPr>
          <w:i/>
          <w:color w:val="0000FF"/>
          <w:sz w:val="18"/>
          <w:szCs w:val="18"/>
        </w:rPr>
      </w:pPr>
    </w:p>
    <w:p w14:paraId="3AAA5E0D" w14:textId="77777777" w:rsidR="008C39D9" w:rsidRPr="004D041E" w:rsidRDefault="008C39D9" w:rsidP="00AC1FD3">
      <w:pPr>
        <w:ind w:left="3119" w:hanging="3119"/>
        <w:jc w:val="both"/>
        <w:rPr>
          <w:rFonts w:cs="Arial"/>
          <w:i/>
        </w:rPr>
      </w:pPr>
      <w:r w:rsidRPr="004D041E">
        <w:rPr>
          <w:rFonts w:cs="Arial"/>
          <w:i/>
        </w:rPr>
        <w:t xml:space="preserve"> </w:t>
      </w:r>
      <w:r>
        <w:rPr>
          <w:rFonts w:cs="Arial"/>
          <w:i/>
        </w:rPr>
        <w:t>Envolvidos</w:t>
      </w:r>
    </w:p>
    <w:p w14:paraId="34E6F33D" w14:textId="77777777" w:rsidR="008C39D9" w:rsidRDefault="008C39D9" w:rsidP="00EC020A">
      <w:pPr>
        <w:ind w:left="3119" w:hanging="3119"/>
        <w:jc w:val="both"/>
        <w:rPr>
          <w:color w:val="0000FF"/>
          <w:sz w:val="18"/>
          <w:szCs w:val="18"/>
        </w:rPr>
      </w:pPr>
    </w:p>
    <w:p w14:paraId="1B0E2ED3" w14:textId="77777777" w:rsidR="00AC1FD3" w:rsidRDefault="00AC1FD3" w:rsidP="00EC020A">
      <w:pPr>
        <w:ind w:left="3119" w:hanging="3119"/>
        <w:jc w:val="both"/>
        <w:rPr>
          <w:color w:val="0000FF"/>
          <w:sz w:val="18"/>
          <w:szCs w:val="18"/>
        </w:rPr>
      </w:pPr>
    </w:p>
    <w:p w14:paraId="0A2708F5" w14:textId="77777777" w:rsidR="00214D22" w:rsidRDefault="00214D22" w:rsidP="00EC020A">
      <w:pPr>
        <w:ind w:left="3119" w:hanging="3119"/>
        <w:jc w:val="both"/>
        <w:rPr>
          <w:i/>
          <w:color w:val="0000FF"/>
          <w:sz w:val="18"/>
          <w:szCs w:val="18"/>
        </w:rPr>
      </w:pPr>
    </w:p>
    <w:p w14:paraId="168F4A3E" w14:textId="77777777" w:rsidR="00EC020A" w:rsidRPr="008C39D9" w:rsidRDefault="00EC020A" w:rsidP="00EC020A">
      <w:pPr>
        <w:ind w:left="3119" w:hanging="3119"/>
        <w:jc w:val="both"/>
        <w:rPr>
          <w:i/>
          <w:color w:val="0000FF"/>
          <w:sz w:val="18"/>
          <w:szCs w:val="18"/>
        </w:rPr>
      </w:pPr>
      <w:r w:rsidRPr="008C39D9">
        <w:rPr>
          <w:i/>
          <w:color w:val="0000FF"/>
          <w:sz w:val="18"/>
          <w:szCs w:val="18"/>
        </w:rPr>
        <w:lastRenderedPageBreak/>
        <w:tab/>
      </w:r>
    </w:p>
    <w:p w14:paraId="121FD896" w14:textId="77777777" w:rsidR="008C39D9" w:rsidRDefault="008C39D9" w:rsidP="00EC020A">
      <w:pPr>
        <w:ind w:left="3119" w:hanging="3119"/>
        <w:jc w:val="both"/>
        <w:rPr>
          <w:sz w:val="18"/>
        </w:rPr>
      </w:pPr>
    </w:p>
    <w:p w14:paraId="6AC49E79" w14:textId="77777777" w:rsidR="008C39D9" w:rsidRPr="004D041E" w:rsidRDefault="008C39D9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 w:rsidRPr="004D041E">
        <w:rPr>
          <w:rFonts w:cs="Arial"/>
          <w:i w:val="0"/>
          <w:sz w:val="20"/>
        </w:rPr>
        <w:t xml:space="preserve"> </w:t>
      </w:r>
      <w:bookmarkStart w:id="163" w:name="_Toc522606695"/>
      <w:r>
        <w:rPr>
          <w:rFonts w:cs="Arial"/>
          <w:i w:val="0"/>
          <w:sz w:val="20"/>
        </w:rPr>
        <w:t>Sistemas Envolvidos</w:t>
      </w:r>
      <w:bookmarkEnd w:id="163"/>
    </w:p>
    <w:p w14:paraId="140079B4" w14:textId="77777777" w:rsidR="00214D22" w:rsidRDefault="00214D22" w:rsidP="00194A79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cs="Arial"/>
        </w:rPr>
      </w:pPr>
      <w:r>
        <w:rPr>
          <w:rFonts w:cs="Arial"/>
        </w:rPr>
        <w:t>BVP Next</w:t>
      </w:r>
    </w:p>
    <w:p w14:paraId="71499786" w14:textId="77777777" w:rsidR="00214D22" w:rsidRDefault="00214D22" w:rsidP="00194A79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cs="Arial"/>
        </w:rPr>
      </w:pPr>
      <w:r>
        <w:rPr>
          <w:rFonts w:cs="Arial"/>
        </w:rPr>
        <w:t>Acompanhamento de Proposta</w:t>
      </w:r>
    </w:p>
    <w:p w14:paraId="2F46E52B" w14:textId="77777777" w:rsidR="00214D22" w:rsidRDefault="00214D22" w:rsidP="00194A79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cs="Arial"/>
        </w:rPr>
      </w:pPr>
      <w:r>
        <w:rPr>
          <w:rFonts w:cs="Arial"/>
        </w:rPr>
        <w:t>Internet Banking (IB)</w:t>
      </w:r>
    </w:p>
    <w:p w14:paraId="4DD27544" w14:textId="2F275346" w:rsidR="00214D22" w:rsidRDefault="00214D22" w:rsidP="00194A79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cs="Arial"/>
        </w:rPr>
      </w:pPr>
      <w:r>
        <w:rPr>
          <w:rFonts w:cs="Arial"/>
        </w:rPr>
        <w:t>APP Bradesco</w:t>
      </w:r>
    </w:p>
    <w:p w14:paraId="12B279C7" w14:textId="43D1A0F6" w:rsidR="00530AC1" w:rsidRDefault="00530AC1" w:rsidP="00194A79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cs="Arial"/>
        </w:rPr>
      </w:pPr>
      <w:r>
        <w:rPr>
          <w:rFonts w:cs="Arial"/>
        </w:rPr>
        <w:t>SISE RJ</w:t>
      </w:r>
    </w:p>
    <w:p w14:paraId="5C18E2E5" w14:textId="71761A81" w:rsidR="00530AC1" w:rsidRDefault="00530AC1" w:rsidP="00194A79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cs="Arial"/>
        </w:rPr>
      </w:pPr>
      <w:r>
        <w:rPr>
          <w:rFonts w:cs="Arial"/>
        </w:rPr>
        <w:t>SISE SP</w:t>
      </w:r>
    </w:p>
    <w:p w14:paraId="1DE998F5" w14:textId="77777777" w:rsidR="00214D22" w:rsidRPr="00214D22" w:rsidRDefault="00214D22" w:rsidP="00CE2B5F">
      <w:pPr>
        <w:pStyle w:val="PargrafodaLista"/>
        <w:spacing w:before="100" w:beforeAutospacing="1" w:after="100" w:afterAutospacing="1"/>
        <w:rPr>
          <w:rFonts w:cs="Arial"/>
        </w:rPr>
      </w:pPr>
    </w:p>
    <w:p w14:paraId="259DAE05" w14:textId="77777777" w:rsidR="00521D81" w:rsidRPr="00457A53" w:rsidRDefault="00521D81" w:rsidP="007A1FA5">
      <w:pPr>
        <w:pStyle w:val="Ttulo3"/>
        <w:numPr>
          <w:ilvl w:val="0"/>
          <w:numId w:val="2"/>
        </w:numPr>
        <w:pBdr>
          <w:bottom w:val="single" w:sz="2" w:space="1" w:color="auto"/>
        </w:pBdr>
        <w:tabs>
          <w:tab w:val="left" w:pos="142"/>
          <w:tab w:val="left" w:pos="284"/>
        </w:tabs>
        <w:ind w:left="0" w:firstLine="0"/>
        <w:jc w:val="left"/>
        <w:rPr>
          <w:rFonts w:cs="Arial"/>
          <w:i w:val="0"/>
          <w:sz w:val="20"/>
        </w:rPr>
      </w:pPr>
      <w:r w:rsidRPr="00457A53">
        <w:rPr>
          <w:rFonts w:cs="Arial"/>
          <w:i w:val="0"/>
          <w:sz w:val="20"/>
        </w:rPr>
        <w:t xml:space="preserve"> </w:t>
      </w:r>
      <w:bookmarkStart w:id="164" w:name="_Toc522606696"/>
      <w:r>
        <w:rPr>
          <w:rFonts w:cs="Arial"/>
          <w:i w:val="0"/>
          <w:sz w:val="20"/>
        </w:rPr>
        <w:t>Responsável / Elaborador</w:t>
      </w:r>
      <w:bookmarkEnd w:id="164"/>
    </w:p>
    <w:p w14:paraId="2D29C671" w14:textId="77777777" w:rsidR="00521D81" w:rsidRPr="00457C97" w:rsidRDefault="00521D81" w:rsidP="00521D81">
      <w:pPr>
        <w:pStyle w:val="Default"/>
        <w:rPr>
          <w:i/>
          <w:color w:val="auto"/>
          <w:sz w:val="20"/>
        </w:rPr>
      </w:pPr>
      <w:r>
        <w:rPr>
          <w:rFonts w:cs="Times New Roman"/>
          <w:i/>
          <w:color w:val="0000FF"/>
          <w:sz w:val="18"/>
          <w:szCs w:val="18"/>
        </w:rPr>
        <w:br/>
      </w:r>
    </w:p>
    <w:tbl>
      <w:tblPr>
        <w:tblW w:w="10800" w:type="dxa"/>
        <w:tblInd w:w="-110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60"/>
        <w:gridCol w:w="2678"/>
        <w:gridCol w:w="1134"/>
        <w:gridCol w:w="2835"/>
        <w:gridCol w:w="1417"/>
        <w:gridCol w:w="1476"/>
      </w:tblGrid>
      <w:tr w:rsidR="00521D81" w:rsidRPr="00092D1C" w14:paraId="20EAF8A6" w14:textId="77777777" w:rsidTr="002B56C8">
        <w:tc>
          <w:tcPr>
            <w:tcW w:w="1260" w:type="dxa"/>
          </w:tcPr>
          <w:p w14:paraId="36AEA19C" w14:textId="77777777" w:rsidR="00521D81" w:rsidRPr="00092D1C" w:rsidRDefault="00521D81" w:rsidP="002B56C8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Código Funcional</w:t>
            </w:r>
          </w:p>
        </w:tc>
        <w:tc>
          <w:tcPr>
            <w:tcW w:w="2678" w:type="dxa"/>
          </w:tcPr>
          <w:p w14:paraId="647ABF3A" w14:textId="77777777" w:rsidR="00521D81" w:rsidRPr="00092D1C" w:rsidRDefault="00521D81" w:rsidP="002B56C8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Nome</w:t>
            </w:r>
          </w:p>
        </w:tc>
        <w:tc>
          <w:tcPr>
            <w:tcW w:w="1134" w:type="dxa"/>
          </w:tcPr>
          <w:p w14:paraId="540700F1" w14:textId="77777777" w:rsidR="00521D81" w:rsidRPr="00092D1C" w:rsidRDefault="00521D81" w:rsidP="002B56C8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Ramal</w:t>
            </w:r>
          </w:p>
        </w:tc>
        <w:tc>
          <w:tcPr>
            <w:tcW w:w="2835" w:type="dxa"/>
          </w:tcPr>
          <w:p w14:paraId="2BBBF478" w14:textId="77777777" w:rsidR="00521D81" w:rsidRPr="00092D1C" w:rsidRDefault="00A6114C" w:rsidP="002B56C8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521D81" w:rsidRPr="00092D1C">
              <w:rPr>
                <w:rFonts w:cs="Arial"/>
                <w:b/>
              </w:rPr>
              <w:t>-mail</w:t>
            </w:r>
          </w:p>
        </w:tc>
        <w:tc>
          <w:tcPr>
            <w:tcW w:w="1417" w:type="dxa"/>
          </w:tcPr>
          <w:p w14:paraId="649E6E0B" w14:textId="77777777" w:rsidR="00521D81" w:rsidRPr="00092D1C" w:rsidRDefault="00521D81" w:rsidP="002B56C8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Responsável</w:t>
            </w:r>
          </w:p>
        </w:tc>
        <w:tc>
          <w:tcPr>
            <w:tcW w:w="1476" w:type="dxa"/>
          </w:tcPr>
          <w:p w14:paraId="2CF07CA8" w14:textId="77777777" w:rsidR="00521D81" w:rsidRPr="00092D1C" w:rsidRDefault="00521D81" w:rsidP="002B56C8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Elaborador</w:t>
            </w:r>
          </w:p>
        </w:tc>
      </w:tr>
      <w:tr w:rsidR="00521D81" w:rsidRPr="00092D1C" w14:paraId="25BDF6FC" w14:textId="77777777" w:rsidTr="002B56C8">
        <w:tc>
          <w:tcPr>
            <w:tcW w:w="1260" w:type="dxa"/>
          </w:tcPr>
          <w:p w14:paraId="7151B3F2" w14:textId="77777777" w:rsidR="00521D81" w:rsidRPr="00092D1C" w:rsidRDefault="001D355C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>
              <w:rPr>
                <w:rFonts w:cs="Arial"/>
              </w:rPr>
              <w:t>M185745</w:t>
            </w:r>
          </w:p>
        </w:tc>
        <w:tc>
          <w:tcPr>
            <w:tcW w:w="2678" w:type="dxa"/>
          </w:tcPr>
          <w:p w14:paraId="66713B3B" w14:textId="77777777" w:rsidR="00521D81" w:rsidRPr="00092D1C" w:rsidRDefault="001D355C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>
              <w:rPr>
                <w:rFonts w:cs="Arial"/>
              </w:rPr>
              <w:t>Carlos Eduardo Carvalho</w:t>
            </w:r>
          </w:p>
        </w:tc>
        <w:tc>
          <w:tcPr>
            <w:tcW w:w="1134" w:type="dxa"/>
          </w:tcPr>
          <w:p w14:paraId="20FA2B11" w14:textId="77777777" w:rsidR="00521D81" w:rsidRPr="00092D1C" w:rsidRDefault="001D355C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>
              <w:rPr>
                <w:rFonts w:cs="Arial"/>
              </w:rPr>
              <w:t>302930</w:t>
            </w:r>
          </w:p>
        </w:tc>
        <w:tc>
          <w:tcPr>
            <w:tcW w:w="2835" w:type="dxa"/>
          </w:tcPr>
          <w:p w14:paraId="3852DC7B" w14:textId="77777777" w:rsidR="00521D81" w:rsidRPr="00092D1C" w:rsidRDefault="001D355C" w:rsidP="009E794D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carlos.carvalho@sabion.com.br</w:t>
            </w:r>
          </w:p>
        </w:tc>
        <w:tc>
          <w:tcPr>
            <w:tcW w:w="1417" w:type="dxa"/>
          </w:tcPr>
          <w:p w14:paraId="5DE12217" w14:textId="3738763A" w:rsidR="00521D81" w:rsidRPr="00092D1C" w:rsidRDefault="00D73998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center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65" w:name="Selecionar3"/>
            <w:r>
              <w:rPr>
                <w:rFonts w:cs="Arial"/>
              </w:rPr>
              <w:instrText xml:space="preserve"> FORMCHECKBOX </w:instrText>
            </w:r>
            <w:r w:rsidR="009A3EDF">
              <w:rPr>
                <w:rFonts w:cs="Arial"/>
              </w:rPr>
            </w:r>
            <w:r w:rsidR="009A3EDF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bookmarkEnd w:id="165"/>
          </w:p>
        </w:tc>
        <w:tc>
          <w:tcPr>
            <w:tcW w:w="1476" w:type="dxa"/>
          </w:tcPr>
          <w:p w14:paraId="20E5AA2B" w14:textId="77777777" w:rsidR="00521D81" w:rsidRPr="00092D1C" w:rsidRDefault="001D355C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</w:rPr>
              <w:fldChar w:fldCharType="begin">
                <w:ffData>
                  <w:name w:val="Selecionar6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66" w:name="Selecionar6"/>
            <w:r>
              <w:rPr>
                <w:rFonts w:cs="Arial"/>
              </w:rPr>
              <w:instrText xml:space="preserve"> FORMCHECKBOX </w:instrText>
            </w:r>
            <w:r w:rsidR="009A3EDF">
              <w:rPr>
                <w:rFonts w:cs="Arial"/>
              </w:rPr>
            </w:r>
            <w:r w:rsidR="009A3EDF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bookmarkEnd w:id="166"/>
          </w:p>
        </w:tc>
      </w:tr>
      <w:tr w:rsidR="00521D81" w:rsidRPr="00092D1C" w14:paraId="43500D28" w14:textId="77777777" w:rsidTr="002B56C8">
        <w:tc>
          <w:tcPr>
            <w:tcW w:w="1260" w:type="dxa"/>
          </w:tcPr>
          <w:p w14:paraId="03B8E057" w14:textId="77777777" w:rsidR="00521D81" w:rsidRPr="00092D1C" w:rsidRDefault="00521D81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Texto4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Pr="00092D1C">
              <w:rPr>
                <w:rFonts w:cs="Arial"/>
              </w:rPr>
              <w:instrText xml:space="preserve"> FORMTEXT </w:instrText>
            </w:r>
            <w:r w:rsidRPr="00092D1C">
              <w:rPr>
                <w:rFonts w:cs="Arial"/>
              </w:rPr>
            </w:r>
            <w:r w:rsidRPr="00092D1C">
              <w:rPr>
                <w:rFonts w:cs="Arial"/>
              </w:rPr>
              <w:fldChar w:fldCharType="separate"/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</w:rPr>
              <w:fldChar w:fldCharType="end"/>
            </w:r>
          </w:p>
        </w:tc>
        <w:tc>
          <w:tcPr>
            <w:tcW w:w="2678" w:type="dxa"/>
          </w:tcPr>
          <w:p w14:paraId="66832552" w14:textId="77777777" w:rsidR="00521D81" w:rsidRPr="00092D1C" w:rsidRDefault="00521D81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Texto5"/>
                  <w:enabled/>
                  <w:calcOnExit w:val="0"/>
                  <w:textInput>
                    <w:maxLength w:val="50"/>
                    <w:format w:val="Maiúsculas/minúsculas"/>
                  </w:textInput>
                </w:ffData>
              </w:fldChar>
            </w:r>
            <w:r w:rsidRPr="00092D1C">
              <w:rPr>
                <w:rFonts w:cs="Arial"/>
              </w:rPr>
              <w:instrText xml:space="preserve"> FORMTEXT </w:instrText>
            </w:r>
            <w:r w:rsidRPr="00092D1C">
              <w:rPr>
                <w:rFonts w:cs="Arial"/>
              </w:rPr>
            </w:r>
            <w:r w:rsidRPr="00092D1C">
              <w:rPr>
                <w:rFonts w:cs="Arial"/>
              </w:rPr>
              <w:fldChar w:fldCharType="separate"/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</w:rPr>
              <w:fldChar w:fldCharType="end"/>
            </w:r>
          </w:p>
        </w:tc>
        <w:tc>
          <w:tcPr>
            <w:tcW w:w="1134" w:type="dxa"/>
          </w:tcPr>
          <w:p w14:paraId="503BB213" w14:textId="77777777" w:rsidR="00521D81" w:rsidRPr="00092D1C" w:rsidRDefault="00521D81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Texto6"/>
                  <w:enabled/>
                  <w:calcOnExit w:val="0"/>
                  <w:textInput>
                    <w:maxLength w:val="6"/>
                  </w:textInput>
                </w:ffData>
              </w:fldChar>
            </w:r>
            <w:r w:rsidRPr="00092D1C">
              <w:rPr>
                <w:rFonts w:cs="Arial"/>
              </w:rPr>
              <w:instrText xml:space="preserve"> FORMTEXT </w:instrText>
            </w:r>
            <w:r w:rsidRPr="00092D1C">
              <w:rPr>
                <w:rFonts w:cs="Arial"/>
              </w:rPr>
            </w:r>
            <w:r w:rsidRPr="00092D1C">
              <w:rPr>
                <w:rFonts w:cs="Arial"/>
              </w:rPr>
              <w:fldChar w:fldCharType="separate"/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</w:rPr>
              <w:fldChar w:fldCharType="end"/>
            </w:r>
          </w:p>
        </w:tc>
        <w:tc>
          <w:tcPr>
            <w:tcW w:w="2835" w:type="dxa"/>
          </w:tcPr>
          <w:p w14:paraId="1D2B6356" w14:textId="77777777" w:rsidR="00521D81" w:rsidRPr="00092D1C" w:rsidRDefault="00521D81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  <w:sz w:val="18"/>
                <w:szCs w:val="18"/>
              </w:rPr>
            </w:pPr>
            <w:r w:rsidRPr="00092D1C">
              <w:rPr>
                <w:rFonts w:cs="Arial"/>
                <w:sz w:val="18"/>
                <w:szCs w:val="18"/>
              </w:rPr>
              <w:fldChar w:fldCharType="begin">
                <w:ffData>
                  <w:name w:val="Texto11"/>
                  <w:enabled/>
                  <w:calcOnExit w:val="0"/>
                  <w:textInput/>
                </w:ffData>
              </w:fldChar>
            </w:r>
            <w:r w:rsidRPr="00092D1C">
              <w:rPr>
                <w:rFonts w:cs="Arial"/>
                <w:sz w:val="18"/>
                <w:szCs w:val="18"/>
              </w:rPr>
              <w:instrText xml:space="preserve"> FORMTEXT </w:instrText>
            </w:r>
            <w:r w:rsidRPr="00092D1C">
              <w:rPr>
                <w:rFonts w:cs="Arial"/>
                <w:sz w:val="18"/>
                <w:szCs w:val="18"/>
              </w:rPr>
            </w:r>
            <w:r w:rsidRPr="00092D1C">
              <w:rPr>
                <w:rFonts w:cs="Arial"/>
                <w:sz w:val="18"/>
                <w:szCs w:val="18"/>
              </w:rPr>
              <w:fldChar w:fldCharType="separate"/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sz w:val="18"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248EAB51" w14:textId="77777777" w:rsidR="00521D81" w:rsidRPr="00092D1C" w:rsidRDefault="00521D81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92D1C">
              <w:rPr>
                <w:rFonts w:cs="Arial"/>
              </w:rPr>
              <w:instrText xml:space="preserve"> FORMCHECKBOX </w:instrText>
            </w:r>
            <w:r w:rsidR="009A3EDF">
              <w:rPr>
                <w:rFonts w:cs="Arial"/>
              </w:rPr>
            </w:r>
            <w:r w:rsidR="009A3EDF">
              <w:rPr>
                <w:rFonts w:cs="Arial"/>
              </w:rPr>
              <w:fldChar w:fldCharType="separate"/>
            </w:r>
            <w:r w:rsidRPr="00092D1C">
              <w:rPr>
                <w:rFonts w:cs="Arial"/>
              </w:rPr>
              <w:fldChar w:fldCharType="end"/>
            </w:r>
          </w:p>
        </w:tc>
        <w:tc>
          <w:tcPr>
            <w:tcW w:w="1476" w:type="dxa"/>
          </w:tcPr>
          <w:p w14:paraId="104F0A6F" w14:textId="77777777" w:rsidR="00521D81" w:rsidRPr="00092D1C" w:rsidRDefault="00521D81" w:rsidP="002B56C8">
            <w:pPr>
              <w:tabs>
                <w:tab w:val="left" w:pos="-1800"/>
              </w:tabs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Selecion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92D1C">
              <w:rPr>
                <w:rFonts w:cs="Arial"/>
              </w:rPr>
              <w:instrText xml:space="preserve"> FORMCHECKBOX </w:instrText>
            </w:r>
            <w:r w:rsidR="009A3EDF">
              <w:rPr>
                <w:rFonts w:cs="Arial"/>
              </w:rPr>
            </w:r>
            <w:r w:rsidR="009A3EDF">
              <w:rPr>
                <w:rFonts w:cs="Arial"/>
              </w:rPr>
              <w:fldChar w:fldCharType="separate"/>
            </w:r>
            <w:r w:rsidRPr="00092D1C">
              <w:rPr>
                <w:rFonts w:cs="Arial"/>
              </w:rPr>
              <w:fldChar w:fldCharType="end"/>
            </w:r>
          </w:p>
        </w:tc>
      </w:tr>
    </w:tbl>
    <w:p w14:paraId="71158049" w14:textId="77777777" w:rsidR="00797CAC" w:rsidRDefault="00797CAC" w:rsidP="004A2B9D">
      <w:pPr>
        <w:jc w:val="both"/>
        <w:rPr>
          <w:b/>
          <w:sz w:val="18"/>
        </w:rPr>
      </w:pPr>
    </w:p>
    <w:p w14:paraId="60E758AB" w14:textId="77777777" w:rsidR="00AE0525" w:rsidRDefault="00AE0525">
      <w:pPr>
        <w:ind w:left="2832" w:hanging="2832"/>
        <w:jc w:val="both"/>
        <w:rPr>
          <w:sz w:val="18"/>
        </w:rPr>
      </w:pPr>
    </w:p>
    <w:p w14:paraId="2641848B" w14:textId="77777777" w:rsidR="009B1D2F" w:rsidRDefault="00AE0525">
      <w:pPr>
        <w:pStyle w:val="Cabealho"/>
        <w:tabs>
          <w:tab w:val="clear" w:pos="4419"/>
          <w:tab w:val="clear" w:pos="8838"/>
        </w:tabs>
      </w:pPr>
      <w:r w:rsidRPr="00B53CBD">
        <w:rPr>
          <w:rFonts w:cs="Arial"/>
          <w:i/>
          <w:sz w:val="18"/>
          <w:szCs w:val="18"/>
        </w:rPr>
        <w:t>Quaisquer dúvidas, ausência de definições e eventuais divergências deverão ser dirimidas junto ao Analista de Negócios responsável pela elaboração da presente, o qual se encontra disponível para os debates que se fizerem necessários à correta implementação das especificações aqui constantes.</w:t>
      </w:r>
    </w:p>
    <w:sectPr w:rsidR="009B1D2F" w:rsidSect="00792BBB">
      <w:pgSz w:w="11907" w:h="16840" w:code="9"/>
      <w:pgMar w:top="856" w:right="567" w:bottom="805" w:left="567" w:header="1134" w:footer="567" w:gutter="0"/>
      <w:cols w:space="720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6" w:author="Sabrina Ribeiro Dos Santos" w:date="2018-09-03T14:00:00Z" w:initials="SR">
    <w:p w14:paraId="1A2C1F3F" w14:textId="77777777" w:rsidR="009A3EDF" w:rsidRDefault="009A3EDF" w:rsidP="003B7C01">
      <w:pPr>
        <w:pStyle w:val="Textodecomentrio"/>
      </w:pPr>
      <w:r>
        <w:rPr>
          <w:rStyle w:val="Refdecomentrio"/>
        </w:rPr>
        <w:annotationRef/>
      </w:r>
      <w:r>
        <w:t>Período parametrizável</w:t>
      </w:r>
    </w:p>
  </w:comment>
  <w:comment w:id="28" w:author="Sabrina Ribeiro Dos Santos" w:date="2018-09-03T14:02:00Z" w:initials="SR">
    <w:p w14:paraId="0636B467" w14:textId="77777777" w:rsidR="009A3EDF" w:rsidRDefault="009A3EDF" w:rsidP="003B7C01">
      <w:pPr>
        <w:pStyle w:val="Textodecomentrio"/>
      </w:pPr>
      <w:r>
        <w:rPr>
          <w:rStyle w:val="Refdecomentrio"/>
        </w:rPr>
        <w:annotationRef/>
      </w:r>
      <w:r>
        <w:t>Período parametrizável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2C1F3F" w15:done="0"/>
  <w15:commentEx w15:paraId="0636B46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2C1F3F" w16cid:durableId="1F37BCFE"/>
  <w16cid:commentId w16cid:paraId="0636B467" w16cid:durableId="1F37BD6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54939" w14:textId="77777777" w:rsidR="00EF1C2B" w:rsidRDefault="00EF1C2B">
      <w:r>
        <w:separator/>
      </w:r>
    </w:p>
  </w:endnote>
  <w:endnote w:type="continuationSeparator" w:id="0">
    <w:p w14:paraId="0726A976" w14:textId="77777777" w:rsidR="00EF1C2B" w:rsidRDefault="00EF1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utiger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99"/>
      <w:gridCol w:w="7839"/>
      <w:gridCol w:w="1125"/>
    </w:tblGrid>
    <w:tr w:rsidR="009A3EDF" w:rsidRPr="0038381E" w14:paraId="76296A83" w14:textId="77777777" w:rsidTr="008D193B">
      <w:tc>
        <w:tcPr>
          <w:tcW w:w="1799" w:type="dxa"/>
          <w:shd w:val="clear" w:color="auto" w:fill="auto"/>
          <w:vAlign w:val="center"/>
        </w:tcPr>
        <w:p w14:paraId="279954A3" w14:textId="51433F33" w:rsidR="009A3EDF" w:rsidRPr="0038381E" w:rsidRDefault="009A3EDF" w:rsidP="008D193B">
          <w:pPr>
            <w:pStyle w:val="Rodap"/>
            <w:jc w:val="center"/>
            <w:rPr>
              <w:rFonts w:cs="Arial"/>
              <w:sz w:val="18"/>
              <w:szCs w:val="18"/>
            </w:rPr>
          </w:pPr>
          <w:r w:rsidRPr="0038381E">
            <w:rPr>
              <w:rFonts w:cs="Arial"/>
              <w:sz w:val="18"/>
              <w:szCs w:val="18"/>
            </w:rPr>
            <w:t xml:space="preserve">Data Impressão: </w:t>
          </w:r>
          <w:r w:rsidRPr="0038381E">
            <w:rPr>
              <w:rFonts w:cs="Arial"/>
              <w:sz w:val="18"/>
              <w:szCs w:val="18"/>
            </w:rPr>
            <w:fldChar w:fldCharType="begin"/>
          </w:r>
          <w:r w:rsidRPr="0038381E">
            <w:rPr>
              <w:rFonts w:cs="Arial"/>
              <w:sz w:val="18"/>
              <w:szCs w:val="18"/>
            </w:rPr>
            <w:instrText xml:space="preserve"> DATE  \@ "dd/MM/yy HH:mm"  \* MERGEFORMAT </w:instrText>
          </w:r>
          <w:r w:rsidRPr="0038381E">
            <w:rPr>
              <w:rFonts w:cs="Arial"/>
              <w:sz w:val="18"/>
              <w:szCs w:val="18"/>
            </w:rPr>
            <w:fldChar w:fldCharType="separate"/>
          </w:r>
          <w:r>
            <w:rPr>
              <w:rFonts w:cs="Arial"/>
              <w:noProof/>
              <w:sz w:val="18"/>
              <w:szCs w:val="18"/>
            </w:rPr>
            <w:t>05/09/18 08:56</w:t>
          </w:r>
          <w:r w:rsidRPr="0038381E">
            <w:rPr>
              <w:rFonts w:cs="Arial"/>
              <w:sz w:val="18"/>
              <w:szCs w:val="18"/>
            </w:rPr>
            <w:fldChar w:fldCharType="end"/>
          </w:r>
        </w:p>
      </w:tc>
      <w:tc>
        <w:tcPr>
          <w:tcW w:w="7839" w:type="dxa"/>
          <w:shd w:val="clear" w:color="auto" w:fill="auto"/>
        </w:tcPr>
        <w:p w14:paraId="4050BC38" w14:textId="77777777" w:rsidR="009A3EDF" w:rsidRPr="0038381E" w:rsidRDefault="009A3EDF" w:rsidP="008D193B">
          <w:pPr>
            <w:pStyle w:val="Cabealho"/>
            <w:tabs>
              <w:tab w:val="left" w:pos="8505"/>
            </w:tabs>
            <w:jc w:val="center"/>
            <w:rPr>
              <w:rFonts w:cs="Arial"/>
              <w:i/>
              <w:color w:val="0000FF"/>
              <w:sz w:val="16"/>
              <w:szCs w:val="16"/>
            </w:rPr>
          </w:pPr>
          <w:r w:rsidRPr="0038381E">
            <w:rPr>
              <w:rFonts w:cs="Arial"/>
              <w:color w:val="000000"/>
              <w:sz w:val="16"/>
              <w:szCs w:val="16"/>
            </w:rPr>
            <w:t>“Este documento foi classificado pelo(a)</w:t>
          </w:r>
          <w:r w:rsidRPr="0038381E">
            <w:rPr>
              <w:rFonts w:cs="Arial"/>
              <w:i/>
              <w:color w:val="0000FF"/>
              <w:sz w:val="16"/>
              <w:szCs w:val="16"/>
            </w:rPr>
            <w:t xml:space="preserve"> </w:t>
          </w:r>
          <w:r w:rsidRPr="0096264E">
            <w:rPr>
              <w:rFonts w:cs="Arial"/>
              <w:color w:val="0000FF"/>
              <w:sz w:val="16"/>
              <w:szCs w:val="16"/>
            </w:rPr>
            <w:t>&lt;área gestora da Informação&gt;</w:t>
          </w:r>
          <w:r w:rsidRPr="0038381E">
            <w:rPr>
              <w:rFonts w:cs="Arial"/>
              <w:i/>
              <w:color w:val="0000FF"/>
              <w:sz w:val="16"/>
              <w:szCs w:val="16"/>
            </w:rPr>
            <w:t xml:space="preserve"> </w:t>
          </w:r>
          <w:r w:rsidRPr="0038381E">
            <w:rPr>
              <w:rFonts w:cs="Arial"/>
              <w:color w:val="000000"/>
              <w:sz w:val="16"/>
              <w:szCs w:val="16"/>
            </w:rPr>
            <w:t>e o acesso está autorizado, exclusivamente, ao(s)</w:t>
          </w:r>
          <w:r w:rsidRPr="0038381E">
            <w:rPr>
              <w:rFonts w:cs="Arial"/>
              <w:i/>
              <w:color w:val="0000FF"/>
              <w:sz w:val="16"/>
              <w:szCs w:val="16"/>
            </w:rPr>
            <w:t xml:space="preserve"> </w:t>
          </w:r>
          <w:r w:rsidRPr="0038381E">
            <w:rPr>
              <w:rFonts w:cs="Arial"/>
              <w:color w:val="0000FF"/>
              <w:sz w:val="16"/>
              <w:szCs w:val="16"/>
            </w:rPr>
            <w:t>&lt;descrever os envolvidos&gt;”. [Vide “Norma para Classificação da Informação”]</w:t>
          </w:r>
        </w:p>
      </w:tc>
      <w:tc>
        <w:tcPr>
          <w:tcW w:w="1125" w:type="dxa"/>
          <w:shd w:val="clear" w:color="auto" w:fill="auto"/>
          <w:vAlign w:val="center"/>
        </w:tcPr>
        <w:p w14:paraId="7451835D" w14:textId="77777777" w:rsidR="009A3EDF" w:rsidRPr="00282A53" w:rsidRDefault="009A3EDF" w:rsidP="008D193B">
          <w:pPr>
            <w:pStyle w:val="Rodap"/>
            <w:jc w:val="center"/>
            <w:rPr>
              <w:rFonts w:cs="Arial"/>
              <w:sz w:val="18"/>
              <w:szCs w:val="18"/>
            </w:rPr>
          </w:pPr>
          <w:proofErr w:type="spellStart"/>
          <w:r w:rsidRPr="00282A53">
            <w:rPr>
              <w:rFonts w:cs="Arial"/>
              <w:sz w:val="18"/>
              <w:szCs w:val="18"/>
            </w:rPr>
            <w:t>Pág</w:t>
          </w:r>
          <w:proofErr w:type="spellEnd"/>
          <w:r w:rsidRPr="00282A53">
            <w:rPr>
              <w:rFonts w:cs="Arial"/>
              <w:sz w:val="18"/>
              <w:szCs w:val="18"/>
            </w:rPr>
            <w:t xml:space="preserve"> </w:t>
          </w:r>
          <w:r w:rsidRPr="00282A53">
            <w:rPr>
              <w:rFonts w:cs="Arial"/>
              <w:sz w:val="18"/>
              <w:szCs w:val="18"/>
            </w:rPr>
            <w:fldChar w:fldCharType="begin"/>
          </w:r>
          <w:r w:rsidRPr="00282A53">
            <w:rPr>
              <w:rFonts w:cs="Arial"/>
              <w:sz w:val="18"/>
              <w:szCs w:val="18"/>
            </w:rPr>
            <w:instrText xml:space="preserve"> PAGE   \* MERGEFORMAT </w:instrText>
          </w:r>
          <w:r w:rsidRPr="00282A53">
            <w:rPr>
              <w:rFonts w:cs="Arial"/>
              <w:sz w:val="18"/>
              <w:szCs w:val="18"/>
            </w:rPr>
            <w:fldChar w:fldCharType="separate"/>
          </w:r>
          <w:r>
            <w:rPr>
              <w:rFonts w:cs="Arial"/>
              <w:noProof/>
              <w:sz w:val="18"/>
              <w:szCs w:val="18"/>
            </w:rPr>
            <w:t>58</w:t>
          </w:r>
          <w:r w:rsidRPr="00282A53">
            <w:rPr>
              <w:rFonts w:cs="Arial"/>
              <w:sz w:val="18"/>
              <w:szCs w:val="18"/>
            </w:rPr>
            <w:fldChar w:fldCharType="end"/>
          </w:r>
          <w:r w:rsidRPr="00282A53">
            <w:rPr>
              <w:rFonts w:cs="Arial"/>
              <w:sz w:val="18"/>
              <w:szCs w:val="18"/>
            </w:rPr>
            <w:t xml:space="preserve"> de </w:t>
          </w:r>
          <w:r w:rsidRPr="0038381E">
            <w:rPr>
              <w:rFonts w:cs="Arial"/>
              <w:sz w:val="18"/>
              <w:szCs w:val="18"/>
            </w:rPr>
            <w:fldChar w:fldCharType="begin"/>
          </w:r>
          <w:r w:rsidRPr="0038381E">
            <w:rPr>
              <w:rFonts w:cs="Arial"/>
              <w:sz w:val="18"/>
              <w:szCs w:val="18"/>
            </w:rPr>
            <w:instrText xml:space="preserve"> NUMPAGES  \* Arabic  \* MERGEFORMAT </w:instrText>
          </w:r>
          <w:r w:rsidRPr="0038381E">
            <w:rPr>
              <w:rFonts w:cs="Arial"/>
              <w:sz w:val="18"/>
              <w:szCs w:val="18"/>
            </w:rPr>
            <w:fldChar w:fldCharType="separate"/>
          </w:r>
          <w:r>
            <w:rPr>
              <w:rFonts w:cs="Arial"/>
              <w:noProof/>
              <w:sz w:val="18"/>
              <w:szCs w:val="18"/>
            </w:rPr>
            <w:t>59</w:t>
          </w:r>
          <w:r w:rsidRPr="0038381E">
            <w:rPr>
              <w:rFonts w:cs="Arial"/>
              <w:sz w:val="18"/>
              <w:szCs w:val="18"/>
            </w:rPr>
            <w:fldChar w:fldCharType="end"/>
          </w:r>
        </w:p>
      </w:tc>
    </w:tr>
  </w:tbl>
  <w:p w14:paraId="2DE81ACD" w14:textId="77777777" w:rsidR="009A3EDF" w:rsidRPr="00EA5B50" w:rsidRDefault="009A3EDF" w:rsidP="00EA5B50">
    <w:pPr>
      <w:pStyle w:val="Rodap"/>
      <w:rPr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659A5" w14:textId="77777777" w:rsidR="00EF1C2B" w:rsidRDefault="00EF1C2B">
      <w:r>
        <w:separator/>
      </w:r>
    </w:p>
  </w:footnote>
  <w:footnote w:type="continuationSeparator" w:id="0">
    <w:p w14:paraId="607A7E35" w14:textId="77777777" w:rsidR="00EF1C2B" w:rsidRDefault="00EF1C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646A8B" w14:textId="77777777" w:rsidR="009A3EDF" w:rsidRDefault="009A3EDF" w:rsidP="00BD2870">
    <w:pPr>
      <w:pStyle w:val="Cabealho"/>
      <w:tabs>
        <w:tab w:val="clear" w:pos="8838"/>
        <w:tab w:val="left" w:pos="8505"/>
      </w:tabs>
      <w:rPr>
        <w:rFonts w:ascii="Frutiger 45 Light" w:hAnsi="Frutiger 45 Light"/>
        <w:b/>
        <w:sz w:val="24"/>
      </w:rPr>
    </w:pPr>
    <w:r>
      <w:tab/>
    </w:r>
  </w:p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8451"/>
      <w:gridCol w:w="2383"/>
    </w:tblGrid>
    <w:tr w:rsidR="009A3EDF" w14:paraId="3FBFC8FA" w14:textId="77777777" w:rsidTr="00DC4C46">
      <w:trPr>
        <w:jc w:val="center"/>
      </w:trPr>
      <w:tc>
        <w:tcPr>
          <w:tcW w:w="8451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6C58106A" w14:textId="77777777" w:rsidR="009A3EDF" w:rsidRPr="006873BF" w:rsidRDefault="009A3EDF" w:rsidP="00DC4C46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8C1C14">
            <w:rPr>
              <w:noProof/>
            </w:rPr>
            <w:drawing>
              <wp:inline distT="0" distB="0" distL="0" distR="0" wp14:anchorId="7E7E581F" wp14:editId="5007905A">
                <wp:extent cx="890270" cy="946150"/>
                <wp:effectExtent l="0" t="0" r="5080" b="6350"/>
                <wp:docPr id="2" name="Imagem 2" descr="C:\Users\m16809.5800.BSEGUROS\Pictures\Chassi\Seguros_digital_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3" descr="C:\Users\m16809.5800.BSEGUROS\Pictures\Chassi\Seguros_digital_V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0270" cy="9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83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097A9C03" w14:textId="77777777" w:rsidR="009A3EDF" w:rsidRPr="00895FA9" w:rsidRDefault="009A3EDF" w:rsidP="00DC4C46">
          <w:pPr>
            <w:tabs>
              <w:tab w:val="left" w:pos="1135"/>
            </w:tabs>
            <w:spacing w:before="40"/>
            <w:ind w:right="68"/>
            <w:jc w:val="center"/>
          </w:pPr>
          <w:r w:rsidRPr="00FA513E">
            <w:rPr>
              <w:rFonts w:cs="Arial"/>
              <w:b/>
              <w:color w:val="0000FF"/>
              <w:sz w:val="22"/>
              <w:szCs w:val="22"/>
            </w:rPr>
            <w:t>[CLASSIFICAÇÃO DA INFORMAÇÃO]</w:t>
          </w:r>
          <w:r>
            <w:rPr>
              <w:rFonts w:cs="Arial"/>
              <w:i/>
              <w:color w:val="0000FF"/>
              <w:sz w:val="18"/>
              <w:szCs w:val="18"/>
            </w:rPr>
            <w:t xml:space="preserve"> </w:t>
          </w:r>
          <w:r w:rsidRPr="00090988">
            <w:rPr>
              <w:rFonts w:cs="Arial"/>
              <w:i/>
              <w:color w:val="0000FF"/>
              <w:sz w:val="18"/>
              <w:szCs w:val="18"/>
            </w:rPr>
            <w:t xml:space="preserve">- </w:t>
          </w:r>
          <w:r w:rsidRPr="00090988">
            <w:rPr>
              <w:rFonts w:cs="Arial"/>
              <w:i/>
              <w:iCs/>
              <w:color w:val="0000FF"/>
              <w:sz w:val="18"/>
              <w:szCs w:val="18"/>
            </w:rPr>
            <w:t>Vide “Norma para Classificação da Informação”</w:t>
          </w:r>
        </w:p>
      </w:tc>
    </w:tr>
    <w:tr w:rsidR="009A3EDF" w14:paraId="24C8867B" w14:textId="77777777" w:rsidTr="00D66B97">
      <w:trPr>
        <w:jc w:val="center"/>
      </w:trPr>
      <w:tc>
        <w:tcPr>
          <w:tcW w:w="8451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B8DE6E7" w14:textId="77777777" w:rsidR="009A3EDF" w:rsidRPr="008D193B" w:rsidRDefault="009A3EDF" w:rsidP="00D51833">
          <w:pPr>
            <w:rPr>
              <w:color w:val="000000"/>
            </w:rPr>
          </w:pPr>
          <w:r>
            <w:t xml:space="preserve">Especificação de Necessidades – </w:t>
          </w:r>
          <w:r w:rsidRPr="007E2BF9">
            <w:rPr>
              <w:color w:val="000000"/>
            </w:rPr>
            <w:t xml:space="preserve">Modelo </w:t>
          </w:r>
          <w:r>
            <w:rPr>
              <w:color w:val="000000"/>
            </w:rPr>
            <w:t xml:space="preserve">16 </w:t>
          </w:r>
        </w:p>
      </w:tc>
      <w:tc>
        <w:tcPr>
          <w:tcW w:w="2383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4DDFFBB7" w14:textId="77777777" w:rsidR="009A3EDF" w:rsidRPr="00895FA9" w:rsidRDefault="009A3EDF" w:rsidP="00A61E2E">
          <w:pPr>
            <w:jc w:val="right"/>
          </w:pPr>
          <w:r>
            <w:t xml:space="preserve"> </w:t>
          </w:r>
          <w:r w:rsidRPr="00895FA9">
            <w:t xml:space="preserve">Data: </w:t>
          </w:r>
          <w:r w:rsidRPr="00A61E2E">
            <w:rPr>
              <w:rFonts w:cs="Arial"/>
              <w:i/>
              <w:iCs/>
              <w:color w:val="0000FF"/>
            </w:rPr>
            <w:t>[</w:t>
          </w:r>
          <w:r>
            <w:rPr>
              <w:rFonts w:cs="Arial"/>
              <w:i/>
              <w:iCs/>
              <w:color w:val="0000FF"/>
            </w:rPr>
            <w:t>02/03/2018</w:t>
          </w:r>
          <w:r w:rsidRPr="00A61E2E">
            <w:rPr>
              <w:rFonts w:cs="Arial"/>
              <w:i/>
              <w:iCs/>
              <w:color w:val="0000FF"/>
            </w:rPr>
            <w:t>]</w:t>
          </w:r>
        </w:p>
      </w:tc>
    </w:tr>
  </w:tbl>
  <w:p w14:paraId="3BDBDED9" w14:textId="77777777" w:rsidR="009A3EDF" w:rsidRPr="00F91AEB" w:rsidRDefault="009A3EDF" w:rsidP="00BD2870">
    <w:pPr>
      <w:pStyle w:val="Cabealho"/>
      <w:tabs>
        <w:tab w:val="clear" w:pos="8838"/>
        <w:tab w:val="left" w:pos="8505"/>
      </w:tabs>
      <w:rPr>
        <w:rFonts w:cs="Arial"/>
        <w:color w:val="A6A6A6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D74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B77440"/>
    <w:multiLevelType w:val="hybridMultilevel"/>
    <w:tmpl w:val="AE82332C"/>
    <w:lvl w:ilvl="0" w:tplc="6E0AF5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909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D7278A"/>
    <w:multiLevelType w:val="hybridMultilevel"/>
    <w:tmpl w:val="7D2EEB5C"/>
    <w:lvl w:ilvl="0" w:tplc="0416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602F7E"/>
    <w:multiLevelType w:val="hybridMultilevel"/>
    <w:tmpl w:val="5F5007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D63FE5"/>
    <w:multiLevelType w:val="multilevel"/>
    <w:tmpl w:val="C7F6C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6961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DC657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7"/>
  </w:num>
  <w:num w:numId="7">
    <w:abstractNumId w:val="6"/>
  </w:num>
  <w:num w:numId="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81F"/>
    <w:rsid w:val="000005F3"/>
    <w:rsid w:val="000169BF"/>
    <w:rsid w:val="00017DD6"/>
    <w:rsid w:val="00021CEC"/>
    <w:rsid w:val="00023D82"/>
    <w:rsid w:val="00023D95"/>
    <w:rsid w:val="00024AA2"/>
    <w:rsid w:val="00040202"/>
    <w:rsid w:val="00050C4B"/>
    <w:rsid w:val="000537F0"/>
    <w:rsid w:val="0005440F"/>
    <w:rsid w:val="0005796C"/>
    <w:rsid w:val="00063910"/>
    <w:rsid w:val="00071EFE"/>
    <w:rsid w:val="000776CF"/>
    <w:rsid w:val="0008503F"/>
    <w:rsid w:val="000858AE"/>
    <w:rsid w:val="00091572"/>
    <w:rsid w:val="0009223C"/>
    <w:rsid w:val="00093E96"/>
    <w:rsid w:val="000954A9"/>
    <w:rsid w:val="00096421"/>
    <w:rsid w:val="000A1B9B"/>
    <w:rsid w:val="000B3D8E"/>
    <w:rsid w:val="000C208F"/>
    <w:rsid w:val="000D54C9"/>
    <w:rsid w:val="000D5819"/>
    <w:rsid w:val="000D59C6"/>
    <w:rsid w:val="000D79DB"/>
    <w:rsid w:val="000E0F14"/>
    <w:rsid w:val="000E1F5B"/>
    <w:rsid w:val="000F2D93"/>
    <w:rsid w:val="0010196A"/>
    <w:rsid w:val="001125B3"/>
    <w:rsid w:val="001211AC"/>
    <w:rsid w:val="00126DEA"/>
    <w:rsid w:val="0013778D"/>
    <w:rsid w:val="001411F0"/>
    <w:rsid w:val="001439DC"/>
    <w:rsid w:val="001450AF"/>
    <w:rsid w:val="00145D57"/>
    <w:rsid w:val="00147E9B"/>
    <w:rsid w:val="00151BDC"/>
    <w:rsid w:val="00153089"/>
    <w:rsid w:val="001539DF"/>
    <w:rsid w:val="0015463A"/>
    <w:rsid w:val="0016283A"/>
    <w:rsid w:val="001638DC"/>
    <w:rsid w:val="0016620D"/>
    <w:rsid w:val="001717B2"/>
    <w:rsid w:val="00171EBB"/>
    <w:rsid w:val="00171FF5"/>
    <w:rsid w:val="00173355"/>
    <w:rsid w:val="00185F25"/>
    <w:rsid w:val="00194A79"/>
    <w:rsid w:val="001A38B5"/>
    <w:rsid w:val="001A66FD"/>
    <w:rsid w:val="001A6951"/>
    <w:rsid w:val="001B27C3"/>
    <w:rsid w:val="001B2CE6"/>
    <w:rsid w:val="001B2F9E"/>
    <w:rsid w:val="001B3855"/>
    <w:rsid w:val="001B4BF9"/>
    <w:rsid w:val="001B55BC"/>
    <w:rsid w:val="001D0724"/>
    <w:rsid w:val="001D10DB"/>
    <w:rsid w:val="001D2FD8"/>
    <w:rsid w:val="001D355C"/>
    <w:rsid w:val="001D41CB"/>
    <w:rsid w:val="001D6726"/>
    <w:rsid w:val="001D7E5B"/>
    <w:rsid w:val="001E0D19"/>
    <w:rsid w:val="001E34C5"/>
    <w:rsid w:val="001E3AE8"/>
    <w:rsid w:val="001E5523"/>
    <w:rsid w:val="001E67A0"/>
    <w:rsid w:val="001F72BD"/>
    <w:rsid w:val="001F7BF1"/>
    <w:rsid w:val="002008CA"/>
    <w:rsid w:val="00201573"/>
    <w:rsid w:val="00201BAA"/>
    <w:rsid w:val="00202329"/>
    <w:rsid w:val="00202EAC"/>
    <w:rsid w:val="00214D22"/>
    <w:rsid w:val="00215BBE"/>
    <w:rsid w:val="00217436"/>
    <w:rsid w:val="002176D0"/>
    <w:rsid w:val="00222E2E"/>
    <w:rsid w:val="00226396"/>
    <w:rsid w:val="002266AA"/>
    <w:rsid w:val="00243464"/>
    <w:rsid w:val="0024426B"/>
    <w:rsid w:val="00253B1E"/>
    <w:rsid w:val="00257169"/>
    <w:rsid w:val="00263D5D"/>
    <w:rsid w:val="0026424A"/>
    <w:rsid w:val="00264B63"/>
    <w:rsid w:val="00270816"/>
    <w:rsid w:val="00275E64"/>
    <w:rsid w:val="00277ABD"/>
    <w:rsid w:val="00281F51"/>
    <w:rsid w:val="002824CF"/>
    <w:rsid w:val="0028581F"/>
    <w:rsid w:val="00290D82"/>
    <w:rsid w:val="00292ACC"/>
    <w:rsid w:val="002A101D"/>
    <w:rsid w:val="002A182B"/>
    <w:rsid w:val="002A6C21"/>
    <w:rsid w:val="002A7238"/>
    <w:rsid w:val="002A76A2"/>
    <w:rsid w:val="002B34A2"/>
    <w:rsid w:val="002B3B0D"/>
    <w:rsid w:val="002B3E1A"/>
    <w:rsid w:val="002B56C8"/>
    <w:rsid w:val="002B68D6"/>
    <w:rsid w:val="002B74EA"/>
    <w:rsid w:val="002C2623"/>
    <w:rsid w:val="002C669C"/>
    <w:rsid w:val="002D1EFC"/>
    <w:rsid w:val="002D3AE2"/>
    <w:rsid w:val="002D5B0B"/>
    <w:rsid w:val="002E1864"/>
    <w:rsid w:val="002E1BCA"/>
    <w:rsid w:val="002E307B"/>
    <w:rsid w:val="002E554C"/>
    <w:rsid w:val="002E70A9"/>
    <w:rsid w:val="002F12F0"/>
    <w:rsid w:val="003013C4"/>
    <w:rsid w:val="00301B80"/>
    <w:rsid w:val="00303D2B"/>
    <w:rsid w:val="0031757A"/>
    <w:rsid w:val="003219BF"/>
    <w:rsid w:val="00323700"/>
    <w:rsid w:val="00330A3C"/>
    <w:rsid w:val="003327B0"/>
    <w:rsid w:val="0033372E"/>
    <w:rsid w:val="003353A2"/>
    <w:rsid w:val="0034108D"/>
    <w:rsid w:val="00343901"/>
    <w:rsid w:val="0034656D"/>
    <w:rsid w:val="003653F3"/>
    <w:rsid w:val="00367E8D"/>
    <w:rsid w:val="00371B5E"/>
    <w:rsid w:val="003723A8"/>
    <w:rsid w:val="00377E6D"/>
    <w:rsid w:val="0038381E"/>
    <w:rsid w:val="003925E1"/>
    <w:rsid w:val="003954C6"/>
    <w:rsid w:val="003A27C8"/>
    <w:rsid w:val="003A309D"/>
    <w:rsid w:val="003A5F65"/>
    <w:rsid w:val="003A7C22"/>
    <w:rsid w:val="003B0A78"/>
    <w:rsid w:val="003B3B86"/>
    <w:rsid w:val="003B7032"/>
    <w:rsid w:val="003B77D9"/>
    <w:rsid w:val="003B7C01"/>
    <w:rsid w:val="003C0862"/>
    <w:rsid w:val="003C1C8D"/>
    <w:rsid w:val="003C2DAB"/>
    <w:rsid w:val="003C366F"/>
    <w:rsid w:val="003D0B63"/>
    <w:rsid w:val="003D1C53"/>
    <w:rsid w:val="003D32F8"/>
    <w:rsid w:val="003D49DA"/>
    <w:rsid w:val="003E3225"/>
    <w:rsid w:val="003E4ABC"/>
    <w:rsid w:val="003E5218"/>
    <w:rsid w:val="003F6B90"/>
    <w:rsid w:val="003F6E43"/>
    <w:rsid w:val="00400F81"/>
    <w:rsid w:val="00401F01"/>
    <w:rsid w:val="00417D9E"/>
    <w:rsid w:val="00422E9C"/>
    <w:rsid w:val="00422EB9"/>
    <w:rsid w:val="00425765"/>
    <w:rsid w:val="00434F19"/>
    <w:rsid w:val="0043574B"/>
    <w:rsid w:val="004361FB"/>
    <w:rsid w:val="00444238"/>
    <w:rsid w:val="0044617D"/>
    <w:rsid w:val="004461C2"/>
    <w:rsid w:val="00447805"/>
    <w:rsid w:val="00455043"/>
    <w:rsid w:val="004571A5"/>
    <w:rsid w:val="00466264"/>
    <w:rsid w:val="00476755"/>
    <w:rsid w:val="00480C9D"/>
    <w:rsid w:val="004A2B9D"/>
    <w:rsid w:val="004A372F"/>
    <w:rsid w:val="004A6E37"/>
    <w:rsid w:val="004B041C"/>
    <w:rsid w:val="004B3306"/>
    <w:rsid w:val="004B5AA2"/>
    <w:rsid w:val="004B5C04"/>
    <w:rsid w:val="004B695D"/>
    <w:rsid w:val="004C1C41"/>
    <w:rsid w:val="004C3C5C"/>
    <w:rsid w:val="004C5889"/>
    <w:rsid w:val="004C6109"/>
    <w:rsid w:val="004D0136"/>
    <w:rsid w:val="004D04C9"/>
    <w:rsid w:val="004D2260"/>
    <w:rsid w:val="004E06FE"/>
    <w:rsid w:val="004E17ED"/>
    <w:rsid w:val="004E3B2B"/>
    <w:rsid w:val="004E4CDB"/>
    <w:rsid w:val="004F70F3"/>
    <w:rsid w:val="005004F8"/>
    <w:rsid w:val="00510E5D"/>
    <w:rsid w:val="00512DAF"/>
    <w:rsid w:val="00513C8C"/>
    <w:rsid w:val="00515E0F"/>
    <w:rsid w:val="00521D81"/>
    <w:rsid w:val="00530AC1"/>
    <w:rsid w:val="0053659A"/>
    <w:rsid w:val="00536A96"/>
    <w:rsid w:val="005423CD"/>
    <w:rsid w:val="00545098"/>
    <w:rsid w:val="00545D29"/>
    <w:rsid w:val="00546159"/>
    <w:rsid w:val="00546E03"/>
    <w:rsid w:val="00553DCB"/>
    <w:rsid w:val="00555263"/>
    <w:rsid w:val="00557C6A"/>
    <w:rsid w:val="00563361"/>
    <w:rsid w:val="00565BAB"/>
    <w:rsid w:val="005677AA"/>
    <w:rsid w:val="00575796"/>
    <w:rsid w:val="00577662"/>
    <w:rsid w:val="005816A5"/>
    <w:rsid w:val="00585D90"/>
    <w:rsid w:val="00591355"/>
    <w:rsid w:val="00596B40"/>
    <w:rsid w:val="005A351F"/>
    <w:rsid w:val="005B2460"/>
    <w:rsid w:val="005B64CC"/>
    <w:rsid w:val="005D0325"/>
    <w:rsid w:val="005D2C9A"/>
    <w:rsid w:val="005D6735"/>
    <w:rsid w:val="005D6A2E"/>
    <w:rsid w:val="005E01C7"/>
    <w:rsid w:val="005E7998"/>
    <w:rsid w:val="005E7FEA"/>
    <w:rsid w:val="005F2980"/>
    <w:rsid w:val="006001FE"/>
    <w:rsid w:val="006009E2"/>
    <w:rsid w:val="00601D92"/>
    <w:rsid w:val="00610EFB"/>
    <w:rsid w:val="0061342B"/>
    <w:rsid w:val="00615A0B"/>
    <w:rsid w:val="00616AE9"/>
    <w:rsid w:val="006242A9"/>
    <w:rsid w:val="006251ED"/>
    <w:rsid w:val="00645027"/>
    <w:rsid w:val="00647E4F"/>
    <w:rsid w:val="00650B7E"/>
    <w:rsid w:val="00661263"/>
    <w:rsid w:val="0066148A"/>
    <w:rsid w:val="00663552"/>
    <w:rsid w:val="00664099"/>
    <w:rsid w:val="0066573A"/>
    <w:rsid w:val="0066715C"/>
    <w:rsid w:val="00667C5C"/>
    <w:rsid w:val="00671547"/>
    <w:rsid w:val="00676689"/>
    <w:rsid w:val="00681CCC"/>
    <w:rsid w:val="00683AC8"/>
    <w:rsid w:val="0068581A"/>
    <w:rsid w:val="006905B0"/>
    <w:rsid w:val="006910C4"/>
    <w:rsid w:val="006929BF"/>
    <w:rsid w:val="00696F48"/>
    <w:rsid w:val="006A0C29"/>
    <w:rsid w:val="006A3922"/>
    <w:rsid w:val="006B1037"/>
    <w:rsid w:val="006B11B5"/>
    <w:rsid w:val="006B2413"/>
    <w:rsid w:val="006B2AB0"/>
    <w:rsid w:val="006B31E5"/>
    <w:rsid w:val="006B39B2"/>
    <w:rsid w:val="006C714C"/>
    <w:rsid w:val="006D252B"/>
    <w:rsid w:val="006D38BA"/>
    <w:rsid w:val="006D3FB7"/>
    <w:rsid w:val="006D5237"/>
    <w:rsid w:val="006E07AC"/>
    <w:rsid w:val="006E0E04"/>
    <w:rsid w:val="006E1794"/>
    <w:rsid w:val="006E1D33"/>
    <w:rsid w:val="006E7BAC"/>
    <w:rsid w:val="006F2A97"/>
    <w:rsid w:val="006F3E97"/>
    <w:rsid w:val="006F72E8"/>
    <w:rsid w:val="007077DA"/>
    <w:rsid w:val="007111E4"/>
    <w:rsid w:val="007143C8"/>
    <w:rsid w:val="00723261"/>
    <w:rsid w:val="00724864"/>
    <w:rsid w:val="00727C17"/>
    <w:rsid w:val="00734880"/>
    <w:rsid w:val="0074134C"/>
    <w:rsid w:val="007421E3"/>
    <w:rsid w:val="00743404"/>
    <w:rsid w:val="00743EAC"/>
    <w:rsid w:val="00745F5A"/>
    <w:rsid w:val="00746173"/>
    <w:rsid w:val="00754BA5"/>
    <w:rsid w:val="00756E6D"/>
    <w:rsid w:val="00765537"/>
    <w:rsid w:val="007677D0"/>
    <w:rsid w:val="0076791C"/>
    <w:rsid w:val="00773BAA"/>
    <w:rsid w:val="00781454"/>
    <w:rsid w:val="0078492F"/>
    <w:rsid w:val="007858D3"/>
    <w:rsid w:val="00792BBB"/>
    <w:rsid w:val="00797CAC"/>
    <w:rsid w:val="007A016C"/>
    <w:rsid w:val="007A183F"/>
    <w:rsid w:val="007A1FA5"/>
    <w:rsid w:val="007A6874"/>
    <w:rsid w:val="007A7D3A"/>
    <w:rsid w:val="007B114E"/>
    <w:rsid w:val="007C06CC"/>
    <w:rsid w:val="007C1906"/>
    <w:rsid w:val="007C23D6"/>
    <w:rsid w:val="007C33E2"/>
    <w:rsid w:val="007C43C9"/>
    <w:rsid w:val="007D07F2"/>
    <w:rsid w:val="007D43FE"/>
    <w:rsid w:val="007D617B"/>
    <w:rsid w:val="007E19B0"/>
    <w:rsid w:val="007E2BF9"/>
    <w:rsid w:val="007E3C48"/>
    <w:rsid w:val="007E4A80"/>
    <w:rsid w:val="007E76B4"/>
    <w:rsid w:val="00800988"/>
    <w:rsid w:val="00803477"/>
    <w:rsid w:val="00813CD7"/>
    <w:rsid w:val="008202D6"/>
    <w:rsid w:val="00834177"/>
    <w:rsid w:val="00843E12"/>
    <w:rsid w:val="008449CA"/>
    <w:rsid w:val="00852F1B"/>
    <w:rsid w:val="00866462"/>
    <w:rsid w:val="00870DF2"/>
    <w:rsid w:val="008758BB"/>
    <w:rsid w:val="00876654"/>
    <w:rsid w:val="0088093C"/>
    <w:rsid w:val="0088251D"/>
    <w:rsid w:val="008871D8"/>
    <w:rsid w:val="00893B78"/>
    <w:rsid w:val="00893FC1"/>
    <w:rsid w:val="008944A1"/>
    <w:rsid w:val="00895FB3"/>
    <w:rsid w:val="008A327F"/>
    <w:rsid w:val="008B5367"/>
    <w:rsid w:val="008B7B50"/>
    <w:rsid w:val="008C32F0"/>
    <w:rsid w:val="008C39D9"/>
    <w:rsid w:val="008C7FAC"/>
    <w:rsid w:val="008D193B"/>
    <w:rsid w:val="008F2150"/>
    <w:rsid w:val="008F49FE"/>
    <w:rsid w:val="008F4D9C"/>
    <w:rsid w:val="008F5F2F"/>
    <w:rsid w:val="009003DA"/>
    <w:rsid w:val="0090109A"/>
    <w:rsid w:val="0090133E"/>
    <w:rsid w:val="00904435"/>
    <w:rsid w:val="009046F1"/>
    <w:rsid w:val="00904BEB"/>
    <w:rsid w:val="0090645E"/>
    <w:rsid w:val="00906A53"/>
    <w:rsid w:val="00906A93"/>
    <w:rsid w:val="00916771"/>
    <w:rsid w:val="00921FC1"/>
    <w:rsid w:val="009278B2"/>
    <w:rsid w:val="00933265"/>
    <w:rsid w:val="00933288"/>
    <w:rsid w:val="009363AE"/>
    <w:rsid w:val="00952539"/>
    <w:rsid w:val="009566AC"/>
    <w:rsid w:val="00957616"/>
    <w:rsid w:val="0096013E"/>
    <w:rsid w:val="00960E2B"/>
    <w:rsid w:val="0096264E"/>
    <w:rsid w:val="0096290F"/>
    <w:rsid w:val="009670A1"/>
    <w:rsid w:val="00970FA8"/>
    <w:rsid w:val="0098005D"/>
    <w:rsid w:val="00981152"/>
    <w:rsid w:val="0098152C"/>
    <w:rsid w:val="00985516"/>
    <w:rsid w:val="00991D5D"/>
    <w:rsid w:val="009953C3"/>
    <w:rsid w:val="009A27C4"/>
    <w:rsid w:val="009A3EDF"/>
    <w:rsid w:val="009B089A"/>
    <w:rsid w:val="009B0A10"/>
    <w:rsid w:val="009B1D2F"/>
    <w:rsid w:val="009B2C78"/>
    <w:rsid w:val="009B4D98"/>
    <w:rsid w:val="009C2528"/>
    <w:rsid w:val="009C60AB"/>
    <w:rsid w:val="009D5875"/>
    <w:rsid w:val="009D5A0E"/>
    <w:rsid w:val="009D5D2F"/>
    <w:rsid w:val="009E0924"/>
    <w:rsid w:val="009E188D"/>
    <w:rsid w:val="009E22AB"/>
    <w:rsid w:val="009E350E"/>
    <w:rsid w:val="009E607D"/>
    <w:rsid w:val="009E794D"/>
    <w:rsid w:val="009F6A7A"/>
    <w:rsid w:val="009F7659"/>
    <w:rsid w:val="00A018D6"/>
    <w:rsid w:val="00A021AF"/>
    <w:rsid w:val="00A10BB1"/>
    <w:rsid w:val="00A22301"/>
    <w:rsid w:val="00A231AE"/>
    <w:rsid w:val="00A23769"/>
    <w:rsid w:val="00A30451"/>
    <w:rsid w:val="00A40FFA"/>
    <w:rsid w:val="00A46706"/>
    <w:rsid w:val="00A50DDC"/>
    <w:rsid w:val="00A5398F"/>
    <w:rsid w:val="00A56628"/>
    <w:rsid w:val="00A6114C"/>
    <w:rsid w:val="00A61E2E"/>
    <w:rsid w:val="00A64BD0"/>
    <w:rsid w:val="00A64DDE"/>
    <w:rsid w:val="00A70534"/>
    <w:rsid w:val="00A71389"/>
    <w:rsid w:val="00A71DAC"/>
    <w:rsid w:val="00A73E53"/>
    <w:rsid w:val="00A7454C"/>
    <w:rsid w:val="00A76176"/>
    <w:rsid w:val="00A765E4"/>
    <w:rsid w:val="00A868AF"/>
    <w:rsid w:val="00A9464E"/>
    <w:rsid w:val="00A96DD4"/>
    <w:rsid w:val="00AA6306"/>
    <w:rsid w:val="00AA7087"/>
    <w:rsid w:val="00AA7C73"/>
    <w:rsid w:val="00AB0656"/>
    <w:rsid w:val="00AB0900"/>
    <w:rsid w:val="00AB12C1"/>
    <w:rsid w:val="00AB6A30"/>
    <w:rsid w:val="00AC1FD3"/>
    <w:rsid w:val="00AC39B1"/>
    <w:rsid w:val="00AC528D"/>
    <w:rsid w:val="00AC6218"/>
    <w:rsid w:val="00AC6A81"/>
    <w:rsid w:val="00AC7FF3"/>
    <w:rsid w:val="00AD0E18"/>
    <w:rsid w:val="00AD5E97"/>
    <w:rsid w:val="00AD76AB"/>
    <w:rsid w:val="00AD7AA7"/>
    <w:rsid w:val="00AE0525"/>
    <w:rsid w:val="00AE685A"/>
    <w:rsid w:val="00AE6CB9"/>
    <w:rsid w:val="00AF0720"/>
    <w:rsid w:val="00AF3585"/>
    <w:rsid w:val="00AF67E3"/>
    <w:rsid w:val="00B111A1"/>
    <w:rsid w:val="00B133A5"/>
    <w:rsid w:val="00B156AB"/>
    <w:rsid w:val="00B20F7E"/>
    <w:rsid w:val="00B23C67"/>
    <w:rsid w:val="00B245E8"/>
    <w:rsid w:val="00B2472B"/>
    <w:rsid w:val="00B32B22"/>
    <w:rsid w:val="00B3521A"/>
    <w:rsid w:val="00B35BD9"/>
    <w:rsid w:val="00B35EA0"/>
    <w:rsid w:val="00B529F9"/>
    <w:rsid w:val="00B53CBD"/>
    <w:rsid w:val="00B53D25"/>
    <w:rsid w:val="00B53D82"/>
    <w:rsid w:val="00B54654"/>
    <w:rsid w:val="00B55ACC"/>
    <w:rsid w:val="00B64D46"/>
    <w:rsid w:val="00B75E73"/>
    <w:rsid w:val="00B80959"/>
    <w:rsid w:val="00B80A48"/>
    <w:rsid w:val="00B95A04"/>
    <w:rsid w:val="00BA0E47"/>
    <w:rsid w:val="00BA22DC"/>
    <w:rsid w:val="00BA7BFB"/>
    <w:rsid w:val="00BB00B7"/>
    <w:rsid w:val="00BB1E93"/>
    <w:rsid w:val="00BB34F0"/>
    <w:rsid w:val="00BC35B3"/>
    <w:rsid w:val="00BD1544"/>
    <w:rsid w:val="00BD2870"/>
    <w:rsid w:val="00BD532E"/>
    <w:rsid w:val="00BD675B"/>
    <w:rsid w:val="00BD76EE"/>
    <w:rsid w:val="00BE078A"/>
    <w:rsid w:val="00BF01E9"/>
    <w:rsid w:val="00BF1BAA"/>
    <w:rsid w:val="00BF34A4"/>
    <w:rsid w:val="00BF3712"/>
    <w:rsid w:val="00BF37CF"/>
    <w:rsid w:val="00BF5035"/>
    <w:rsid w:val="00C01352"/>
    <w:rsid w:val="00C02262"/>
    <w:rsid w:val="00C04BA0"/>
    <w:rsid w:val="00C05F35"/>
    <w:rsid w:val="00C06D93"/>
    <w:rsid w:val="00C17AB3"/>
    <w:rsid w:val="00C228BE"/>
    <w:rsid w:val="00C23227"/>
    <w:rsid w:val="00C26C77"/>
    <w:rsid w:val="00C34821"/>
    <w:rsid w:val="00C46745"/>
    <w:rsid w:val="00C502B1"/>
    <w:rsid w:val="00C54EA1"/>
    <w:rsid w:val="00C574DD"/>
    <w:rsid w:val="00C65517"/>
    <w:rsid w:val="00C72A5C"/>
    <w:rsid w:val="00C7335C"/>
    <w:rsid w:val="00C76D87"/>
    <w:rsid w:val="00C80EA7"/>
    <w:rsid w:val="00C864A3"/>
    <w:rsid w:val="00C87BA4"/>
    <w:rsid w:val="00CA5C61"/>
    <w:rsid w:val="00CA7008"/>
    <w:rsid w:val="00CA7653"/>
    <w:rsid w:val="00CB119D"/>
    <w:rsid w:val="00CB613E"/>
    <w:rsid w:val="00CC18DD"/>
    <w:rsid w:val="00CC2ECC"/>
    <w:rsid w:val="00CD260D"/>
    <w:rsid w:val="00CE07D8"/>
    <w:rsid w:val="00CE2B5F"/>
    <w:rsid w:val="00CE72B9"/>
    <w:rsid w:val="00CF3076"/>
    <w:rsid w:val="00D00A98"/>
    <w:rsid w:val="00D02C87"/>
    <w:rsid w:val="00D057B6"/>
    <w:rsid w:val="00D05878"/>
    <w:rsid w:val="00D05E1A"/>
    <w:rsid w:val="00D07824"/>
    <w:rsid w:val="00D10314"/>
    <w:rsid w:val="00D10608"/>
    <w:rsid w:val="00D155A8"/>
    <w:rsid w:val="00D40E45"/>
    <w:rsid w:val="00D47355"/>
    <w:rsid w:val="00D51833"/>
    <w:rsid w:val="00D52ECA"/>
    <w:rsid w:val="00D65F8F"/>
    <w:rsid w:val="00D66B97"/>
    <w:rsid w:val="00D73998"/>
    <w:rsid w:val="00D8153F"/>
    <w:rsid w:val="00D8238B"/>
    <w:rsid w:val="00D8247C"/>
    <w:rsid w:val="00D8320A"/>
    <w:rsid w:val="00D83AA3"/>
    <w:rsid w:val="00D85C6E"/>
    <w:rsid w:val="00D9085C"/>
    <w:rsid w:val="00D9157F"/>
    <w:rsid w:val="00D922B8"/>
    <w:rsid w:val="00D97ABC"/>
    <w:rsid w:val="00DA1372"/>
    <w:rsid w:val="00DA44E3"/>
    <w:rsid w:val="00DA69A5"/>
    <w:rsid w:val="00DB1C7A"/>
    <w:rsid w:val="00DB38C7"/>
    <w:rsid w:val="00DB564C"/>
    <w:rsid w:val="00DB749C"/>
    <w:rsid w:val="00DC161F"/>
    <w:rsid w:val="00DC24EE"/>
    <w:rsid w:val="00DC4C46"/>
    <w:rsid w:val="00DD32EE"/>
    <w:rsid w:val="00DD3530"/>
    <w:rsid w:val="00DE47F7"/>
    <w:rsid w:val="00DE560C"/>
    <w:rsid w:val="00DF1C8C"/>
    <w:rsid w:val="00DF2D36"/>
    <w:rsid w:val="00DF506A"/>
    <w:rsid w:val="00DF5365"/>
    <w:rsid w:val="00E0284E"/>
    <w:rsid w:val="00E0317D"/>
    <w:rsid w:val="00E035E1"/>
    <w:rsid w:val="00E1049D"/>
    <w:rsid w:val="00E105DA"/>
    <w:rsid w:val="00E16938"/>
    <w:rsid w:val="00E230B0"/>
    <w:rsid w:val="00E316FB"/>
    <w:rsid w:val="00E35364"/>
    <w:rsid w:val="00E36147"/>
    <w:rsid w:val="00E42B11"/>
    <w:rsid w:val="00E463CC"/>
    <w:rsid w:val="00E46C25"/>
    <w:rsid w:val="00E52D6C"/>
    <w:rsid w:val="00E52E0F"/>
    <w:rsid w:val="00E530E3"/>
    <w:rsid w:val="00E551E0"/>
    <w:rsid w:val="00E557D9"/>
    <w:rsid w:val="00E70470"/>
    <w:rsid w:val="00E71555"/>
    <w:rsid w:val="00E73E9C"/>
    <w:rsid w:val="00E74288"/>
    <w:rsid w:val="00E7742E"/>
    <w:rsid w:val="00E8104E"/>
    <w:rsid w:val="00E86D51"/>
    <w:rsid w:val="00E9525F"/>
    <w:rsid w:val="00E96CC1"/>
    <w:rsid w:val="00E97818"/>
    <w:rsid w:val="00E97835"/>
    <w:rsid w:val="00EA063B"/>
    <w:rsid w:val="00EA373D"/>
    <w:rsid w:val="00EA5B50"/>
    <w:rsid w:val="00EA6B0D"/>
    <w:rsid w:val="00EB0AEE"/>
    <w:rsid w:val="00EB1D34"/>
    <w:rsid w:val="00EB261F"/>
    <w:rsid w:val="00EB7A5C"/>
    <w:rsid w:val="00EC020A"/>
    <w:rsid w:val="00EC05C0"/>
    <w:rsid w:val="00ED5079"/>
    <w:rsid w:val="00ED585C"/>
    <w:rsid w:val="00EE7605"/>
    <w:rsid w:val="00EF0083"/>
    <w:rsid w:val="00EF1C2B"/>
    <w:rsid w:val="00EF7F1A"/>
    <w:rsid w:val="00F00FBC"/>
    <w:rsid w:val="00F01E71"/>
    <w:rsid w:val="00F0214D"/>
    <w:rsid w:val="00F03A36"/>
    <w:rsid w:val="00F03C8B"/>
    <w:rsid w:val="00F04AB6"/>
    <w:rsid w:val="00F14C6C"/>
    <w:rsid w:val="00F24663"/>
    <w:rsid w:val="00F24B79"/>
    <w:rsid w:val="00F26CD4"/>
    <w:rsid w:val="00F272F7"/>
    <w:rsid w:val="00F312CB"/>
    <w:rsid w:val="00F36C7F"/>
    <w:rsid w:val="00F473B9"/>
    <w:rsid w:val="00F50AA2"/>
    <w:rsid w:val="00F54642"/>
    <w:rsid w:val="00F548C5"/>
    <w:rsid w:val="00F54F3C"/>
    <w:rsid w:val="00F569D7"/>
    <w:rsid w:val="00F574EB"/>
    <w:rsid w:val="00F60964"/>
    <w:rsid w:val="00F619F8"/>
    <w:rsid w:val="00F6452C"/>
    <w:rsid w:val="00F66C12"/>
    <w:rsid w:val="00F70807"/>
    <w:rsid w:val="00F7354F"/>
    <w:rsid w:val="00F73584"/>
    <w:rsid w:val="00F73D59"/>
    <w:rsid w:val="00F74F96"/>
    <w:rsid w:val="00F75D5A"/>
    <w:rsid w:val="00F762EA"/>
    <w:rsid w:val="00F76300"/>
    <w:rsid w:val="00F80E82"/>
    <w:rsid w:val="00F82C67"/>
    <w:rsid w:val="00F83017"/>
    <w:rsid w:val="00F835EA"/>
    <w:rsid w:val="00F84031"/>
    <w:rsid w:val="00F8517F"/>
    <w:rsid w:val="00F8773D"/>
    <w:rsid w:val="00F91AEB"/>
    <w:rsid w:val="00F93D62"/>
    <w:rsid w:val="00F96455"/>
    <w:rsid w:val="00F97104"/>
    <w:rsid w:val="00FA7A64"/>
    <w:rsid w:val="00FB5938"/>
    <w:rsid w:val="00FB5F73"/>
    <w:rsid w:val="00FC1012"/>
    <w:rsid w:val="00FC3477"/>
    <w:rsid w:val="00FC4BDB"/>
    <w:rsid w:val="00FC4F05"/>
    <w:rsid w:val="00FD777D"/>
    <w:rsid w:val="00FE41FE"/>
    <w:rsid w:val="00FE5D18"/>
    <w:rsid w:val="00FF0DD5"/>
    <w:rsid w:val="00FF1A0E"/>
    <w:rsid w:val="00FF6018"/>
    <w:rsid w:val="00FF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F39D19A"/>
  <w15:docId w15:val="{E407615D-B869-420E-8CC5-C997AEB76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161F"/>
    <w:rPr>
      <w:rFonts w:ascii="Arial" w:hAnsi="Arial"/>
    </w:rPr>
  </w:style>
  <w:style w:type="paragraph" w:styleId="Ttulo1">
    <w:name w:val="heading 1"/>
    <w:basedOn w:val="Normal"/>
    <w:next w:val="Normal"/>
    <w:uiPriority w:val="99"/>
    <w:qFormat/>
    <w:pPr>
      <w:keepNext/>
      <w:jc w:val="center"/>
      <w:outlineLvl w:val="0"/>
    </w:pPr>
    <w:rPr>
      <w:b/>
      <w:sz w:val="22"/>
      <w:u w:val="single"/>
    </w:rPr>
  </w:style>
  <w:style w:type="paragraph" w:styleId="Ttulo2">
    <w:name w:val="heading 2"/>
    <w:basedOn w:val="Normal"/>
    <w:next w:val="Normal"/>
    <w:link w:val="Ttulo2Char"/>
    <w:uiPriority w:val="99"/>
    <w:qFormat/>
    <w:pPr>
      <w:keepNext/>
      <w:jc w:val="both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9"/>
    <w:qFormat/>
    <w:pPr>
      <w:keepNext/>
      <w:jc w:val="center"/>
      <w:outlineLvl w:val="2"/>
    </w:pPr>
    <w:rPr>
      <w:b/>
      <w:i/>
      <w:sz w:val="28"/>
    </w:rPr>
  </w:style>
  <w:style w:type="paragraph" w:styleId="Ttulo4">
    <w:name w:val="heading 4"/>
    <w:basedOn w:val="Normal"/>
    <w:next w:val="Normal"/>
    <w:link w:val="Ttulo4Char"/>
    <w:uiPriority w:val="99"/>
    <w:qFormat/>
    <w:pPr>
      <w:keepNext/>
      <w:outlineLvl w:val="3"/>
    </w:pPr>
    <w:rPr>
      <w:b/>
      <w:noProof/>
    </w:rPr>
  </w:style>
  <w:style w:type="paragraph" w:styleId="Ttulo5">
    <w:name w:val="heading 5"/>
    <w:basedOn w:val="Normal"/>
    <w:next w:val="Normal"/>
    <w:uiPriority w:val="99"/>
    <w:qFormat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uiPriority w:val="99"/>
    <w:qFormat/>
    <w:pPr>
      <w:keepNext/>
      <w:tabs>
        <w:tab w:val="center" w:pos="4820"/>
      </w:tabs>
      <w:jc w:val="both"/>
      <w:outlineLvl w:val="5"/>
    </w:pPr>
    <w:rPr>
      <w:i/>
      <w:sz w:val="24"/>
    </w:rPr>
  </w:style>
  <w:style w:type="paragraph" w:styleId="Ttulo7">
    <w:name w:val="heading 7"/>
    <w:basedOn w:val="Normal"/>
    <w:next w:val="Normal"/>
    <w:uiPriority w:val="99"/>
    <w:qFormat/>
    <w:pPr>
      <w:keepNext/>
      <w:jc w:val="center"/>
      <w:outlineLvl w:val="6"/>
    </w:pPr>
    <w:rPr>
      <w:b/>
      <w:sz w:val="18"/>
    </w:rPr>
  </w:style>
  <w:style w:type="paragraph" w:styleId="Ttulo8">
    <w:name w:val="heading 8"/>
    <w:basedOn w:val="Normal"/>
    <w:next w:val="Normal"/>
    <w:link w:val="Ttulo8Char"/>
    <w:uiPriority w:val="99"/>
    <w:unhideWhenUsed/>
    <w:qFormat/>
    <w:rsid w:val="00D02C87"/>
    <w:p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Ttulo9">
    <w:name w:val="heading 9"/>
    <w:basedOn w:val="Normal"/>
    <w:next w:val="Normal"/>
    <w:uiPriority w:val="99"/>
    <w:qFormat/>
    <w:pPr>
      <w:keepNext/>
      <w:jc w:val="both"/>
      <w:outlineLvl w:val="8"/>
    </w:pPr>
    <w:rPr>
      <w:b/>
      <w:smallCaps/>
      <w:sz w:val="28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pPr>
      <w:jc w:val="both"/>
    </w:pPr>
    <w:rPr>
      <w:sz w:val="22"/>
    </w:rPr>
  </w:style>
  <w:style w:type="paragraph" w:styleId="Corpodetexto2">
    <w:name w:val="Body Text 2"/>
    <w:basedOn w:val="Normal"/>
    <w:semiHidden/>
    <w:rPr>
      <w:b/>
      <w:sz w:val="22"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paragraph" w:styleId="Recuodecorpodetexto">
    <w:name w:val="Body Text Indent"/>
    <w:basedOn w:val="Normal"/>
    <w:semiHidden/>
    <w:pPr>
      <w:ind w:left="1416"/>
      <w:jc w:val="both"/>
    </w:pPr>
    <w:rPr>
      <w:b/>
      <w:sz w:val="18"/>
    </w:rPr>
  </w:style>
  <w:style w:type="paragraph" w:styleId="Corpodetexto3">
    <w:name w:val="Body Text 3"/>
    <w:basedOn w:val="Normal"/>
    <w:semiHidden/>
    <w:rPr>
      <w:b/>
    </w:rPr>
  </w:style>
  <w:style w:type="paragraph" w:styleId="Recuodecorpodetexto2">
    <w:name w:val="Body Text Indent 2"/>
    <w:basedOn w:val="Normal"/>
    <w:semiHidden/>
    <w:pPr>
      <w:ind w:left="708" w:firstLine="702"/>
    </w:pPr>
    <w:rPr>
      <w:rFonts w:ascii="Times New Roman" w:hAnsi="Times New Roman"/>
    </w:rPr>
  </w:style>
  <w:style w:type="paragraph" w:styleId="Recuodecorpodetexto3">
    <w:name w:val="Body Text Indent 3"/>
    <w:basedOn w:val="Normal"/>
    <w:semiHidden/>
    <w:pPr>
      <w:ind w:left="708" w:firstLine="708"/>
    </w:pPr>
    <w:rPr>
      <w:rFonts w:ascii="Times New Roman" w:hAnsi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A2B9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A2B9D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BD675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5A0B"/>
    <w:pPr>
      <w:spacing w:before="100" w:beforeAutospacing="1" w:after="100" w:afterAutospacing="1"/>
    </w:pPr>
    <w:rPr>
      <w:rFonts w:cs="Arial"/>
    </w:rPr>
  </w:style>
  <w:style w:type="table" w:styleId="Tabelacomgrade">
    <w:name w:val="Table Grid"/>
    <w:basedOn w:val="Tabelanormal"/>
    <w:uiPriority w:val="99"/>
    <w:rsid w:val="00BD28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har">
    <w:name w:val="Cabeçalho Char"/>
    <w:basedOn w:val="Fontepargpadro"/>
    <w:link w:val="Cabealho"/>
    <w:uiPriority w:val="99"/>
    <w:rsid w:val="00904BEB"/>
    <w:rPr>
      <w:rFonts w:ascii="Arial" w:hAnsi="Arial"/>
    </w:rPr>
  </w:style>
  <w:style w:type="character" w:customStyle="1" w:styleId="Ttulo8Char">
    <w:name w:val="Título 8 Char"/>
    <w:basedOn w:val="Fontepargpadro"/>
    <w:link w:val="Ttulo8"/>
    <w:uiPriority w:val="9"/>
    <w:rsid w:val="00D02C87"/>
    <w:rPr>
      <w:rFonts w:ascii="Calibri" w:eastAsia="Times New Roman" w:hAnsi="Calibri" w:cs="Times New Roman"/>
      <w:i/>
      <w:iCs/>
      <w:sz w:val="24"/>
      <w:szCs w:val="24"/>
    </w:rPr>
  </w:style>
  <w:style w:type="paragraph" w:customStyle="1" w:styleId="TtulodoDocumento">
    <w:name w:val="Título do Documento"/>
    <w:basedOn w:val="Ttulo"/>
    <w:rsid w:val="00D02C87"/>
  </w:style>
  <w:style w:type="paragraph" w:styleId="Ttulo">
    <w:name w:val="Title"/>
    <w:basedOn w:val="Normal"/>
    <w:next w:val="Normal"/>
    <w:link w:val="TtuloChar"/>
    <w:qFormat/>
    <w:rsid w:val="00D02C8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D02C87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7A183F"/>
    <w:rPr>
      <w:rFonts w:ascii="Arial" w:hAnsi="Arial"/>
      <w:b/>
      <w:i/>
      <w:sz w:val="28"/>
    </w:rPr>
  </w:style>
  <w:style w:type="paragraph" w:customStyle="1" w:styleId="infoblue">
    <w:name w:val="infoblue"/>
    <w:basedOn w:val="Normal"/>
    <w:link w:val="infoblueChar"/>
    <w:rsid w:val="00A021AF"/>
    <w:pPr>
      <w:spacing w:after="120" w:line="240" w:lineRule="atLeast"/>
      <w:ind w:left="720"/>
    </w:pPr>
    <w:rPr>
      <w:rFonts w:ascii="Times New Roman" w:hAnsi="Times New Roman"/>
      <w:i/>
      <w:iCs/>
      <w:color w:val="0000FF"/>
      <w:lang w:val="en-US" w:eastAsia="en-US"/>
    </w:rPr>
  </w:style>
  <w:style w:type="character" w:customStyle="1" w:styleId="infoblueChar">
    <w:name w:val="infoblue Char"/>
    <w:link w:val="infoblue"/>
    <w:rsid w:val="00A021AF"/>
    <w:rPr>
      <w:i/>
      <w:iCs/>
      <w:color w:val="0000FF"/>
      <w:lang w:val="en-US" w:eastAsia="en-US"/>
    </w:rPr>
  </w:style>
  <w:style w:type="paragraph" w:customStyle="1" w:styleId="Default">
    <w:name w:val="Default"/>
    <w:rsid w:val="00CC18D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eo1">
    <w:name w:val="Seção 1"/>
    <w:basedOn w:val="Ttulo1"/>
    <w:rsid w:val="00647E4F"/>
    <w:pPr>
      <w:spacing w:before="240" w:after="60"/>
      <w:jc w:val="left"/>
    </w:pPr>
    <w:rPr>
      <w:rFonts w:ascii="Times New Roman" w:hAnsi="Times New Roman"/>
      <w:kern w:val="28"/>
      <w:sz w:val="28"/>
      <w:u w:val="non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8093C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u w:val="none"/>
    </w:rPr>
  </w:style>
  <w:style w:type="paragraph" w:styleId="Sumrio1">
    <w:name w:val="toc 1"/>
    <w:basedOn w:val="Normal"/>
    <w:next w:val="Normal"/>
    <w:autoRedefine/>
    <w:uiPriority w:val="39"/>
    <w:unhideWhenUsed/>
    <w:rsid w:val="0088093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8093C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88093C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88093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463CC"/>
    <w:pPr>
      <w:ind w:left="720"/>
      <w:contextualSpacing/>
    </w:pPr>
  </w:style>
  <w:style w:type="paragraph" w:customStyle="1" w:styleId="Corpodetexto1">
    <w:name w:val="Corpo de texto1"/>
    <w:link w:val="BodytextCharChar"/>
    <w:rsid w:val="00DB564C"/>
    <w:pPr>
      <w:spacing w:after="120"/>
    </w:pPr>
    <w:rPr>
      <w:rFonts w:ascii="Arial" w:hAnsi="Arial"/>
      <w:lang w:val="en-GB"/>
    </w:rPr>
  </w:style>
  <w:style w:type="character" w:customStyle="1" w:styleId="BodytextCharChar">
    <w:name w:val="Body text Char Char"/>
    <w:link w:val="Corpodetexto1"/>
    <w:locked/>
    <w:rsid w:val="00DB564C"/>
    <w:rPr>
      <w:rFonts w:ascii="Arial" w:hAnsi="Arial"/>
      <w:lang w:val="en-GB"/>
    </w:rPr>
  </w:style>
  <w:style w:type="paragraph" w:customStyle="1" w:styleId="TableHeaderText">
    <w:name w:val="Table Header Text"/>
    <w:basedOn w:val="Normal"/>
    <w:autoRedefine/>
    <w:uiPriority w:val="99"/>
    <w:rsid w:val="00DB564C"/>
    <w:pPr>
      <w:spacing w:before="120" w:after="60" w:line="240" w:lineRule="atLeast"/>
      <w:jc w:val="center"/>
    </w:pPr>
    <w:rPr>
      <w:b/>
      <w:smallCaps/>
      <w:sz w:val="18"/>
      <w:lang w:val="en-US" w:eastAsia="x-none"/>
    </w:rPr>
  </w:style>
  <w:style w:type="paragraph" w:customStyle="1" w:styleId="TableText">
    <w:name w:val="Table Text"/>
    <w:basedOn w:val="Normal"/>
    <w:link w:val="TableTextChar"/>
    <w:rsid w:val="00D85C6E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</w:tabs>
      <w:spacing w:after="120" w:line="276" w:lineRule="auto"/>
    </w:pPr>
    <w:rPr>
      <w:rFonts w:ascii="Times New Roman" w:hAnsi="Times New Roman"/>
      <w:color w:val="000000"/>
      <w:lang w:val="en-GB" w:eastAsia="x-none"/>
    </w:rPr>
  </w:style>
  <w:style w:type="character" w:customStyle="1" w:styleId="TableTextChar">
    <w:name w:val="Table Text Char"/>
    <w:link w:val="TableText"/>
    <w:locked/>
    <w:rsid w:val="00D85C6E"/>
    <w:rPr>
      <w:color w:val="000000"/>
      <w:lang w:val="en-GB" w:eastAsia="x-none"/>
    </w:rPr>
  </w:style>
  <w:style w:type="paragraph" w:customStyle="1" w:styleId="TableTextCentered">
    <w:name w:val="Table Text Centered"/>
    <w:basedOn w:val="TableText"/>
    <w:uiPriority w:val="99"/>
    <w:rsid w:val="00D85C6E"/>
    <w:pPr>
      <w:tabs>
        <w:tab w:val="clear" w:pos="360"/>
        <w:tab w:val="clear" w:pos="720"/>
        <w:tab w:val="clear" w:pos="1080"/>
        <w:tab w:val="clear" w:pos="1440"/>
        <w:tab w:val="clear" w:pos="1800"/>
        <w:tab w:val="clear" w:pos="2160"/>
        <w:tab w:val="clear" w:pos="2520"/>
        <w:tab w:val="clear" w:pos="2880"/>
        <w:tab w:val="clear" w:pos="3240"/>
        <w:tab w:val="clear" w:pos="3600"/>
        <w:tab w:val="clear" w:pos="3960"/>
        <w:tab w:val="clear" w:pos="4320"/>
      </w:tabs>
      <w:spacing w:before="120" w:after="60" w:line="240" w:lineRule="atLeast"/>
      <w:jc w:val="center"/>
    </w:pPr>
    <w:rPr>
      <w:rFonts w:ascii="Arial" w:hAnsi="Arial"/>
      <w:color w:val="auto"/>
      <w:sz w:val="18"/>
      <w:lang w:val="en-US"/>
    </w:rPr>
  </w:style>
  <w:style w:type="character" w:customStyle="1" w:styleId="Ttulo2Char">
    <w:name w:val="Título 2 Char"/>
    <w:link w:val="Ttulo2"/>
    <w:uiPriority w:val="99"/>
    <w:rsid w:val="007B114E"/>
    <w:rPr>
      <w:rFonts w:ascii="Arial" w:hAnsi="Arial"/>
      <w:b/>
    </w:rPr>
  </w:style>
  <w:style w:type="paragraph" w:customStyle="1" w:styleId="Standard">
    <w:name w:val="Standard"/>
    <w:rsid w:val="00893FC1"/>
    <w:pPr>
      <w:suppressAutoHyphens/>
      <w:autoSpaceDN w:val="0"/>
      <w:spacing w:after="200" w:line="276" w:lineRule="auto"/>
      <w:textAlignment w:val="baseline"/>
    </w:pPr>
    <w:rPr>
      <w:rFonts w:ascii="Calibri" w:hAnsi="Calibri"/>
      <w:kern w:val="3"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9"/>
    <w:rsid w:val="00F24B79"/>
    <w:rPr>
      <w:rFonts w:ascii="Arial" w:hAnsi="Arial"/>
      <w:b/>
      <w:noProof/>
    </w:rPr>
  </w:style>
  <w:style w:type="character" w:styleId="nfaseSutil">
    <w:name w:val="Subtle Emphasis"/>
    <w:basedOn w:val="Fontepargpadro"/>
    <w:uiPriority w:val="19"/>
    <w:qFormat/>
    <w:rsid w:val="007111E4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C6A8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B5AA2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F3076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85516"/>
    <w:rPr>
      <w:rFonts w:asciiTheme="minorHAnsi" w:eastAsiaTheme="minorEastAsia" w:hAnsiTheme="minorHAnsi" w:cstheme="minorBidi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85516"/>
    <w:rPr>
      <w:rFonts w:asciiTheme="minorHAnsi" w:eastAsiaTheme="minorEastAsia" w:hAnsiTheme="minorHAnsi" w:cstheme="minorBidi"/>
      <w:lang w:eastAsia="en-US"/>
    </w:rPr>
  </w:style>
  <w:style w:type="paragraph" w:styleId="SemEspaamento">
    <w:name w:val="No Spacing"/>
    <w:uiPriority w:val="1"/>
    <w:qFormat/>
    <w:rsid w:val="00985516"/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985516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1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833">
      <w:bodyDiv w:val="1"/>
      <w:marLeft w:val="49"/>
      <w:marRight w:val="49"/>
      <w:marTop w:val="49"/>
      <w:marBottom w:val="4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microsoft.com/office/2016/09/relationships/commentsIds" Target="commentsIds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bradesco.com.br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bradesco.com.br/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10_Relacionamento\BA\MODELOS\EN_Modelo_16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A33C3-5983-4344-AAC3-541FC11C7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EN_Modelo_16.dotx</Template>
  <TotalTime>44</TotalTime>
  <Pages>62</Pages>
  <Words>7700</Words>
  <Characters>41583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Necessidades</vt:lpstr>
    </vt:vector>
  </TitlesOfParts>
  <Company>Bradesco Seguros</Company>
  <LinksUpToDate>false</LinksUpToDate>
  <CharactersWithSpaces>49185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Necessidades</dc:title>
  <dc:subject/>
  <dc:creator>Barbara Cecilia Guimaraes Visinoni</dc:creator>
  <cp:keywords/>
  <dc:description/>
  <cp:lastModifiedBy>Carlos E Carvalho</cp:lastModifiedBy>
  <cp:revision>4</cp:revision>
  <cp:lastPrinted>2017-11-07T13:41:00Z</cp:lastPrinted>
  <dcterms:created xsi:type="dcterms:W3CDTF">2018-09-05T11:57:00Z</dcterms:created>
  <dcterms:modified xsi:type="dcterms:W3CDTF">2018-09-05T12:42:00Z</dcterms:modified>
</cp:coreProperties>
</file>